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9903D7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77777777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92C0D">
        <w:rPr>
          <w:sz w:val="28"/>
        </w:rPr>
        <w:t>1.0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1B290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0104C" w14:textId="77777777" w:rsidR="00865964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</w:t>
            </w:r>
          </w:p>
          <w:p w14:paraId="76C78D75" w14:textId="5BD4C021" w:rsidR="00455D48" w:rsidRPr="00C81573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requisitos</w:t>
            </w:r>
            <w:proofErr w:type="gramEnd"/>
            <w:r>
              <w:rPr>
                <w:rFonts w:ascii="Arial" w:hAnsi="Arial" w:cs="Arial"/>
              </w:rPr>
              <w:t xml:space="preserve">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0A21B47F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15B61DA6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2E9A003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CC3257" w:rsidRPr="00C81573">
        <w:rPr>
          <w:rFonts w:ascii="Arial" w:hAnsi="Arial" w:cs="Arial"/>
          <w:noProof/>
          <w:sz w:val="18"/>
          <w:szCs w:val="18"/>
        </w:rPr>
        <w:t>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3EC030BB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491E005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13911754" w14:textId="15BD20B8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4038A31E" w14:textId="613530AC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</w:p>
    <w:p w14:paraId="57D6992D" w14:textId="1A03E33A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5EBF4709" w14:textId="481B5341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6B150F7D" w14:textId="041EF25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</w:p>
    <w:p w14:paraId="22002BD8" w14:textId="62F5A284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B9EB3A3" w14:textId="016A7A70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53749C89" w14:textId="7082ED09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49130AD7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26</w:t>
      </w:r>
    </w:p>
    <w:p w14:paraId="6787DAFE" w14:textId="37D054A7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AE4005">
        <w:rPr>
          <w:rFonts w:ascii="Arial" w:hAnsi="Arial" w:cs="Arial"/>
          <w:noProof/>
          <w:sz w:val="18"/>
          <w:szCs w:val="18"/>
        </w:rPr>
        <w:t>26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AE4005">
        <w:rPr>
          <w:rFonts w:ascii="Arial" w:eastAsia="MS Mincho" w:hAnsi="Arial" w:cs="Arial"/>
          <w:sz w:val="18"/>
          <w:szCs w:val="18"/>
        </w:rPr>
        <w:t>26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19E2BFB5" w:rsidR="00A92C0D" w:rsidRDefault="00A92C0D">
      <w:pPr>
        <w:pStyle w:val="Ttulo"/>
      </w:pPr>
      <w:r>
        <w:fldChar w:fldCharType="end"/>
      </w:r>
      <w:bookmarkStart w:id="1" w:name="_GoBack"/>
      <w:bookmarkEnd w:id="1"/>
      <w:r>
        <w:br w:type="page"/>
      </w:r>
      <w:r w:rsidR="00846E04">
        <w:lastRenderedPageBreak/>
        <w:br/>
      </w:r>
      <w:r w:rsidR="00FD3C06">
        <w:t>Especificação de Requisitos de Software</w:t>
      </w:r>
      <w:r w:rsidR="00846E04">
        <w:br/>
      </w:r>
    </w:p>
    <w:p w14:paraId="1A9C068B" w14:textId="77777777" w:rsidR="00180555" w:rsidRPr="00180555" w:rsidRDefault="00A92C0D" w:rsidP="00E52486">
      <w:pPr>
        <w:pStyle w:val="Ttulo1"/>
        <w:numPr>
          <w:ilvl w:val="0"/>
          <w:numId w:val="19"/>
        </w:numPr>
        <w:spacing w:before="0" w:after="0"/>
        <w:ind w:left="284"/>
        <w:jc w:val="both"/>
      </w:pPr>
      <w:bookmarkStart w:id="2" w:name="_Toc274957438"/>
      <w:r w:rsidRPr="000A79A7">
        <w:t>Introdução</w:t>
      </w:r>
      <w:bookmarkEnd w:id="2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0555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>necessárias</w:t>
      </w:r>
    </w:p>
    <w:p w14:paraId="34E2016F" w14:textId="7FA39FC3" w:rsidR="00221E4A" w:rsidRDefault="00537C79" w:rsidP="00180555">
      <w:pPr>
        <w:pStyle w:val="Ttulo1"/>
        <w:numPr>
          <w:ilvl w:val="0"/>
          <w:numId w:val="0"/>
        </w:numPr>
        <w:spacing w:before="0" w:after="0"/>
        <w:ind w:left="284"/>
        <w:jc w:val="both"/>
        <w:rPr>
          <w:b w:val="0"/>
          <w:sz w:val="18"/>
          <w:szCs w:val="18"/>
        </w:rPr>
      </w:pPr>
      <w:proofErr w:type="gramStart"/>
      <w:r w:rsidRPr="002C59B9">
        <w:rPr>
          <w:b w:val="0"/>
          <w:sz w:val="18"/>
          <w:szCs w:val="18"/>
        </w:rPr>
        <w:t>para</w:t>
      </w:r>
      <w:proofErr w:type="gramEnd"/>
      <w:r w:rsidRPr="002C59B9">
        <w:rPr>
          <w:b w:val="0"/>
          <w:sz w:val="18"/>
          <w:szCs w:val="18"/>
        </w:rPr>
        <w:t xml:space="preserve">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 xml:space="preserve">testes e </w:t>
      </w:r>
      <w:r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>sistema.</w:t>
      </w:r>
    </w:p>
    <w:p w14:paraId="60BAC75E" w14:textId="70A3BCFE" w:rsidR="00A92C0D" w:rsidRDefault="00A92C0D" w:rsidP="00221E4A">
      <w:pPr>
        <w:pStyle w:val="Ttulo1"/>
        <w:numPr>
          <w:ilvl w:val="0"/>
          <w:numId w:val="0"/>
        </w:numPr>
        <w:spacing w:before="0" w:after="0"/>
        <w:ind w:left="284"/>
        <w:jc w:val="both"/>
      </w:pPr>
    </w:p>
    <w:p w14:paraId="63D576CF" w14:textId="197969F1" w:rsidR="00180555" w:rsidRPr="00180555" w:rsidRDefault="00A92C0D" w:rsidP="00E52486">
      <w:pPr>
        <w:pStyle w:val="Ttulo2"/>
        <w:numPr>
          <w:ilvl w:val="1"/>
          <w:numId w:val="19"/>
        </w:numPr>
        <w:spacing w:before="0" w:after="0"/>
        <w:ind w:left="851"/>
        <w:jc w:val="both"/>
        <w:rPr>
          <w:b w:val="0"/>
        </w:rPr>
      </w:pPr>
      <w:bookmarkStart w:id="3" w:name="_Toc274957439"/>
      <w:r>
        <w:t>Finalidade</w:t>
      </w:r>
      <w:bookmarkEnd w:id="3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180555">
        <w:rPr>
          <w:b w:val="0"/>
          <w:sz w:val="18"/>
          <w:szCs w:val="18"/>
        </w:rPr>
        <w:t xml:space="preserve"> </w:t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</w:t>
      </w:r>
    </w:p>
    <w:p w14:paraId="787F3F55" w14:textId="0F3BCD73" w:rsidR="001A7B4D" w:rsidRPr="002C59B9" w:rsidRDefault="008F6476" w:rsidP="00180555">
      <w:pPr>
        <w:pStyle w:val="Ttulo2"/>
        <w:numPr>
          <w:ilvl w:val="0"/>
          <w:numId w:val="0"/>
        </w:numPr>
        <w:spacing w:before="0" w:after="0"/>
        <w:ind w:left="851"/>
        <w:jc w:val="both"/>
        <w:rPr>
          <w:b w:val="0"/>
        </w:rPr>
      </w:pPr>
      <w:proofErr w:type="gramStart"/>
      <w:r w:rsidRPr="002C59B9">
        <w:rPr>
          <w:b w:val="0"/>
          <w:sz w:val="18"/>
          <w:szCs w:val="18"/>
        </w:rPr>
        <w:t>e</w:t>
      </w:r>
      <w:proofErr w:type="gramEnd"/>
      <w:r w:rsidRPr="002C59B9">
        <w:rPr>
          <w:b w:val="0"/>
          <w:sz w:val="18"/>
          <w:szCs w:val="18"/>
        </w:rPr>
        <w:t xml:space="preserve">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  <w:r w:rsidR="00E52486">
        <w:rPr>
          <w:b w:val="0"/>
          <w:sz w:val="18"/>
          <w:szCs w:val="18"/>
        </w:rPr>
        <w:br/>
      </w:r>
    </w:p>
    <w:p w14:paraId="44AD8615" w14:textId="77777777" w:rsidR="003D11BA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4" w:name="_Toc274957440"/>
      <w:r>
        <w:t>Escopo</w:t>
      </w:r>
      <w:bookmarkEnd w:id="4"/>
      <w:r w:rsidR="003D11BA">
        <w:br/>
      </w:r>
    </w:p>
    <w:p w14:paraId="61E20396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 xml:space="preserve">ndo </w:t>
      </w:r>
    </w:p>
    <w:p w14:paraId="50FAC810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voltado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</w:t>
      </w:r>
    </w:p>
    <w:p w14:paraId="4FFDA42D" w14:textId="3FD9E03C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implementações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127A47B8" w:rsidR="001A7B4D" w:rsidRPr="001A7B4D" w:rsidRDefault="00DC46ED" w:rsidP="004A03F6">
      <w:pPr>
        <w:pStyle w:val="InfoBlue"/>
      </w:pPr>
      <w:r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32AD62D">
            <wp:simplePos x="0" y="0"/>
            <wp:positionH relativeFrom="column">
              <wp:posOffset>546735</wp:posOffset>
            </wp:positionH>
            <wp:positionV relativeFrom="paragraph">
              <wp:posOffset>205105</wp:posOffset>
            </wp:positionV>
            <wp:extent cx="5603875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</w:p>
    <w:p w14:paraId="47800DA6" w14:textId="19EE7828" w:rsidR="00CF5DDE" w:rsidRPr="00CF5DDE" w:rsidRDefault="00A92C0D" w:rsidP="00E52486">
      <w:pPr>
        <w:pStyle w:val="Ttulo2"/>
        <w:numPr>
          <w:ilvl w:val="1"/>
          <w:numId w:val="19"/>
        </w:numPr>
        <w:tabs>
          <w:tab w:val="left" w:pos="851"/>
        </w:tabs>
        <w:spacing w:before="0" w:after="0"/>
        <w:ind w:left="851"/>
      </w:pPr>
      <w:bookmarkStart w:id="5" w:name="_Toc274957441"/>
      <w:r>
        <w:t>Definições, Acrônimos, e Abreviações</w:t>
      </w:r>
      <w:bookmarkEnd w:id="5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4A03F6">
      <w:pPr>
        <w:pStyle w:val="InfoBlue"/>
      </w:pPr>
    </w:p>
    <w:p w14:paraId="7451E3E9" w14:textId="4A218E12" w:rsidR="00A92C0D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6" w:name="_Toc274957443"/>
      <w:r>
        <w:lastRenderedPageBreak/>
        <w:t>Visão Geral</w:t>
      </w:r>
      <w:bookmarkEnd w:id="6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4A03F6">
      <w:pPr>
        <w:pStyle w:val="InfoBlue"/>
      </w:pPr>
    </w:p>
    <w:p w14:paraId="5E7F9063" w14:textId="0C8D379C" w:rsidR="00A92C0D" w:rsidRDefault="00A92C0D" w:rsidP="004A03F6">
      <w:pPr>
        <w:pStyle w:val="Ttulo1"/>
        <w:numPr>
          <w:ilvl w:val="0"/>
          <w:numId w:val="19"/>
        </w:numPr>
        <w:spacing w:before="0" w:after="0"/>
        <w:ind w:left="284"/>
      </w:pPr>
      <w:bookmarkStart w:id="7" w:name="_Toc274957444"/>
      <w:r>
        <w:t>Descrição Geral</w:t>
      </w:r>
      <w:bookmarkEnd w:id="7"/>
    </w:p>
    <w:p w14:paraId="5ED30A4B" w14:textId="77777777" w:rsidR="00B927C7" w:rsidRPr="00B47D2A" w:rsidRDefault="00B927C7" w:rsidP="00B927C7">
      <w:pPr>
        <w:rPr>
          <w:rFonts w:ascii="Arial" w:hAnsi="Arial" w:cs="Arial"/>
          <w:sz w:val="18"/>
          <w:szCs w:val="18"/>
        </w:rPr>
      </w:pPr>
    </w:p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070E6633" w:rsidR="00B927C7" w:rsidRPr="00557249" w:rsidRDefault="00B927C7" w:rsidP="002C3368">
      <w:pPr>
        <w:ind w:left="284"/>
        <w:rPr>
          <w:rFonts w:ascii="Arial" w:hAnsi="Arial" w:cs="Arial"/>
          <w:sz w:val="18"/>
          <w:szCs w:val="18"/>
        </w:rPr>
      </w:pP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44906DD7" w:rsid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DA6F2A">
        <w:rPr>
          <w:rFonts w:ascii="Arial" w:hAnsi="Arial" w:cs="Arial"/>
          <w:sz w:val="18"/>
          <w:szCs w:val="18"/>
        </w:rPr>
        <w:br/>
      </w:r>
      <w:r w:rsidR="00DA6F2A">
        <w:rPr>
          <w:rFonts w:ascii="Arial" w:hAnsi="Arial" w:cs="Arial"/>
          <w:sz w:val="18"/>
          <w:szCs w:val="18"/>
        </w:rPr>
        <w:br/>
      </w:r>
    </w:p>
    <w:p w14:paraId="73D2B223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508CB2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239B36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8936742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E1EB75B" w14:textId="77777777" w:rsidR="00DA6F2A" w:rsidRPr="00894697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8" w:name="_Toc274957445"/>
      <w:r>
        <w:lastRenderedPageBreak/>
        <w:t>Requisitos Específicos</w:t>
      </w:r>
      <w:bookmarkEnd w:id="8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:rsidRPr="0080763D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Pr="0080763D" w:rsidRDefault="00FD1B46" w:rsidP="00FD1B46">
            <w:pPr>
              <w:jc w:val="center"/>
            </w:pPr>
            <w:r w:rsidRPr="0080763D"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Pr="0080763D" w:rsidRDefault="00FD1B46" w:rsidP="00FD1B46">
            <w:pPr>
              <w:jc w:val="center"/>
            </w:pPr>
            <w:r w:rsidRPr="0080763D">
              <w:t>Ação obrigatória: Precisa realizar para próxima etapa.</w:t>
            </w:r>
          </w:p>
        </w:tc>
      </w:tr>
      <w:tr w:rsidR="00FD1B46" w:rsidRPr="0080763D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Pr="0080763D" w:rsidRDefault="00FD1B46" w:rsidP="00FD1B46">
            <w:pPr>
              <w:jc w:val="center"/>
            </w:pPr>
            <w:r w:rsidRPr="0080763D">
              <w:drawing>
                <wp:inline distT="0" distB="0" distL="0" distR="0" wp14:anchorId="0F7D47A4" wp14:editId="4A8C9B5A">
                  <wp:extent cx="396240" cy="721157"/>
                  <wp:effectExtent l="0" t="0" r="3810" b="3175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" cy="75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Pr="0080763D" w:rsidRDefault="00FD1B46" w:rsidP="00FD1B46">
            <w:pPr>
              <w:jc w:val="center"/>
            </w:pPr>
            <w:r w:rsidRPr="0080763D">
              <w:t>Atores: Gerente, Recepcionista e Cliente.</w:t>
            </w:r>
          </w:p>
        </w:tc>
      </w:tr>
    </w:tbl>
    <w:p w14:paraId="609A947C" w14:textId="0DF58D2B" w:rsidR="00FD1B46" w:rsidRPr="0080763D" w:rsidRDefault="000342E3" w:rsidP="006A32FF">
      <w:pPr>
        <w:pStyle w:val="Ttulo1"/>
        <w:numPr>
          <w:ilvl w:val="0"/>
          <w:numId w:val="0"/>
        </w:numPr>
        <w:ind w:left="851"/>
      </w:pPr>
      <w:r w:rsidRPr="0080763D">
        <w:t>Casos de uso</w:t>
      </w:r>
      <w:r w:rsidR="00DC5A09" w:rsidRPr="0080763D">
        <w:t xml:space="preserve"> e Fluxos</w:t>
      </w:r>
      <w:r w:rsidR="00FD1B46" w:rsidRPr="0080763D">
        <w:br/>
      </w:r>
    </w:p>
    <w:p w14:paraId="1302461C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="000342E3" w:rsidRPr="0080763D">
        <w:br/>
      </w:r>
    </w:p>
    <w:p w14:paraId="471F9494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F0C2D88" w14:textId="77777777" w:rsidR="00AD0D2F" w:rsidRDefault="00AD0D2F" w:rsidP="00AD0D2F"/>
    <w:p w14:paraId="413BA627" w14:textId="77777777" w:rsidR="00AD0D2F" w:rsidRDefault="00AD0D2F" w:rsidP="00AD0D2F"/>
    <w:p w14:paraId="286207CD" w14:textId="77777777" w:rsidR="00AD0D2F" w:rsidRDefault="00AD0D2F" w:rsidP="00AD0D2F"/>
    <w:p w14:paraId="53D210F3" w14:textId="77777777" w:rsidR="00AD0D2F" w:rsidRDefault="00AD0D2F" w:rsidP="00AD0D2F"/>
    <w:p w14:paraId="3CE10D13" w14:textId="77777777" w:rsidR="00AD0D2F" w:rsidRDefault="00AD0D2F" w:rsidP="00AD0D2F"/>
    <w:p w14:paraId="20BF60BB" w14:textId="77777777" w:rsidR="00AD0D2F" w:rsidRPr="00AD0D2F" w:rsidRDefault="00AD0D2F" w:rsidP="00AD0D2F"/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proofErr w:type="gramStart"/>
      <w:r w:rsidR="000342E3" w:rsidRPr="000342E3">
        <w:rPr>
          <w:sz w:val="20"/>
        </w:rPr>
        <w:lastRenderedPageBreak/>
        <w:t>a</w:t>
      </w:r>
      <w:proofErr w:type="gramEnd"/>
      <w:r w:rsidR="000342E3" w:rsidRPr="000342E3">
        <w:rPr>
          <w:sz w:val="20"/>
        </w:rPr>
        <w:t xml:space="preserve">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A recepcionista registar e atualizar a entrada do cliente (Check-in) com ou sem reserva prévia, deve indicar o número de pessoas, </w:t>
            </w:r>
            <w:proofErr w:type="gramStart"/>
            <w:r w:rsidRPr="00EB0317">
              <w:rPr>
                <w:rFonts w:ascii="Arial" w:hAnsi="Arial" w:cs="Arial"/>
                <w:sz w:val="18"/>
                <w:szCs w:val="18"/>
              </w:rPr>
              <w:t>número(</w:t>
            </w:r>
            <w:proofErr w:type="gramEnd"/>
            <w:r w:rsidRPr="00EB0317">
              <w:rPr>
                <w:rFonts w:ascii="Arial" w:hAnsi="Arial" w:cs="Arial"/>
                <w:sz w:val="18"/>
                <w:szCs w:val="18"/>
              </w:rPr>
              <w:t>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proofErr w:type="gramStart"/>
      <w:r>
        <w:rPr>
          <w:sz w:val="20"/>
        </w:rPr>
        <w:lastRenderedPageBreak/>
        <w:t>b</w:t>
      </w:r>
      <w:proofErr w:type="gramEnd"/>
      <w:r>
        <w:rPr>
          <w:sz w:val="20"/>
        </w:rPr>
        <w:t xml:space="preserve">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9903D7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9903D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9903D7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9903D7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9903D7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FD1B46" w14:paraId="03D0AA39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9903D7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9903D7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serviços oferecidos (alojamento e café da manhã, alojamento e pequeno almoço, alojamento e café da manhã e pequeno almoço e janta, alojamento e janta, só alojamento.) </w:t>
            </w: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e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respectivo preço diário em função da época do ano e do número de pessoas.</w:t>
            </w:r>
          </w:p>
        </w:tc>
      </w:tr>
      <w:tr w:rsidR="00EB0317" w14:paraId="66032782" w14:textId="77777777" w:rsidTr="009903D7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com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9903D7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9903D7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Cadastrar a função recepcionista com o nome,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login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>, senha.</w:t>
            </w:r>
          </w:p>
        </w:tc>
      </w:tr>
      <w:tr w:rsidR="00EB0317" w14:paraId="31348D3D" w14:textId="77777777" w:rsidTr="009903D7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9903D7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9903D7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9903D7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9903D7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9903D7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BA7E95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BA7E95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proofErr w:type="gramStart"/>
      <w:r w:rsidR="00DC5A09">
        <w:rPr>
          <w:sz w:val="20"/>
        </w:rPr>
        <w:lastRenderedPageBreak/>
        <w:t>d</w:t>
      </w:r>
      <w:proofErr w:type="gramEnd"/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906903" w14:textId="3203D359" w:rsidR="00FE68A6" w:rsidRDefault="00FF6325" w:rsidP="00D160C6">
      <w:pPr>
        <w:pStyle w:val="NormalWeb"/>
        <w:ind w:left="851"/>
      </w:pPr>
      <w:r>
        <w:br/>
      </w:r>
      <w:proofErr w:type="gramStart"/>
      <w:r w:rsidR="00DC5A09" w:rsidRPr="00D160C6">
        <w:rPr>
          <w:rFonts w:ascii="Arial" w:hAnsi="Arial" w:cs="Arial"/>
          <w:b/>
          <w:sz w:val="20"/>
          <w:szCs w:val="20"/>
        </w:rPr>
        <w:t>e</w:t>
      </w:r>
      <w:proofErr w:type="gramEnd"/>
      <w:r w:rsidRPr="00D160C6">
        <w:rPr>
          <w:rFonts w:ascii="Arial" w:hAnsi="Arial" w:cs="Arial"/>
          <w:b/>
          <w:sz w:val="20"/>
          <w:szCs w:val="20"/>
        </w:rPr>
        <w:t xml:space="preserve"> –</w:t>
      </w:r>
      <w:r w:rsidR="00DC5A09" w:rsidRPr="00D160C6">
        <w:rPr>
          <w:rFonts w:ascii="Arial" w:hAnsi="Arial" w:cs="Arial"/>
          <w:b/>
          <w:sz w:val="20"/>
          <w:szCs w:val="20"/>
        </w:rPr>
        <w:t xml:space="preserve"> Fluxo do </w:t>
      </w:r>
      <w:r w:rsidRPr="00D160C6">
        <w:rPr>
          <w:rFonts w:ascii="Arial" w:hAnsi="Arial" w:cs="Arial"/>
          <w:b/>
          <w:sz w:val="20"/>
          <w:szCs w:val="20"/>
        </w:rPr>
        <w:t>Sistema 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E68A6">
        <w:rPr>
          <w:noProof/>
        </w:rPr>
        <w:drawing>
          <wp:inline distT="0" distB="0" distL="0" distR="0" wp14:anchorId="5438E405" wp14:editId="7149A9CB">
            <wp:extent cx="5911820" cy="2698745"/>
            <wp:effectExtent l="0" t="0" r="0" b="6985"/>
            <wp:docPr id="5" name="Imagem 5" descr="C:\Users\RIFFEN\Desktop\e428a363-bf5d-4772-ab4a-b7cc46996c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IFFEN\Desktop\e428a363-bf5d-4772-ab4a-b7cc46996cc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4" cy="27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6758" w14:textId="6316C896" w:rsidR="00A92C0D" w:rsidRDefault="009703F6" w:rsidP="003E5C7C">
      <w:pPr>
        <w:pStyle w:val="Ttulo1"/>
        <w:numPr>
          <w:ilvl w:val="0"/>
          <w:numId w:val="0"/>
        </w:numPr>
        <w:ind w:left="851"/>
      </w:pPr>
      <w:r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br/>
      </w:r>
      <w:r>
        <w:rPr>
          <w:sz w:val="20"/>
        </w:rPr>
        <w:lastRenderedPageBreak/>
        <w:br/>
      </w:r>
      <w:r w:rsidR="00FF6325">
        <w:rPr>
          <w:sz w:val="20"/>
        </w:rPr>
        <w:br/>
      </w:r>
      <w:proofErr w:type="gramStart"/>
      <w:r w:rsidR="00DC5A09">
        <w:rPr>
          <w:sz w:val="20"/>
        </w:rPr>
        <w:t>f</w:t>
      </w:r>
      <w:proofErr w:type="gramEnd"/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DC5A09">
        <w:rPr>
          <w:sz w:val="20"/>
        </w:rPr>
        <w:t xml:space="preserve">Fluxo do </w:t>
      </w:r>
      <w:r w:rsidR="00FF6325">
        <w:rPr>
          <w:sz w:val="20"/>
        </w:rPr>
        <w:t>Sistema Software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DC5A09">
        <w:rPr>
          <w:sz w:val="20"/>
        </w:rPr>
        <w:t>g</w:t>
      </w:r>
      <w:r w:rsidR="00FF6325">
        <w:rPr>
          <w:sz w:val="20"/>
        </w:rPr>
        <w:t xml:space="preserve"> – </w:t>
      </w:r>
      <w:r w:rsidR="00DC5A09">
        <w:rPr>
          <w:sz w:val="20"/>
        </w:rPr>
        <w:t xml:space="preserve">Fluxo de </w:t>
      </w:r>
      <w:r w:rsidR="00AD6F1A">
        <w:rPr>
          <w:sz w:val="20"/>
        </w:rPr>
        <w:t>Alojamentos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6"/>
      <w:r>
        <w:t xml:space="preserve">Requisitos </w:t>
      </w:r>
      <w:r w:rsidR="00A92C0D">
        <w:t>Funciona</w:t>
      </w:r>
      <w:r>
        <w:t>is</w:t>
      </w:r>
      <w:bookmarkEnd w:id="9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5F7CC824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C776B9">
        <w:rPr>
          <w:rFonts w:ascii="Arial" w:hAnsi="Arial" w:cs="Arial"/>
          <w:sz w:val="18"/>
          <w:szCs w:val="18"/>
        </w:rPr>
        <w:t>R</w:t>
      </w:r>
      <w:r w:rsidR="00C776B9" w:rsidRPr="00C776B9">
        <w:rPr>
          <w:rFonts w:ascii="Arial" w:hAnsi="Arial" w:cs="Arial"/>
          <w:sz w:val="18"/>
          <w:szCs w:val="18"/>
        </w:rPr>
        <w:t>ealizar upgrade na disponibilização dos serviços (alojamento e café da manhã, alojamento e pequeno almoço, alojamento e café da manhã e pequeno almoço e janta, al</w:t>
      </w:r>
      <w:r w:rsidR="00C776B9">
        <w:rPr>
          <w:rFonts w:ascii="Arial" w:hAnsi="Arial" w:cs="Arial"/>
          <w:sz w:val="18"/>
          <w:szCs w:val="18"/>
        </w:rPr>
        <w:t>ojamento e janta ou só alojamento</w:t>
      </w:r>
      <w:r w:rsidR="00C776B9" w:rsidRPr="00C776B9">
        <w:rPr>
          <w:rFonts w:ascii="Arial" w:hAnsi="Arial" w:cs="Arial"/>
          <w:sz w:val="18"/>
          <w:szCs w:val="18"/>
        </w:rPr>
        <w:t>) e valores conforme o período do ano e o quantitativo de pessoas interessadas 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08E75EC1" w14:textId="77777777" w:rsidR="008C7CE4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Registrar o número e a capacidade de cada quarto.</w:t>
      </w:r>
    </w:p>
    <w:p w14:paraId="3DF15456" w14:textId="18D68D6A" w:rsidR="00BA7443" w:rsidRPr="00BA7443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9FBE6BC" w14:textId="77777777" w:rsidR="008C7CE4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 xml:space="preserve">Fazer registro dos funcionários que terão acesso ao sistema, os dados coletados serão nome, </w:t>
      </w:r>
      <w:proofErr w:type="spellStart"/>
      <w:r w:rsidR="009903D7">
        <w:rPr>
          <w:rFonts w:ascii="Arial" w:hAnsi="Arial" w:cs="Arial"/>
          <w:sz w:val="18"/>
          <w:szCs w:val="18"/>
        </w:rPr>
        <w:t>login</w:t>
      </w:r>
      <w:proofErr w:type="spellEnd"/>
      <w:r w:rsidR="009903D7">
        <w:rPr>
          <w:rFonts w:ascii="Arial" w:hAnsi="Arial" w:cs="Arial"/>
          <w:sz w:val="18"/>
          <w:szCs w:val="18"/>
        </w:rPr>
        <w:t>, senha e função.</w:t>
      </w:r>
    </w:p>
    <w:p w14:paraId="7246DC0F" w14:textId="6B8F3C2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B84ACF3" w14:textId="2108E4AD" w:rsidR="00F35F62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9A1D3B">
        <w:rPr>
          <w:rFonts w:ascii="Arial" w:hAnsi="Arial" w:cs="Arial"/>
          <w:sz w:val="18"/>
          <w:szCs w:val="18"/>
        </w:rPr>
        <w:br/>
      </w:r>
    </w:p>
    <w:p w14:paraId="32186A56" w14:textId="1D56A12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="000E77B8">
        <w:rPr>
          <w:rFonts w:ascii="Arial" w:hAnsi="Arial" w:cs="Arial"/>
          <w:b/>
          <w:bCs/>
          <w:sz w:val="18"/>
          <w:szCs w:val="18"/>
        </w:rPr>
        <w:t>liente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710356AB" w14:textId="77777777" w:rsidR="008C7CE4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 w:rsidR="00FB6A36">
        <w:rPr>
          <w:rFonts w:ascii="Arial" w:hAnsi="Arial" w:cs="Arial"/>
          <w:sz w:val="18"/>
          <w:szCs w:val="18"/>
        </w:rPr>
        <w:t>O</w:t>
      </w:r>
      <w:r w:rsidR="00FB6A36" w:rsidRPr="00FB6A36">
        <w:rPr>
          <w:rFonts w:ascii="Arial" w:hAnsi="Arial" w:cs="Arial"/>
          <w:sz w:val="18"/>
          <w:szCs w:val="18"/>
        </w:rPr>
        <w:t xml:space="preserve"> utilizador deve coletar </w:t>
      </w:r>
      <w:r w:rsidR="00FB6A36">
        <w:rPr>
          <w:rFonts w:ascii="Arial" w:hAnsi="Arial" w:cs="Arial"/>
          <w:sz w:val="18"/>
          <w:szCs w:val="18"/>
        </w:rPr>
        <w:t>os</w:t>
      </w:r>
      <w:r w:rsidR="00FB6A36" w:rsidRPr="00FB6A36">
        <w:rPr>
          <w:rFonts w:ascii="Arial" w:hAnsi="Arial" w:cs="Arial"/>
          <w:sz w:val="18"/>
          <w:szCs w:val="18"/>
        </w:rPr>
        <w:t xml:space="preserve"> dados</w:t>
      </w:r>
      <w:r w:rsidR="00FB6A36">
        <w:rPr>
          <w:rFonts w:ascii="Arial" w:hAnsi="Arial" w:cs="Arial"/>
          <w:sz w:val="18"/>
          <w:szCs w:val="18"/>
        </w:rPr>
        <w:t xml:space="preserve"> do cliente</w:t>
      </w:r>
      <w:r w:rsidR="00FB6A36" w:rsidRPr="00FB6A36">
        <w:rPr>
          <w:rFonts w:ascii="Arial" w:hAnsi="Arial" w:cs="Arial"/>
          <w:sz w:val="18"/>
          <w:szCs w:val="18"/>
        </w:rPr>
        <w:t xml:space="preserve"> (nome, nacionalidade, data de nascimento, morada, telefone, documento de identidade ou passaporte e e-mail</w:t>
      </w:r>
      <w:r w:rsidR="00FB6A36">
        <w:rPr>
          <w:rFonts w:ascii="Arial" w:hAnsi="Arial" w:cs="Arial"/>
          <w:sz w:val="18"/>
          <w:szCs w:val="18"/>
        </w:rPr>
        <w:t>)</w:t>
      </w:r>
      <w:r w:rsidR="00FB6A36" w:rsidRPr="00FB6A36">
        <w:rPr>
          <w:rFonts w:ascii="Arial" w:hAnsi="Arial" w:cs="Arial"/>
          <w:sz w:val="18"/>
          <w:szCs w:val="18"/>
        </w:rPr>
        <w:t>. Após a coleta e o registro de dados o sistema automaticamente deve gerar um número de identificação do cliente seguindo uma sequência. Caso o registro possua o dado “e-mail” recolhido, o sistema deve gerar de maneira automática uma senha e enviar por e-mail.</w:t>
      </w:r>
    </w:p>
    <w:p w14:paraId="6DB43C9B" w14:textId="0CB68DAA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60F37E" w14:textId="0CE9B289" w:rsidR="00386BFA" w:rsidRPr="00FB6A36" w:rsidRDefault="00784515" w:rsidP="00FB6A3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4C75ECF9" w:rsidR="001F55D9" w:rsidRPr="001F55D9" w:rsidRDefault="000E77B8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3.1.6 [RF006] Alterar Dados de um</w:t>
      </w:r>
      <w:r w:rsidR="001F55D9" w:rsidRPr="001F55D9">
        <w:rPr>
          <w:rFonts w:ascii="Arial" w:hAnsi="Arial" w:cs="Arial"/>
          <w:b/>
          <w:bCs/>
          <w:sz w:val="18"/>
          <w:szCs w:val="18"/>
        </w:rPr>
        <w:t xml:space="preserve"> Cliente</w:t>
      </w:r>
      <w:r w:rsidR="001F55D9"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5C2E5816" w:rsidR="00D84954" w:rsidRDefault="009A1D3B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6DDD6907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9A2CE5">
        <w:rPr>
          <w:rFonts w:ascii="Arial" w:hAnsi="Arial" w:cs="Arial"/>
          <w:sz w:val="18"/>
          <w:szCs w:val="18"/>
        </w:rPr>
        <w:t>A</w:t>
      </w:r>
      <w:r w:rsidR="009A2CE5" w:rsidRPr="009A2CE5">
        <w:rPr>
          <w:rFonts w:ascii="Arial" w:hAnsi="Arial" w:cs="Arial"/>
          <w:sz w:val="18"/>
          <w:szCs w:val="18"/>
        </w:rPr>
        <w:t xml:space="preserve">o registrar uma reserva o utilizador deverá contabilizar o número de pessoas, a data de entrada e saída prevista e os serviços que o cliente irá </w:t>
      </w:r>
      <w:r w:rsidR="009A2CE5">
        <w:rPr>
          <w:rFonts w:ascii="Arial" w:hAnsi="Arial" w:cs="Arial"/>
          <w:sz w:val="18"/>
          <w:szCs w:val="18"/>
        </w:rPr>
        <w:t>utilizar</w:t>
      </w:r>
      <w:r w:rsidR="009A2CE5" w:rsidRPr="009A2CE5">
        <w:rPr>
          <w:rFonts w:ascii="Arial" w:hAnsi="Arial" w:cs="Arial"/>
          <w:sz w:val="18"/>
          <w:szCs w:val="18"/>
        </w:rPr>
        <w:t xml:space="preserve"> que são: alojamento e café da manhã, alojamento e pequeno almoço, alojamento e café da manhã e pequeno alm</w:t>
      </w:r>
      <w:r w:rsidR="009A2CE5">
        <w:rPr>
          <w:rFonts w:ascii="Arial" w:hAnsi="Arial" w:cs="Arial"/>
          <w:sz w:val="18"/>
          <w:szCs w:val="18"/>
        </w:rPr>
        <w:t>oço e janta, alojamento e janta ou</w:t>
      </w:r>
      <w:r w:rsidR="009A2CE5" w:rsidRPr="009A2CE5">
        <w:rPr>
          <w:rFonts w:ascii="Arial" w:hAnsi="Arial" w:cs="Arial"/>
          <w:sz w:val="18"/>
          <w:szCs w:val="18"/>
        </w:rPr>
        <w:t xml:space="preserve"> só alojamento. Após selecionar o serviço serão necessários dados de cartão de crédito validado pela instituição financeira, se validado o sistema deve atribuir automaticamente um número de reserva, caso contrário a reserva não será aceita.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0DF7DC" w14:textId="11110B0E" w:rsidR="00D84954" w:rsidRDefault="00D84954" w:rsidP="0027436B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27436B">
        <w:rPr>
          <w:rFonts w:ascii="Arial" w:hAnsi="Arial" w:cs="Arial"/>
          <w:sz w:val="18"/>
          <w:szCs w:val="18"/>
        </w:rPr>
        <w:t xml:space="preserve"> e Gerente</w:t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C46B524" w14:textId="268B6EA7" w:rsidR="00D84954" w:rsidRDefault="00D84954" w:rsidP="006C53B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6C53B5">
        <w:rPr>
          <w:rFonts w:ascii="Arial" w:hAnsi="Arial" w:cs="Arial"/>
          <w:sz w:val="18"/>
          <w:szCs w:val="18"/>
        </w:rPr>
        <w:br/>
      </w: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0FA21DE6" w14:textId="77777777" w:rsidR="00BD50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C53B5">
        <w:rPr>
          <w:rFonts w:ascii="Arial" w:hAnsi="Arial" w:cs="Arial"/>
          <w:sz w:val="18"/>
          <w:szCs w:val="18"/>
        </w:rPr>
        <w:t>P</w:t>
      </w:r>
      <w:r w:rsidR="006C53B5" w:rsidRPr="006C53B5">
        <w:rPr>
          <w:rFonts w:ascii="Arial" w:hAnsi="Arial" w:cs="Arial"/>
          <w:sz w:val="18"/>
          <w:szCs w:val="18"/>
        </w:rPr>
        <w:t xml:space="preserve">ara realização do check-in deverá ser indicado a quantidade de pessoas, quantidade de quartos, data prevista, serviço escolhido, dados do cartão de crédito e validação do cliente. Após a </w:t>
      </w:r>
    </w:p>
    <w:p w14:paraId="3E8A3898" w14:textId="5961AF89" w:rsidR="0014748B" w:rsidRDefault="006C53B5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6C53B5">
        <w:rPr>
          <w:rFonts w:ascii="Arial" w:hAnsi="Arial" w:cs="Arial"/>
          <w:sz w:val="18"/>
          <w:szCs w:val="18"/>
        </w:rPr>
        <w:t>validação</w:t>
      </w:r>
      <w:proofErr w:type="gramEnd"/>
      <w:r w:rsidRPr="006C53B5">
        <w:rPr>
          <w:rFonts w:ascii="Arial" w:hAnsi="Arial" w:cs="Arial"/>
          <w:sz w:val="18"/>
          <w:szCs w:val="18"/>
        </w:rPr>
        <w:t xml:space="preserve"> o sistema automaticamente irá gerar um número referente a estadia, além disso, os quartos já ocupados não devem ficar disponíveis para reserva.</w:t>
      </w:r>
    </w:p>
    <w:p w14:paraId="444982EB" w14:textId="2D041A4C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49327F" w14:textId="0A2F7558" w:rsidR="00FA0A22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6C53B5">
        <w:rPr>
          <w:rFonts w:ascii="Arial" w:hAnsi="Arial" w:cs="Arial"/>
          <w:sz w:val="18"/>
          <w:szCs w:val="18"/>
        </w:rPr>
        <w:t xml:space="preserve"> e Gerente</w:t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3570F0B1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7E062ED6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</w:t>
      </w:r>
    </w:p>
    <w:p w14:paraId="1C75E838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realizando</w:t>
      </w:r>
      <w:proofErr w:type="gramEnd"/>
      <w:r>
        <w:rPr>
          <w:rFonts w:ascii="Arial" w:hAnsi="Arial" w:cs="Arial"/>
          <w:sz w:val="18"/>
          <w:szCs w:val="18"/>
        </w:rPr>
        <w:t xml:space="preserve"> a mudança de quarto. O cálculo deverá ser realizado caso as características do quarto sejam </w:t>
      </w:r>
    </w:p>
    <w:p w14:paraId="58E8D52A" w14:textId="725A5CAC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diferentes</w:t>
      </w:r>
      <w:proofErr w:type="gram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E2E9E2" w14:textId="696AABB1" w:rsidR="00E70B0C" w:rsidRDefault="00E70B0C" w:rsidP="00E2571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1171A5B6" w14:textId="77777777" w:rsidR="0014748B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 w:rsidR="00E25713">
        <w:rPr>
          <w:rFonts w:ascii="Arial" w:hAnsi="Arial" w:cs="Arial"/>
          <w:sz w:val="18"/>
          <w:szCs w:val="18"/>
        </w:rPr>
        <w:t>A</w:t>
      </w:r>
      <w:r w:rsidR="00E25713" w:rsidRPr="00E25713">
        <w:rPr>
          <w:rFonts w:ascii="Arial" w:hAnsi="Arial" w:cs="Arial"/>
          <w:sz w:val="18"/>
          <w:szCs w:val="18"/>
        </w:rPr>
        <w:t>o registrar a saída do cliente o estabelecimento deve emitir nota comprovando a saída com todas as informações necessárias para tal</w:t>
      </w:r>
      <w:r w:rsidR="00E25713">
        <w:rPr>
          <w:rFonts w:ascii="Arial" w:hAnsi="Arial" w:cs="Arial"/>
          <w:sz w:val="18"/>
          <w:szCs w:val="18"/>
        </w:rPr>
        <w:t xml:space="preserve"> comprovação: número do cliente e</w:t>
      </w:r>
      <w:r w:rsidR="00E25713" w:rsidRPr="00E25713">
        <w:rPr>
          <w:rFonts w:ascii="Arial" w:hAnsi="Arial" w:cs="Arial"/>
          <w:sz w:val="18"/>
          <w:szCs w:val="18"/>
        </w:rPr>
        <w:t xml:space="preserve"> horário de saída.</w:t>
      </w:r>
    </w:p>
    <w:p w14:paraId="45192824" w14:textId="1CAA6F62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480BD73" w14:textId="32A435CC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E25713">
        <w:rPr>
          <w:rFonts w:ascii="Arial" w:hAnsi="Arial" w:cs="Arial"/>
          <w:b/>
          <w:bCs/>
          <w:sz w:val="18"/>
          <w:szCs w:val="18"/>
        </w:rPr>
        <w:lastRenderedPageBreak/>
        <w:t>3.1.13 [RF013] Trocar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517FC67C" w14:textId="77777777" w:rsidR="0014748B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</w:p>
    <w:p w14:paraId="79F09B2C" w14:textId="2FAFDCA2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09AAEC4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</w:t>
      </w:r>
      <w:r w:rsidR="00303C77">
        <w:rPr>
          <w:rFonts w:ascii="Arial" w:hAnsi="Arial" w:cs="Arial"/>
          <w:b/>
          <w:bCs/>
          <w:sz w:val="18"/>
          <w:szCs w:val="18"/>
        </w:rPr>
        <w:br/>
      </w:r>
    </w:p>
    <w:p w14:paraId="08B00666" w14:textId="77777777" w:rsidR="0014748B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 w:rsidR="00303C77">
        <w:rPr>
          <w:rFonts w:ascii="Arial" w:hAnsi="Arial" w:cs="Arial"/>
          <w:sz w:val="18"/>
          <w:szCs w:val="18"/>
        </w:rPr>
        <w:t>O sistema deve ter a</w:t>
      </w:r>
      <w:r w:rsidR="00303C77" w:rsidRPr="00303C77">
        <w:rPr>
          <w:rFonts w:ascii="Arial" w:hAnsi="Arial" w:cs="Arial"/>
          <w:sz w:val="18"/>
          <w:szCs w:val="18"/>
        </w:rPr>
        <w:t>lém do correio eletrônico</w:t>
      </w:r>
      <w:r w:rsidR="00303C77">
        <w:rPr>
          <w:rFonts w:ascii="Arial" w:hAnsi="Arial" w:cs="Arial"/>
          <w:sz w:val="18"/>
          <w:szCs w:val="18"/>
        </w:rPr>
        <w:t xml:space="preserve">, </w:t>
      </w:r>
      <w:r w:rsidR="00382352">
        <w:rPr>
          <w:rFonts w:ascii="Arial" w:hAnsi="Arial" w:cs="Arial"/>
          <w:sz w:val="18"/>
          <w:szCs w:val="18"/>
        </w:rPr>
        <w:t>um campo</w:t>
      </w:r>
      <w:r w:rsidR="00303C77">
        <w:rPr>
          <w:rFonts w:ascii="Arial" w:hAnsi="Arial" w:cs="Arial"/>
          <w:sz w:val="18"/>
          <w:szCs w:val="18"/>
        </w:rPr>
        <w:t xml:space="preserve"> de</w:t>
      </w:r>
      <w:r w:rsidR="00303C77" w:rsidRPr="00303C77">
        <w:rPr>
          <w:rFonts w:ascii="Arial" w:hAnsi="Arial" w:cs="Arial"/>
          <w:sz w:val="18"/>
          <w:szCs w:val="18"/>
        </w:rPr>
        <w:t xml:space="preserve"> obter outras maneiras de contatar o cliente, </w:t>
      </w:r>
      <w:r w:rsidR="00382352">
        <w:rPr>
          <w:rFonts w:ascii="Arial" w:hAnsi="Arial" w:cs="Arial"/>
          <w:sz w:val="18"/>
          <w:szCs w:val="18"/>
        </w:rPr>
        <w:t>seja fax, correspondência ou alguma forma específica que não seja tão comum</w:t>
      </w:r>
      <w:r w:rsidR="00303C77" w:rsidRPr="00303C77">
        <w:rPr>
          <w:rFonts w:ascii="Arial" w:hAnsi="Arial" w:cs="Arial"/>
          <w:sz w:val="18"/>
          <w:szCs w:val="18"/>
        </w:rPr>
        <w:t>.</w:t>
      </w:r>
    </w:p>
    <w:p w14:paraId="17A8F981" w14:textId="5F617207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38607207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</w:p>
    <w:p w14:paraId="46A59F56" w14:textId="0169BCBB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669F92B7" w14:textId="228CAB19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t>3.1.17 [RF017] Estatísticas</w:t>
      </w:r>
      <w:r>
        <w:rPr>
          <w:rFonts w:ascii="Arial" w:hAnsi="Arial" w:cs="Arial"/>
          <w:sz w:val="18"/>
          <w:szCs w:val="18"/>
        </w:rPr>
        <w:br/>
      </w:r>
    </w:p>
    <w:p w14:paraId="507A088E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</w:p>
    <w:p w14:paraId="12CC75C9" w14:textId="4985BC30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E33D844" w14:textId="3B96C83D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C02ECA">
        <w:rPr>
          <w:rFonts w:ascii="Arial" w:hAnsi="Arial" w:cs="Arial"/>
          <w:sz w:val="18"/>
          <w:szCs w:val="18"/>
        </w:rPr>
        <w:br/>
      </w:r>
      <w:r w:rsidR="00C02ECA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3E1AF0A1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lastRenderedPageBreak/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2FB77050" w14:textId="77777777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</w:t>
      </w:r>
    </w:p>
    <w:p w14:paraId="1B26D631" w14:textId="2B5C7166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C23CD5">
        <w:rPr>
          <w:rFonts w:ascii="Arial" w:hAnsi="Arial" w:cs="Arial"/>
          <w:sz w:val="18"/>
          <w:szCs w:val="18"/>
        </w:rPr>
        <w:t>disponibilidades</w:t>
      </w:r>
      <w:proofErr w:type="gramEnd"/>
      <w:r w:rsidRPr="00C23CD5">
        <w:rPr>
          <w:rFonts w:ascii="Arial" w:hAnsi="Arial" w:cs="Arial"/>
          <w:sz w:val="18"/>
          <w:szCs w:val="18"/>
        </w:rPr>
        <w:t xml:space="preserve"> de serviços e área</w:t>
      </w:r>
      <w:r>
        <w:rPr>
          <w:rFonts w:ascii="Arial" w:hAnsi="Arial" w:cs="Arial"/>
          <w:sz w:val="18"/>
          <w:szCs w:val="18"/>
        </w:rPr>
        <w:t>.</w:t>
      </w:r>
    </w:p>
    <w:p w14:paraId="3B3C6D89" w14:textId="2DCA26F6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18FE556" w14:textId="309A2292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271C9771" w14:textId="77777777" w:rsidR="00BE1B26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</w:p>
    <w:p w14:paraId="485DF546" w14:textId="553791B4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FA4C65F" w14:textId="204F46A1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48"/>
      <w:r>
        <w:t xml:space="preserve">Requisitos </w:t>
      </w:r>
      <w:bookmarkEnd w:id="10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7F281F06" w14:textId="77777777" w:rsidR="000B7314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</w:t>
      </w:r>
    </w:p>
    <w:p w14:paraId="316DDF55" w14:textId="13A71DD6" w:rsidR="00221E4A" w:rsidRDefault="00E958A8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>
        <w:rPr>
          <w:rFonts w:ascii="Arial" w:hAnsi="Arial"/>
          <w:bCs/>
          <w:sz w:val="18"/>
          <w:szCs w:val="18"/>
        </w:rPr>
        <w:t>smartphones</w:t>
      </w:r>
      <w:proofErr w:type="gramEnd"/>
      <w:r>
        <w:rPr>
          <w:rFonts w:ascii="Arial" w:hAnsi="Arial"/>
          <w:bCs/>
          <w:sz w:val="18"/>
          <w:szCs w:val="18"/>
        </w:rPr>
        <w:t>) e c</w:t>
      </w:r>
      <w:r w:rsidR="00B256D4" w:rsidRPr="00B256D4">
        <w:rPr>
          <w:rFonts w:ascii="Arial" w:hAnsi="Arial"/>
          <w:bCs/>
          <w:sz w:val="18"/>
          <w:szCs w:val="18"/>
        </w:rPr>
        <w:t>ompatibilidade com diferentes nave</w:t>
      </w:r>
      <w:r>
        <w:rPr>
          <w:rFonts w:ascii="Arial" w:hAnsi="Arial"/>
          <w:bCs/>
          <w:sz w:val="18"/>
          <w:szCs w:val="18"/>
        </w:rPr>
        <w:t>gadores e sistemas operacionais.</w:t>
      </w:r>
    </w:p>
    <w:p w14:paraId="53BA6C30" w14:textId="0C124B5E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0D30465B" w14:textId="77777777" w:rsidR="000B731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</w:t>
      </w:r>
    </w:p>
    <w:p w14:paraId="2A20B1F8" w14:textId="1367E053" w:rsidR="00221E4A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resp</w:t>
      </w:r>
      <w:r w:rsidR="00E958A8">
        <w:rPr>
          <w:rFonts w:ascii="Arial" w:hAnsi="Arial"/>
          <w:bCs/>
          <w:sz w:val="18"/>
          <w:szCs w:val="18"/>
        </w:rPr>
        <w:t>osta</w:t>
      </w:r>
      <w:proofErr w:type="gramEnd"/>
      <w:r w:rsidR="00E958A8">
        <w:rPr>
          <w:rFonts w:ascii="Arial" w:hAnsi="Arial"/>
          <w:bCs/>
          <w:sz w:val="18"/>
          <w:szCs w:val="18"/>
        </w:rPr>
        <w:t xml:space="preserve"> rápidos e eficiência geral.</w:t>
      </w:r>
    </w:p>
    <w:p w14:paraId="5FD40CAD" w14:textId="5A84BDB0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3.2.3 [NF003] Requisito de Segurança</w:t>
      </w:r>
      <w:r>
        <w:rPr>
          <w:rFonts w:ascii="Arial" w:hAnsi="Arial"/>
          <w:b/>
        </w:rPr>
        <w:br/>
      </w:r>
    </w:p>
    <w:p w14:paraId="13159D68" w14:textId="77777777" w:rsidR="000B7314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</w:t>
      </w:r>
    </w:p>
    <w:p w14:paraId="3CC4EBC2" w14:textId="3CA40DAC" w:rsidR="00221E4A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criptografia</w:t>
      </w:r>
      <w:proofErr w:type="gramEnd"/>
      <w:r w:rsidRPr="00B256D4">
        <w:rPr>
          <w:rFonts w:ascii="Arial" w:hAnsi="Arial"/>
          <w:bCs/>
          <w:sz w:val="18"/>
          <w:szCs w:val="18"/>
        </w:rPr>
        <w:t xml:space="preserve">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</w:p>
    <w:p w14:paraId="7B280702" w14:textId="1EED3A4F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0DE2A1B9" w14:textId="77777777" w:rsidR="00221E4A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</w:p>
    <w:p w14:paraId="5E87126B" w14:textId="61CA2BBD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23FCEDD2" w14:textId="77777777" w:rsidR="00221E4A" w:rsidRDefault="00BB5EBC" w:rsidP="00DF33B0">
      <w:r>
        <w:br/>
      </w:r>
    </w:p>
    <w:p w14:paraId="5807464C" w14:textId="77777777" w:rsidR="00221E4A" w:rsidRDefault="00221E4A" w:rsidP="00DF33B0"/>
    <w:p w14:paraId="7CAD5B7E" w14:textId="77777777" w:rsidR="000B7314" w:rsidRDefault="000B7314" w:rsidP="00DF33B0"/>
    <w:p w14:paraId="3F45747F" w14:textId="77777777" w:rsidR="00EC0750" w:rsidRDefault="00BB5EBC" w:rsidP="00DF33B0">
      <w:r>
        <w:br/>
      </w:r>
    </w:p>
    <w:p w14:paraId="54BE3974" w14:textId="669310C3" w:rsidR="00DF33B0" w:rsidRPr="00DF33B0" w:rsidRDefault="00BB5EBC" w:rsidP="00DF33B0">
      <w:r>
        <w:br/>
      </w:r>
      <w:r>
        <w:br/>
      </w:r>
    </w:p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1" w:name="_Toc274957450"/>
      <w:r>
        <w:lastRenderedPageBreak/>
        <w:t>Atributos do Sistema de Software</w:t>
      </w:r>
      <w:bookmarkEnd w:id="11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3E273C57" w14:textId="77777777" w:rsidR="00221E4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</w:p>
    <w:p w14:paraId="218FBBEB" w14:textId="52DE7F42" w:rsidR="00227A69" w:rsidRPr="006B05CC" w:rsidRDefault="00227A69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lastRenderedPageBreak/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7CBB4459" w14:textId="5225A2C1" w:rsidR="00D124BB" w:rsidRDefault="00CD1934" w:rsidP="00B544FD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B544FD">
        <w:rPr>
          <w:rFonts w:ascii="Arial" w:hAnsi="Arial" w:cs="Arial"/>
          <w:sz w:val="18"/>
          <w:szCs w:val="18"/>
        </w:rPr>
        <w:t>.</w:t>
      </w: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156B4E3D" w14:textId="77777777" w:rsidR="00221E4A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</w:p>
    <w:p w14:paraId="61A4184D" w14:textId="6C16B4E9" w:rsidR="00227A69" w:rsidRPr="00D23188" w:rsidRDefault="00227A69" w:rsidP="00C86164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7455AD69" w14:textId="748E657F" w:rsidR="00227A69" w:rsidRDefault="00227A69" w:rsidP="00B544FD">
      <w:pPr>
        <w:pStyle w:val="Ttulo3"/>
        <w:numPr>
          <w:ilvl w:val="2"/>
          <w:numId w:val="37"/>
        </w:numPr>
        <w:tabs>
          <w:tab w:val="left" w:pos="1134"/>
        </w:tabs>
        <w:spacing w:after="0"/>
        <w:ind w:left="1134"/>
      </w:pPr>
      <w:r w:rsidRPr="00A65E19">
        <w:rPr>
          <w:b/>
          <w:i w:val="0"/>
        </w:rPr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3EFFEB50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52629CC" w:rsidR="00AE346A" w:rsidRPr="00AE346A" w:rsidRDefault="00F73D4A" w:rsidP="00AE346A">
      <w:r>
        <w:br/>
      </w:r>
      <w:r>
        <w:br/>
      </w:r>
      <w:r>
        <w:br/>
      </w:r>
      <w:r>
        <w:br/>
      </w:r>
      <w:r>
        <w:br/>
      </w:r>
    </w:p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lastRenderedPageBreak/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B544FD">
      <w:pPr>
        <w:pStyle w:val="Corpodetexto"/>
        <w:spacing w:after="0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B544FD">
      <w:pPr>
        <w:pStyle w:val="Corpodetexto"/>
        <w:spacing w:after="0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5A9B852E" w14:textId="3A79BAE9" w:rsidR="00414EDA" w:rsidRPr="00414EDA" w:rsidRDefault="00AC15A0" w:rsidP="00414EDA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</w:t>
      </w:r>
      <w:r w:rsidR="00414EDA">
        <w:rPr>
          <w:rFonts w:ascii="Arial" w:hAnsi="Arial" w:cs="Arial"/>
          <w:bCs/>
          <w:iCs/>
          <w:sz w:val="18"/>
          <w:szCs w:val="18"/>
        </w:rPr>
        <w:t>bilidade e integração adequada.</w:t>
      </w:r>
    </w:p>
    <w:p w14:paraId="49F117A4" w14:textId="5BB8C647" w:rsidR="00381E61" w:rsidRPr="00381E61" w:rsidRDefault="00381E61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381E61">
        <w:rPr>
          <w:rFonts w:ascii="Arial" w:hAnsi="Arial" w:cs="Arial"/>
          <w:b/>
          <w:bCs/>
          <w:sz w:val="18"/>
          <w:szCs w:val="18"/>
        </w:rPr>
        <w:t>Integração com Sistemas Legados</w:t>
      </w:r>
      <w:r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12FB392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9600E54" w14:textId="77777777" w:rsidR="00221E4A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</w:t>
      </w:r>
      <w:r w:rsidR="00221E4A">
        <w:rPr>
          <w:rFonts w:ascii="Arial" w:hAnsi="Arial" w:cs="Arial"/>
          <w:sz w:val="18"/>
          <w:szCs w:val="18"/>
        </w:rPr>
        <w:t>ionamento harmonioso do sistema.</w:t>
      </w:r>
    </w:p>
    <w:p w14:paraId="5445D0E2" w14:textId="77777777" w:rsidR="00221E4A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645EDE6B" w14:textId="251290B2" w:rsidR="00227A69" w:rsidRPr="00CF3D2E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lastRenderedPageBreak/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4BE10A2E" w14:textId="77777777" w:rsidR="00AE5C20" w:rsidRDefault="00AE5C20" w:rsidP="00B544FD">
      <w:pPr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3AB810E7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B544FD">
      <w:pPr>
        <w:pStyle w:val="Ttulo3"/>
        <w:numPr>
          <w:ilvl w:val="2"/>
          <w:numId w:val="41"/>
        </w:numPr>
        <w:spacing w:after="0"/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08DF2E79" w14:textId="77777777" w:rsidR="00EC0A9E" w:rsidRDefault="00EC0A9E" w:rsidP="00EC0A9E">
      <w:pPr>
        <w:pStyle w:val="Corpodetexto"/>
      </w:pPr>
    </w:p>
    <w:p w14:paraId="426D4C54" w14:textId="77777777" w:rsidR="00A21FA6" w:rsidRDefault="00A21FA6" w:rsidP="00EC0A9E">
      <w:pPr>
        <w:pStyle w:val="Corpodetexto"/>
      </w:pPr>
    </w:p>
    <w:p w14:paraId="76160742" w14:textId="77777777" w:rsidR="00A21FA6" w:rsidRPr="00EC0A9E" w:rsidRDefault="00A21FA6" w:rsidP="00EC0A9E">
      <w:pPr>
        <w:pStyle w:val="Corpodetexto"/>
      </w:pPr>
    </w:p>
    <w:p w14:paraId="6A27D146" w14:textId="7A2EA1B7" w:rsidR="00476644" w:rsidRPr="00476644" w:rsidRDefault="00476644" w:rsidP="00B544FD">
      <w:pPr>
        <w:pStyle w:val="Corpodetexto"/>
        <w:spacing w:after="0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lastRenderedPageBreak/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3170D4E0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</w:t>
      </w:r>
    </w:p>
    <w:p w14:paraId="14944C84" w14:textId="50A362DA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aéreas</w:t>
      </w:r>
      <w:proofErr w:type="gramEnd"/>
      <w:r w:rsidRPr="00476644">
        <w:rPr>
          <w:rFonts w:ascii="Arial" w:hAnsi="Arial" w:cs="Arial"/>
          <w:sz w:val="18"/>
          <w:szCs w:val="18"/>
        </w:rPr>
        <w:t>, etc.</w:t>
      </w:r>
    </w:p>
    <w:p w14:paraId="75069F83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</w:t>
      </w:r>
    </w:p>
    <w:p w14:paraId="18480E84" w14:textId="1A225057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autenticação</w:t>
      </w:r>
      <w:proofErr w:type="gramEnd"/>
      <w:r w:rsidRPr="00476644">
        <w:rPr>
          <w:rFonts w:ascii="Arial" w:hAnsi="Arial" w:cs="Arial"/>
          <w:sz w:val="18"/>
          <w:szCs w:val="18"/>
        </w:rPr>
        <w:t xml:space="preserve"> ou taxas de uso.</w:t>
      </w:r>
    </w:p>
    <w:p w14:paraId="620517E9" w14:textId="167FE83F" w:rsidR="00725C85" w:rsidRDefault="00B876CB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73500C33" w14:textId="322E3103" w:rsidR="001A474B" w:rsidRDefault="00145F77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3A92E35A" w14:textId="3E4B8C3E" w:rsidR="006B5293" w:rsidRP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271417FE" w14:textId="77777777" w:rsidR="00EC0A9E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</w:p>
    <w:p w14:paraId="440375A2" w14:textId="29E90160" w:rsidR="008E70AA" w:rsidRPr="00CF7BEC" w:rsidRDefault="008E70AA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2" w:name="_Toc274957456"/>
      <w:r>
        <w:t>Outros Requisitos</w:t>
      </w:r>
      <w:bookmarkEnd w:id="12"/>
      <w:r w:rsidR="007F11E8">
        <w:br/>
      </w:r>
    </w:p>
    <w:p w14:paraId="39E63030" w14:textId="77777777" w:rsidR="00A92C0D" w:rsidRPr="00DE262E" w:rsidRDefault="005B4D25" w:rsidP="00554DFD">
      <w:pPr>
        <w:pStyle w:val="Ttulo3"/>
        <w:numPr>
          <w:ilvl w:val="2"/>
          <w:numId w:val="30"/>
        </w:numPr>
        <w:spacing w:before="0" w:after="0"/>
        <w:ind w:left="1134"/>
        <w:rPr>
          <w:b/>
          <w:i w:val="0"/>
        </w:rPr>
      </w:pPr>
      <w:bookmarkStart w:id="13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3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554DFD">
      <w:pPr>
        <w:pStyle w:val="Ttulo4"/>
        <w:numPr>
          <w:ilvl w:val="3"/>
          <w:numId w:val="31"/>
        </w:numPr>
        <w:spacing w:before="0" w:after="0"/>
        <w:ind w:left="1418"/>
      </w:pPr>
      <w:r w:rsidRPr="00FE66A7">
        <w:rPr>
          <w:b/>
        </w:rPr>
        <w:t>[RU001] Facilidade de Aprendizado</w:t>
      </w:r>
    </w:p>
    <w:p w14:paraId="6AE6803C" w14:textId="77777777" w:rsidR="00EC0A9E" w:rsidRDefault="000F6C29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</w:p>
    <w:p w14:paraId="4ED37BCD" w14:textId="5163B5E2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254C8093" w14:textId="77777777" w:rsidR="003332BC" w:rsidRPr="003332BC" w:rsidRDefault="006125BC" w:rsidP="00554DFD">
      <w:pPr>
        <w:pStyle w:val="Ttulo4"/>
        <w:numPr>
          <w:ilvl w:val="3"/>
          <w:numId w:val="32"/>
        </w:numPr>
        <w:tabs>
          <w:tab w:val="left" w:pos="1418"/>
        </w:tabs>
        <w:spacing w:before="0" w:after="0"/>
        <w:ind w:left="1418"/>
      </w:pPr>
      <w:r w:rsidRPr="00FE66A7">
        <w:rPr>
          <w:b/>
        </w:rPr>
        <w:t>[RU002] Facilidade de Uso</w:t>
      </w:r>
    </w:p>
    <w:p w14:paraId="79456EF9" w14:textId="77777777" w:rsidR="00EC0A9E" w:rsidRDefault="006125BC" w:rsidP="00EC0A9E">
      <w:pPr>
        <w:pStyle w:val="Ttulo4"/>
        <w:numPr>
          <w:ilvl w:val="0"/>
          <w:numId w:val="0"/>
        </w:numPr>
        <w:tabs>
          <w:tab w:val="left" w:pos="1418"/>
        </w:tabs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</w:p>
    <w:p w14:paraId="5D8064B3" w14:textId="77777777" w:rsidR="00EC0A9E" w:rsidRPr="00EC0A9E" w:rsidRDefault="00EC0A9E" w:rsidP="00EC0A9E"/>
    <w:p w14:paraId="5D948D29" w14:textId="5CC3B761" w:rsidR="003332BC" w:rsidRPr="003332BC" w:rsidRDefault="006125BC" w:rsidP="00554DFD">
      <w:pPr>
        <w:pStyle w:val="Ttulo4"/>
        <w:numPr>
          <w:ilvl w:val="3"/>
          <w:numId w:val="45"/>
        </w:numPr>
        <w:spacing w:before="0" w:after="0"/>
        <w:ind w:left="1418"/>
      </w:pPr>
      <w:r w:rsidRPr="00FE66A7">
        <w:rPr>
          <w:b/>
        </w:rPr>
        <w:t>[RU003] Produtividade</w:t>
      </w:r>
    </w:p>
    <w:p w14:paraId="3DB3FEC4" w14:textId="3F24ECBB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EC0A9E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>usuários</w:t>
      </w:r>
    </w:p>
    <w:p w14:paraId="78915E0E" w14:textId="77777777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proofErr w:type="gramStart"/>
      <w:r w:rsidRPr="0067556F">
        <w:rPr>
          <w:sz w:val="18"/>
          <w:szCs w:val="18"/>
        </w:rPr>
        <w:t>experientes</w:t>
      </w:r>
      <w:proofErr w:type="gramEnd"/>
      <w:r w:rsidRPr="0067556F">
        <w:rPr>
          <w:sz w:val="18"/>
          <w:szCs w:val="18"/>
        </w:rPr>
        <w:t>, onde determinadas ações sejam realizadas com menos esforço.</w:t>
      </w:r>
    </w:p>
    <w:p w14:paraId="3CC9A7DB" w14:textId="7BD23D56" w:rsidR="006125BC" w:rsidRDefault="00484996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br/>
      </w:r>
    </w:p>
    <w:p w14:paraId="745B683E" w14:textId="35713D18" w:rsidR="006125BC" w:rsidRPr="006125BC" w:rsidRDefault="006125BC" w:rsidP="00554DFD">
      <w:pPr>
        <w:pStyle w:val="Ttulo4"/>
        <w:numPr>
          <w:ilvl w:val="3"/>
          <w:numId w:val="33"/>
        </w:numPr>
        <w:spacing w:before="0" w:after="0"/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554DFD">
      <w:pPr>
        <w:pStyle w:val="Ttulo3"/>
        <w:numPr>
          <w:ilvl w:val="2"/>
          <w:numId w:val="34"/>
        </w:numPr>
        <w:spacing w:before="0" w:after="0"/>
        <w:ind w:left="1134"/>
        <w:rPr>
          <w:b/>
          <w:i w:val="0"/>
        </w:rPr>
      </w:pPr>
      <w:bookmarkStart w:id="14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4"/>
    </w:p>
    <w:p w14:paraId="2444CDA4" w14:textId="77777777" w:rsidR="00DE4ECF" w:rsidRPr="00DE4ECF" w:rsidRDefault="00DE4ECF" w:rsidP="00554DFD">
      <w:pPr>
        <w:pStyle w:val="Corpodetexto"/>
        <w:spacing w:after="0"/>
        <w:ind w:left="0"/>
      </w:pPr>
    </w:p>
    <w:p w14:paraId="37310514" w14:textId="45138645" w:rsidR="00650720" w:rsidRPr="00650720" w:rsidRDefault="005C6B0B" w:rsidP="00554DFD">
      <w:pPr>
        <w:pStyle w:val="Ttulo4"/>
        <w:numPr>
          <w:ilvl w:val="3"/>
          <w:numId w:val="42"/>
        </w:numPr>
        <w:spacing w:before="0" w:after="0"/>
        <w:ind w:left="1418"/>
      </w:pPr>
      <w:bookmarkStart w:id="15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7D079AE8" w14:textId="117BB672" w:rsidR="001E6708" w:rsidRPr="001E6708" w:rsidRDefault="001E6708" w:rsidP="00554DFD">
      <w:pPr>
        <w:pStyle w:val="Ttulo4"/>
        <w:numPr>
          <w:ilvl w:val="0"/>
          <w:numId w:val="0"/>
        </w:numPr>
        <w:spacing w:before="0" w:after="0"/>
        <w:ind w:left="1418"/>
      </w:pP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599ACAA8" w14:textId="77777777" w:rsidR="002E2C8A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</w:p>
    <w:p w14:paraId="1405A889" w14:textId="76D48A6D" w:rsidR="00F76EE4" w:rsidRPr="00F76EE4" w:rsidRDefault="00F76EE4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381F50F5" w14:textId="77777777" w:rsidR="00A92C0D" w:rsidRPr="00DE262E" w:rsidRDefault="00015EBE" w:rsidP="00554DFD">
      <w:pPr>
        <w:pStyle w:val="Ttulo3"/>
        <w:numPr>
          <w:ilvl w:val="2"/>
          <w:numId w:val="29"/>
        </w:numPr>
        <w:spacing w:before="0" w:after="0"/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5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554DFD">
      <w:pPr>
        <w:pStyle w:val="Ttulo4"/>
        <w:numPr>
          <w:ilvl w:val="3"/>
          <w:numId w:val="18"/>
        </w:numPr>
        <w:spacing w:before="0" w:after="0"/>
        <w:ind w:left="1418"/>
        <w:rPr>
          <w:b/>
        </w:rPr>
      </w:pPr>
      <w:r>
        <w:rPr>
          <w:b/>
        </w:rPr>
        <w:t>[RS001] Instalação</w:t>
      </w:r>
    </w:p>
    <w:p w14:paraId="52CF7EC4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</w:p>
    <w:p w14:paraId="2471A1E5" w14:textId="1682DD9D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4CF494D1" w14:textId="7199473C" w:rsidR="006C191B" w:rsidRDefault="00697010" w:rsidP="00554DFD">
      <w:pPr>
        <w:pStyle w:val="Ttulo4"/>
        <w:numPr>
          <w:ilvl w:val="3"/>
          <w:numId w:val="46"/>
        </w:numPr>
        <w:spacing w:before="0" w:after="0"/>
        <w:ind w:left="1418"/>
        <w:rPr>
          <w:b/>
        </w:rPr>
      </w:pPr>
      <w:r>
        <w:rPr>
          <w:b/>
        </w:rPr>
        <w:t>[RS002] Extensibilidade</w:t>
      </w:r>
    </w:p>
    <w:p w14:paraId="357C9532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</w:p>
    <w:p w14:paraId="365C8E55" w14:textId="185623EE" w:rsidR="0069701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204EC09C" w14:textId="78184696" w:rsidR="006C191B" w:rsidRDefault="00DB119A" w:rsidP="00554DFD">
      <w:pPr>
        <w:pStyle w:val="Ttulo4"/>
        <w:numPr>
          <w:ilvl w:val="0"/>
          <w:numId w:val="0"/>
        </w:numPr>
        <w:spacing w:before="0" w:after="0"/>
        <w:ind w:left="1418"/>
        <w:rPr>
          <w:b/>
        </w:rPr>
      </w:pPr>
      <w:proofErr w:type="gramStart"/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554DFD">
        <w:rPr>
          <w:b/>
        </w:rPr>
        <w:t xml:space="preserve">  </w:t>
      </w:r>
      <w:r w:rsidR="00697010" w:rsidRPr="00650720">
        <w:rPr>
          <w:b/>
        </w:rPr>
        <w:t>[</w:t>
      </w:r>
      <w:proofErr w:type="gramEnd"/>
      <w:r w:rsidR="00697010" w:rsidRPr="00650720">
        <w:rPr>
          <w:b/>
        </w:rPr>
        <w:t xml:space="preserve">RS003] </w:t>
      </w:r>
      <w:proofErr w:type="spellStart"/>
      <w:r w:rsidR="006C191B">
        <w:rPr>
          <w:b/>
        </w:rPr>
        <w:t>Manutenibilidade</w:t>
      </w:r>
      <w:proofErr w:type="spellEnd"/>
    </w:p>
    <w:p w14:paraId="0C97397C" w14:textId="71154706" w:rsidR="0065072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</w:p>
    <w:p w14:paraId="3BAD1503" w14:textId="77777777" w:rsidR="002E2C8A" w:rsidRDefault="002E2C8A" w:rsidP="002E2C8A"/>
    <w:p w14:paraId="7A0BECBA" w14:textId="77777777" w:rsidR="002E2C8A" w:rsidRDefault="002E2C8A" w:rsidP="002E2C8A"/>
    <w:p w14:paraId="36859734" w14:textId="77777777" w:rsidR="002E2C8A" w:rsidRDefault="002E2C8A" w:rsidP="002E2C8A"/>
    <w:p w14:paraId="3E0674A4" w14:textId="77777777" w:rsidR="002E2C8A" w:rsidRDefault="002E2C8A" w:rsidP="002E2C8A"/>
    <w:p w14:paraId="18B58DC0" w14:textId="77777777" w:rsidR="002E2C8A" w:rsidRDefault="002E2C8A" w:rsidP="002E2C8A"/>
    <w:p w14:paraId="080BADE2" w14:textId="77777777" w:rsidR="002E2C8A" w:rsidRDefault="002E2C8A" w:rsidP="002E2C8A"/>
    <w:p w14:paraId="431A743E" w14:textId="77777777" w:rsidR="002E2C8A" w:rsidRDefault="002E2C8A" w:rsidP="002E2C8A"/>
    <w:p w14:paraId="68EA50C1" w14:textId="77777777" w:rsidR="002E2C8A" w:rsidRDefault="002E2C8A" w:rsidP="002E2C8A"/>
    <w:p w14:paraId="0028DAFA" w14:textId="77777777" w:rsidR="002E2C8A" w:rsidRDefault="002E2C8A" w:rsidP="002E2C8A"/>
    <w:p w14:paraId="3A655AA6" w14:textId="77777777" w:rsidR="002E2C8A" w:rsidRDefault="002E2C8A" w:rsidP="002E2C8A"/>
    <w:p w14:paraId="5D536420" w14:textId="77777777" w:rsidR="002E2C8A" w:rsidRDefault="002E2C8A" w:rsidP="002E2C8A"/>
    <w:p w14:paraId="63351556" w14:textId="77777777" w:rsidR="002E2C8A" w:rsidRDefault="002E2C8A" w:rsidP="002E2C8A"/>
    <w:p w14:paraId="06806BCC" w14:textId="77777777" w:rsidR="002E2C8A" w:rsidRDefault="002E2C8A" w:rsidP="002E2C8A"/>
    <w:p w14:paraId="07B425A3" w14:textId="77777777" w:rsidR="002E2C8A" w:rsidRDefault="002E2C8A" w:rsidP="002E2C8A"/>
    <w:p w14:paraId="25149E5B" w14:textId="77777777" w:rsidR="002E2C8A" w:rsidRDefault="002E2C8A" w:rsidP="002E2C8A"/>
    <w:p w14:paraId="230BCF1E" w14:textId="77777777" w:rsidR="002E2C8A" w:rsidRDefault="002E2C8A" w:rsidP="002E2C8A"/>
    <w:p w14:paraId="1715855F" w14:textId="77777777" w:rsidR="002E2C8A" w:rsidRDefault="002E2C8A" w:rsidP="002E2C8A"/>
    <w:p w14:paraId="2FAA4E53" w14:textId="77777777" w:rsidR="002E2C8A" w:rsidRPr="002E2C8A" w:rsidRDefault="002E2C8A" w:rsidP="002E2C8A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8C25E4">
      <w:pPr>
        <w:pStyle w:val="Corpodetexto"/>
        <w:numPr>
          <w:ilvl w:val="1"/>
          <w:numId w:val="50"/>
        </w:numPr>
        <w:spacing w:after="0"/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8C25E4">
      <w:pPr>
        <w:pStyle w:val="Corpodetexto"/>
        <w:spacing w:after="0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5BD47802" w14:textId="77777777" w:rsidR="00647121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</w:p>
    <w:p w14:paraId="49D60DE4" w14:textId="64AC27AB" w:rsidR="009E28ED" w:rsidRDefault="008C25E4" w:rsidP="006C191B">
      <w:pPr>
        <w:pStyle w:val="PargrafodaLista"/>
        <w:ind w:left="1134"/>
        <w:jc w:val="both"/>
      </w:pPr>
      <w:r>
        <w:br/>
      </w:r>
      <w:r>
        <w:br/>
      </w:r>
      <w:r>
        <w:br/>
      </w:r>
      <w:r>
        <w:br/>
      </w:r>
      <w:r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lastRenderedPageBreak/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3B7AB9A4" w14:textId="77777777" w:rsidR="00647121" w:rsidRDefault="00870C74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</w:p>
    <w:p w14:paraId="2199F8DA" w14:textId="5C15A60F" w:rsidR="009E28ED" w:rsidRDefault="009E28ED" w:rsidP="006C191B">
      <w:pPr>
        <w:pStyle w:val="PargrafodaLista"/>
        <w:ind w:left="1134"/>
        <w:jc w:val="both"/>
      </w:pP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459065CA" w14:textId="77777777" w:rsidR="00647121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</w:p>
    <w:p w14:paraId="2876D45B" w14:textId="752D0229" w:rsidR="009E28ED" w:rsidRPr="009E28ED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1B2905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3F3D4" w14:textId="77777777" w:rsidR="005723F6" w:rsidRDefault="005723F6">
      <w:pPr>
        <w:spacing w:line="240" w:lineRule="auto"/>
      </w:pPr>
      <w:r>
        <w:separator/>
      </w:r>
    </w:p>
  </w:endnote>
  <w:endnote w:type="continuationSeparator" w:id="0">
    <w:p w14:paraId="4BB1FFAF" w14:textId="77777777" w:rsidR="005723F6" w:rsidRDefault="005723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9903D7" w:rsidRDefault="00990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9903D7" w:rsidRDefault="009903D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9903D7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9903D7" w:rsidRDefault="009903D7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75942FF6" w:rsidR="009903D7" w:rsidRDefault="009903D7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1C4D36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9903D7" w:rsidRDefault="009903D7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1C4D36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9903D7" w:rsidRDefault="009903D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9903D7" w:rsidRDefault="009903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FE9616" w14:textId="77777777" w:rsidR="005723F6" w:rsidRDefault="005723F6">
      <w:pPr>
        <w:spacing w:line="240" w:lineRule="auto"/>
      </w:pPr>
      <w:r>
        <w:separator/>
      </w:r>
    </w:p>
  </w:footnote>
  <w:footnote w:type="continuationSeparator" w:id="0">
    <w:p w14:paraId="060E79D0" w14:textId="77777777" w:rsidR="005723F6" w:rsidRDefault="005723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9903D7" w:rsidRDefault="009903D7">
    <w:pPr>
      <w:rPr>
        <w:sz w:val="24"/>
      </w:rPr>
    </w:pPr>
  </w:p>
  <w:p w14:paraId="5AFE75F2" w14:textId="77777777" w:rsidR="009903D7" w:rsidRDefault="009903D7">
    <w:pPr>
      <w:pBdr>
        <w:top w:val="single" w:sz="6" w:space="1" w:color="auto"/>
      </w:pBdr>
      <w:rPr>
        <w:sz w:val="24"/>
      </w:rPr>
    </w:pPr>
  </w:p>
  <w:p w14:paraId="6EFFAB0A" w14:textId="24203332" w:rsidR="009903D7" w:rsidRDefault="009903D7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9903D7" w:rsidRDefault="009903D7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9903D7" w:rsidRDefault="009903D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903D7" w14:paraId="122AC8BB" w14:textId="77777777" w:rsidTr="00841E3F">
      <w:tc>
        <w:tcPr>
          <w:tcW w:w="6379" w:type="dxa"/>
        </w:tcPr>
        <w:p w14:paraId="473D0F71" w14:textId="5254F57B" w:rsidR="009903D7" w:rsidRPr="00841E3F" w:rsidRDefault="009903D7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77777777" w:rsidR="009903D7" w:rsidRPr="00841E3F" w:rsidRDefault="009903D7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1.0</w:t>
          </w:r>
        </w:p>
      </w:tc>
    </w:tr>
    <w:tr w:rsidR="009903D7" w14:paraId="5085CE72" w14:textId="77777777" w:rsidTr="00841E3F">
      <w:tc>
        <w:tcPr>
          <w:tcW w:w="6379" w:type="dxa"/>
        </w:tcPr>
        <w:p w14:paraId="0E636B9A" w14:textId="77777777" w:rsidR="009903D7" w:rsidRPr="00841E3F" w:rsidRDefault="009903D7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D8012C" w:rsidR="009903D7" w:rsidRPr="00841E3F" w:rsidRDefault="009903D7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26</w:t>
          </w:r>
          <w:r w:rsidRPr="00841E3F">
            <w:rPr>
              <w:color w:val="A6A6A6" w:themeColor="background1" w:themeShade="A6"/>
            </w:rPr>
            <w:t>/abril/24</w:t>
          </w:r>
        </w:p>
      </w:tc>
    </w:tr>
    <w:tr w:rsidR="009903D7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9903D7" w:rsidRPr="00841E3F" w:rsidRDefault="009903D7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9903D7" w:rsidRPr="005B41CD" w:rsidRDefault="009903D7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9903D7" w:rsidRDefault="009903D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22B6E"/>
    <w:rsid w:val="000342E3"/>
    <w:rsid w:val="00040C1F"/>
    <w:rsid w:val="000454C9"/>
    <w:rsid w:val="00050A0C"/>
    <w:rsid w:val="00052470"/>
    <w:rsid w:val="00052E2A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314"/>
    <w:rsid w:val="000B7F9D"/>
    <w:rsid w:val="000C13A5"/>
    <w:rsid w:val="000D1AD9"/>
    <w:rsid w:val="000E77B8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4748B"/>
    <w:rsid w:val="00147FBA"/>
    <w:rsid w:val="00161E8A"/>
    <w:rsid w:val="00166C54"/>
    <w:rsid w:val="00173CC1"/>
    <w:rsid w:val="00180555"/>
    <w:rsid w:val="00184A8C"/>
    <w:rsid w:val="00193751"/>
    <w:rsid w:val="001A10FF"/>
    <w:rsid w:val="001A474B"/>
    <w:rsid w:val="001A7B4D"/>
    <w:rsid w:val="001B2905"/>
    <w:rsid w:val="001B7844"/>
    <w:rsid w:val="001C00EF"/>
    <w:rsid w:val="001C4D36"/>
    <w:rsid w:val="001D6A99"/>
    <w:rsid w:val="001E6708"/>
    <w:rsid w:val="001E703B"/>
    <w:rsid w:val="001F55D9"/>
    <w:rsid w:val="0020254C"/>
    <w:rsid w:val="00211455"/>
    <w:rsid w:val="002150FF"/>
    <w:rsid w:val="00215FB0"/>
    <w:rsid w:val="00221E4A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7436B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E2C8A"/>
    <w:rsid w:val="002F4379"/>
    <w:rsid w:val="002F668C"/>
    <w:rsid w:val="00301C6B"/>
    <w:rsid w:val="00303C77"/>
    <w:rsid w:val="003131AE"/>
    <w:rsid w:val="003332BC"/>
    <w:rsid w:val="00370C34"/>
    <w:rsid w:val="00376602"/>
    <w:rsid w:val="00381E61"/>
    <w:rsid w:val="00382352"/>
    <w:rsid w:val="00386BFA"/>
    <w:rsid w:val="00387C97"/>
    <w:rsid w:val="0039182C"/>
    <w:rsid w:val="00394293"/>
    <w:rsid w:val="003B0E75"/>
    <w:rsid w:val="003C2DE3"/>
    <w:rsid w:val="003C7FDD"/>
    <w:rsid w:val="003D11BA"/>
    <w:rsid w:val="003D435C"/>
    <w:rsid w:val="003E4D2F"/>
    <w:rsid w:val="003E5C7C"/>
    <w:rsid w:val="003F54CD"/>
    <w:rsid w:val="003F7F04"/>
    <w:rsid w:val="00401052"/>
    <w:rsid w:val="00410553"/>
    <w:rsid w:val="0041257F"/>
    <w:rsid w:val="0041385A"/>
    <w:rsid w:val="00414ED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03F6"/>
    <w:rsid w:val="004A7C34"/>
    <w:rsid w:val="004B419D"/>
    <w:rsid w:val="004B721F"/>
    <w:rsid w:val="004C3EE6"/>
    <w:rsid w:val="004D727F"/>
    <w:rsid w:val="004E7BED"/>
    <w:rsid w:val="004F5CF7"/>
    <w:rsid w:val="0050654E"/>
    <w:rsid w:val="005229D3"/>
    <w:rsid w:val="0053004D"/>
    <w:rsid w:val="00537C79"/>
    <w:rsid w:val="00546F43"/>
    <w:rsid w:val="00550D2B"/>
    <w:rsid w:val="00554DFD"/>
    <w:rsid w:val="00557249"/>
    <w:rsid w:val="005609A6"/>
    <w:rsid w:val="00560DBF"/>
    <w:rsid w:val="005723F6"/>
    <w:rsid w:val="00572EDD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47121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824FB"/>
    <w:rsid w:val="006841C5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3B5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0763D"/>
    <w:rsid w:val="00816DDF"/>
    <w:rsid w:val="00825B10"/>
    <w:rsid w:val="00841E3F"/>
    <w:rsid w:val="008436A4"/>
    <w:rsid w:val="00846E04"/>
    <w:rsid w:val="008652A6"/>
    <w:rsid w:val="00865964"/>
    <w:rsid w:val="00870C74"/>
    <w:rsid w:val="00872855"/>
    <w:rsid w:val="00874E06"/>
    <w:rsid w:val="008777C7"/>
    <w:rsid w:val="00877DEF"/>
    <w:rsid w:val="008827C7"/>
    <w:rsid w:val="008914CD"/>
    <w:rsid w:val="00894697"/>
    <w:rsid w:val="008B0D8D"/>
    <w:rsid w:val="008B5B74"/>
    <w:rsid w:val="008C2087"/>
    <w:rsid w:val="008C25E4"/>
    <w:rsid w:val="008C7CE4"/>
    <w:rsid w:val="008D0826"/>
    <w:rsid w:val="008D4F87"/>
    <w:rsid w:val="008E56B9"/>
    <w:rsid w:val="008E5B92"/>
    <w:rsid w:val="008E70AA"/>
    <w:rsid w:val="008E7509"/>
    <w:rsid w:val="008E78D4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03D7"/>
    <w:rsid w:val="00993D3A"/>
    <w:rsid w:val="009A1D3B"/>
    <w:rsid w:val="009A2CE5"/>
    <w:rsid w:val="009A632D"/>
    <w:rsid w:val="009A7229"/>
    <w:rsid w:val="009C3D11"/>
    <w:rsid w:val="009D2E7A"/>
    <w:rsid w:val="009D4905"/>
    <w:rsid w:val="009D663E"/>
    <w:rsid w:val="009E19AA"/>
    <w:rsid w:val="009E28ED"/>
    <w:rsid w:val="009F28C4"/>
    <w:rsid w:val="00A01DE8"/>
    <w:rsid w:val="00A030D9"/>
    <w:rsid w:val="00A21FA6"/>
    <w:rsid w:val="00A4789D"/>
    <w:rsid w:val="00A65E19"/>
    <w:rsid w:val="00A73531"/>
    <w:rsid w:val="00A92C0D"/>
    <w:rsid w:val="00AA18F9"/>
    <w:rsid w:val="00AA40F7"/>
    <w:rsid w:val="00AA4DDB"/>
    <w:rsid w:val="00AB6E5B"/>
    <w:rsid w:val="00AC15A0"/>
    <w:rsid w:val="00AD0D2F"/>
    <w:rsid w:val="00AD6F1A"/>
    <w:rsid w:val="00AE346A"/>
    <w:rsid w:val="00AE4005"/>
    <w:rsid w:val="00AE4B89"/>
    <w:rsid w:val="00AE5C20"/>
    <w:rsid w:val="00AF0945"/>
    <w:rsid w:val="00B05A32"/>
    <w:rsid w:val="00B1046D"/>
    <w:rsid w:val="00B13E57"/>
    <w:rsid w:val="00B14A74"/>
    <w:rsid w:val="00B167C0"/>
    <w:rsid w:val="00B21F99"/>
    <w:rsid w:val="00B256D4"/>
    <w:rsid w:val="00B362C7"/>
    <w:rsid w:val="00B41E93"/>
    <w:rsid w:val="00B47D2A"/>
    <w:rsid w:val="00B544FD"/>
    <w:rsid w:val="00B65285"/>
    <w:rsid w:val="00B85909"/>
    <w:rsid w:val="00B876CB"/>
    <w:rsid w:val="00B927C7"/>
    <w:rsid w:val="00BA42CA"/>
    <w:rsid w:val="00BA7443"/>
    <w:rsid w:val="00BA7E95"/>
    <w:rsid w:val="00BB5EBC"/>
    <w:rsid w:val="00BD2741"/>
    <w:rsid w:val="00BD5054"/>
    <w:rsid w:val="00BD6727"/>
    <w:rsid w:val="00BD6FDC"/>
    <w:rsid w:val="00BE1B26"/>
    <w:rsid w:val="00BE2E34"/>
    <w:rsid w:val="00BF326E"/>
    <w:rsid w:val="00C02ECA"/>
    <w:rsid w:val="00C13093"/>
    <w:rsid w:val="00C23CD5"/>
    <w:rsid w:val="00C26514"/>
    <w:rsid w:val="00C525DE"/>
    <w:rsid w:val="00C569D8"/>
    <w:rsid w:val="00C726D0"/>
    <w:rsid w:val="00C77236"/>
    <w:rsid w:val="00C77526"/>
    <w:rsid w:val="00C776B9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160C6"/>
    <w:rsid w:val="00D23188"/>
    <w:rsid w:val="00D26604"/>
    <w:rsid w:val="00D32918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A6F2A"/>
    <w:rsid w:val="00DB119A"/>
    <w:rsid w:val="00DB34F0"/>
    <w:rsid w:val="00DC417E"/>
    <w:rsid w:val="00DC46ED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25713"/>
    <w:rsid w:val="00E324EC"/>
    <w:rsid w:val="00E450F3"/>
    <w:rsid w:val="00E52486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0750"/>
    <w:rsid w:val="00EC0A9E"/>
    <w:rsid w:val="00EC6589"/>
    <w:rsid w:val="00ED5A85"/>
    <w:rsid w:val="00EE08A6"/>
    <w:rsid w:val="00EE7C55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3D4A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B6A36"/>
    <w:rsid w:val="00FC4B2E"/>
    <w:rsid w:val="00FD1B46"/>
    <w:rsid w:val="00FD3C06"/>
    <w:rsid w:val="00FD7B90"/>
    <w:rsid w:val="00FE3DDA"/>
    <w:rsid w:val="00FE66A7"/>
    <w:rsid w:val="00FE68A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4A03F6"/>
    <w:pPr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68A6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C3226-7846-49DC-BD8B-11A760313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7</TotalTime>
  <Pages>1</Pages>
  <Words>5357</Words>
  <Characters>28931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34220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5</cp:revision>
  <cp:lastPrinted>2024-04-29T13:48:00Z</cp:lastPrinted>
  <dcterms:created xsi:type="dcterms:W3CDTF">2024-04-29T13:41:00Z</dcterms:created>
  <dcterms:modified xsi:type="dcterms:W3CDTF">2024-04-29T13:48:00Z</dcterms:modified>
  <cp:category/>
</cp:coreProperties>
</file>