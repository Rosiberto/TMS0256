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Hlk165212146"/>
    <w:bookmarkEnd w:id="0"/>
    <w:p w14:paraId="50CCBA2F" w14:textId="77777777" w:rsidR="00A92C0D" w:rsidRDefault="00C726D0">
      <w:pPr>
        <w:pStyle w:val="Ttulo"/>
        <w:jc w:val="right"/>
      </w:pPr>
      <w:r>
        <w:fldChar w:fldCharType="begin"/>
      </w:r>
      <w:r>
        <w:instrText xml:space="preserve"> SUBJECT  \* MERGEFORMAT </w:instrText>
      </w:r>
      <w:r>
        <w:fldChar w:fldCharType="separate"/>
      </w:r>
      <w:r w:rsidR="00B167C0">
        <w:t>CRM4SH</w:t>
      </w:r>
      <w:r>
        <w:fldChar w:fldCharType="end"/>
      </w:r>
    </w:p>
    <w:p w14:paraId="590F79FC" w14:textId="77777777" w:rsidR="00A92C0D" w:rsidRDefault="00347420">
      <w:pPr>
        <w:pStyle w:val="Ttulo"/>
        <w:jc w:val="right"/>
      </w:pPr>
      <w:fldSimple w:instr=" TITLE  \* MERGEFORMAT ">
        <w:r w:rsidR="00B167C0">
          <w:t>Especificação de Requisitos de Software</w:t>
        </w:r>
      </w:fldSimple>
    </w:p>
    <w:p w14:paraId="41C79B61" w14:textId="5FCCF186" w:rsidR="00A92C0D" w:rsidRPr="005B41CD" w:rsidRDefault="00B167C0">
      <w:pPr>
        <w:pStyle w:val="Ttulo"/>
        <w:jc w:val="right"/>
        <w:rPr>
          <w:lang w:val="en-US"/>
        </w:rPr>
      </w:pPr>
      <w:proofErr w:type="spellStart"/>
      <w:r w:rsidRPr="005B41CD">
        <w:rPr>
          <w:lang w:val="en-US"/>
        </w:rPr>
        <w:t>Costumer</w:t>
      </w:r>
      <w:proofErr w:type="spellEnd"/>
      <w:r w:rsidRPr="005B41CD">
        <w:rPr>
          <w:lang w:val="en-US"/>
        </w:rPr>
        <w:t xml:space="preserve"> Relationship Management for Small Hotels</w:t>
      </w:r>
    </w:p>
    <w:p w14:paraId="21A0A21F" w14:textId="77777777" w:rsidR="00A92C0D" w:rsidRPr="005B41CD" w:rsidRDefault="00A92C0D">
      <w:pPr>
        <w:rPr>
          <w:lang w:val="en-US"/>
        </w:rPr>
      </w:pPr>
    </w:p>
    <w:p w14:paraId="2A78367C" w14:textId="77777777" w:rsidR="00A92C0D" w:rsidRPr="005B41CD" w:rsidRDefault="00A92C0D">
      <w:pPr>
        <w:rPr>
          <w:lang w:val="en-US"/>
        </w:rPr>
      </w:pPr>
    </w:p>
    <w:p w14:paraId="60CF07DD" w14:textId="259236AD" w:rsidR="00A92C0D" w:rsidRDefault="004733E6">
      <w:pPr>
        <w:pStyle w:val="Ttulo"/>
        <w:jc w:val="right"/>
        <w:rPr>
          <w:sz w:val="28"/>
        </w:rPr>
      </w:pPr>
      <w:r>
        <w:rPr>
          <w:sz w:val="28"/>
        </w:rPr>
        <w:t xml:space="preserve">Versão </w:t>
      </w:r>
      <w:r w:rsidR="00F80103">
        <w:rPr>
          <w:sz w:val="28"/>
        </w:rPr>
        <w:t>1.3</w:t>
      </w:r>
    </w:p>
    <w:p w14:paraId="016D9ACE" w14:textId="77777777" w:rsidR="00A92C0D" w:rsidRDefault="00A92C0D">
      <w:pPr>
        <w:pStyle w:val="Ttulo"/>
        <w:rPr>
          <w:sz w:val="28"/>
        </w:rPr>
      </w:pPr>
    </w:p>
    <w:p w14:paraId="60573610" w14:textId="77777777" w:rsidR="005B41CD" w:rsidRDefault="005B41CD" w:rsidP="005B41CD"/>
    <w:p w14:paraId="06C285ED" w14:textId="77777777" w:rsidR="005B41CD" w:rsidRDefault="005B41CD" w:rsidP="005B41CD"/>
    <w:p w14:paraId="4AF872D9" w14:textId="77777777" w:rsidR="005B41CD" w:rsidRDefault="005B41CD" w:rsidP="005B41CD"/>
    <w:p w14:paraId="0ECE34C7" w14:textId="77777777" w:rsidR="005B41CD" w:rsidRPr="005B41CD" w:rsidRDefault="005B41CD" w:rsidP="005B41CD"/>
    <w:p w14:paraId="64D88B6E" w14:textId="77777777" w:rsidR="00A92C0D" w:rsidRDefault="00A92C0D" w:rsidP="00C81573">
      <w:pPr>
        <w:spacing w:after="240"/>
        <w:jc w:val="right"/>
      </w:pPr>
    </w:p>
    <w:p w14:paraId="007D90DC" w14:textId="000217AB" w:rsidR="00050A0C" w:rsidRDefault="005B41CD" w:rsidP="00050A0C">
      <w:pPr>
        <w:pStyle w:val="Corpodetexto"/>
        <w:spacing w:before="240" w:after="0" w:line="360" w:lineRule="auto"/>
        <w:ind w:left="2835"/>
        <w:rPr>
          <w:rFonts w:ascii="Arial" w:hAnsi="Arial" w:cs="Arial"/>
        </w:rPr>
      </w:pPr>
      <w:proofErr w:type="gramStart"/>
      <w:r w:rsidRPr="00C81573">
        <w:rPr>
          <w:rFonts w:ascii="Arial" w:hAnsi="Arial" w:cs="Arial"/>
        </w:rPr>
        <w:t>Orientador:</w:t>
      </w:r>
      <w:r w:rsidRPr="00C81573">
        <w:rPr>
          <w:rFonts w:ascii="Arial" w:hAnsi="Arial" w:cs="Arial"/>
        </w:rPr>
        <w:tab/>
      </w:r>
      <w:proofErr w:type="gramEnd"/>
      <w:r w:rsidRPr="00C81573">
        <w:rPr>
          <w:rFonts w:ascii="Arial" w:hAnsi="Arial" w:cs="Arial"/>
        </w:rPr>
        <w:t xml:space="preserve"> </w:t>
      </w:r>
      <w:r w:rsidR="00C81573">
        <w:rPr>
          <w:rFonts w:ascii="Arial" w:hAnsi="Arial" w:cs="Arial"/>
        </w:rPr>
        <w:t xml:space="preserve">   </w:t>
      </w:r>
      <w:r w:rsidRPr="00C81573">
        <w:rPr>
          <w:rFonts w:ascii="Arial" w:hAnsi="Arial" w:cs="Arial"/>
        </w:rPr>
        <w:t xml:space="preserve"> </w:t>
      </w:r>
      <w:proofErr w:type="spellStart"/>
      <w:r w:rsidRPr="00C81573">
        <w:rPr>
          <w:rFonts w:ascii="Arial" w:hAnsi="Arial" w:cs="Arial"/>
        </w:rPr>
        <w:t>Rosiberto</w:t>
      </w:r>
      <w:proofErr w:type="spellEnd"/>
      <w:r w:rsidRPr="00C81573">
        <w:rPr>
          <w:rFonts w:ascii="Arial" w:hAnsi="Arial" w:cs="Arial"/>
        </w:rPr>
        <w:t xml:space="preserve"> dos Santos Gonçalves</w:t>
      </w:r>
      <w:r w:rsidRPr="00C81573">
        <w:rPr>
          <w:rFonts w:ascii="Arial" w:hAnsi="Arial" w:cs="Arial"/>
        </w:rPr>
        <w:br/>
        <w:t xml:space="preserve">Grupo:       </w:t>
      </w:r>
      <w:r w:rsidR="00C81573">
        <w:rPr>
          <w:rFonts w:ascii="Arial" w:hAnsi="Arial" w:cs="Arial"/>
        </w:rPr>
        <w:t xml:space="preserve">              </w:t>
      </w:r>
      <w:r w:rsidRPr="00C81573">
        <w:rPr>
          <w:rFonts w:ascii="Arial" w:hAnsi="Arial" w:cs="Arial"/>
        </w:rPr>
        <w:t>Danilo Henrique Lira da Silva</w:t>
      </w:r>
      <w:r w:rsidR="00EF7C4E" w:rsidRPr="00C81573">
        <w:rPr>
          <w:rFonts w:ascii="Arial" w:hAnsi="Arial" w:cs="Arial"/>
        </w:rPr>
        <w:t xml:space="preserve"> </w:t>
      </w:r>
      <w:r w:rsidR="00050A0C">
        <w:rPr>
          <w:rFonts w:ascii="Arial" w:hAnsi="Arial" w:cs="Arial"/>
        </w:rPr>
        <w:t xml:space="preserve"> </w:t>
      </w:r>
      <w:r w:rsidR="00C81573">
        <w:rPr>
          <w:rFonts w:ascii="Arial" w:hAnsi="Arial" w:cs="Arial"/>
        </w:rPr>
        <w:t xml:space="preserve">    -    2</w:t>
      </w:r>
      <w:r w:rsidRPr="00C81573">
        <w:rPr>
          <w:rFonts w:ascii="Arial" w:hAnsi="Arial" w:cs="Arial"/>
        </w:rPr>
        <w:t>01502250861</w:t>
      </w:r>
      <w:r w:rsidRPr="00C81573">
        <w:rPr>
          <w:rFonts w:ascii="Arial" w:hAnsi="Arial" w:cs="Arial"/>
        </w:rPr>
        <w:br/>
      </w:r>
      <w:r w:rsidRPr="00C81573">
        <w:rPr>
          <w:rFonts w:ascii="Arial" w:hAnsi="Arial" w:cs="Arial"/>
        </w:rPr>
        <w:tab/>
        <w:t xml:space="preserve">    </w:t>
      </w:r>
      <w:r w:rsidRPr="00C81573">
        <w:rPr>
          <w:rFonts w:ascii="Arial" w:hAnsi="Arial" w:cs="Arial"/>
        </w:rPr>
        <w:tab/>
        <w:t xml:space="preserve">  </w:t>
      </w:r>
      <w:r w:rsidR="00C81573">
        <w:rPr>
          <w:rFonts w:ascii="Arial" w:hAnsi="Arial" w:cs="Arial"/>
        </w:rPr>
        <w:tab/>
        <w:t xml:space="preserve">     </w:t>
      </w:r>
      <w:r w:rsidR="00EF7C4E" w:rsidRPr="00C81573">
        <w:rPr>
          <w:rFonts w:ascii="Arial" w:hAnsi="Arial" w:cs="Arial"/>
        </w:rPr>
        <w:t xml:space="preserve">Francisco </w:t>
      </w:r>
      <w:r w:rsidRPr="00C81573">
        <w:rPr>
          <w:rFonts w:ascii="Arial" w:hAnsi="Arial" w:cs="Arial"/>
        </w:rPr>
        <w:t>Diego</w:t>
      </w:r>
      <w:r w:rsidR="00050A0C">
        <w:rPr>
          <w:rFonts w:ascii="Arial" w:hAnsi="Arial" w:cs="Arial"/>
        </w:rPr>
        <w:t xml:space="preserve"> Farias </w:t>
      </w:r>
      <w:proofErr w:type="spellStart"/>
      <w:r w:rsidR="00050A0C">
        <w:rPr>
          <w:rFonts w:ascii="Arial" w:hAnsi="Arial" w:cs="Arial"/>
        </w:rPr>
        <w:t>Hilario</w:t>
      </w:r>
      <w:proofErr w:type="spellEnd"/>
      <w:r w:rsidR="00050A0C">
        <w:rPr>
          <w:rFonts w:ascii="Arial" w:hAnsi="Arial" w:cs="Arial"/>
        </w:rPr>
        <w:t xml:space="preserve">  </w:t>
      </w:r>
      <w:r w:rsidR="00C81573">
        <w:rPr>
          <w:rFonts w:ascii="Arial" w:hAnsi="Arial" w:cs="Arial"/>
        </w:rPr>
        <w:t xml:space="preserve">  </w:t>
      </w:r>
      <w:r w:rsidR="00EF7C4E" w:rsidRPr="00C81573">
        <w:rPr>
          <w:rFonts w:ascii="Arial" w:hAnsi="Arial" w:cs="Arial"/>
        </w:rPr>
        <w:t xml:space="preserve"> - </w:t>
      </w:r>
      <w:r w:rsidR="008914CD">
        <w:rPr>
          <w:rFonts w:ascii="Arial" w:hAnsi="Arial" w:cs="Arial"/>
        </w:rPr>
        <w:t xml:space="preserve">   </w:t>
      </w:r>
      <w:r w:rsidR="008914CD" w:rsidRPr="008914CD">
        <w:rPr>
          <w:rFonts w:ascii="Arial" w:hAnsi="Arial" w:cs="Arial"/>
        </w:rPr>
        <w:t>201904044662</w:t>
      </w:r>
      <w:r w:rsidRPr="00C81573">
        <w:rPr>
          <w:rFonts w:ascii="Arial" w:hAnsi="Arial" w:cs="Arial"/>
        </w:rPr>
        <w:br/>
      </w:r>
      <w:r w:rsidRPr="00C81573">
        <w:rPr>
          <w:rFonts w:ascii="Arial" w:hAnsi="Arial" w:cs="Arial"/>
        </w:rPr>
        <w:tab/>
        <w:t xml:space="preserve">     </w:t>
      </w:r>
      <w:r w:rsidRPr="00C81573">
        <w:rPr>
          <w:rFonts w:ascii="Arial" w:hAnsi="Arial" w:cs="Arial"/>
        </w:rPr>
        <w:tab/>
        <w:t xml:space="preserve"> </w:t>
      </w:r>
      <w:r w:rsidR="00C81573">
        <w:rPr>
          <w:rFonts w:ascii="Arial" w:hAnsi="Arial" w:cs="Arial"/>
        </w:rPr>
        <w:tab/>
        <w:t xml:space="preserve">    </w:t>
      </w:r>
      <w:r w:rsidRPr="00C81573">
        <w:rPr>
          <w:rFonts w:ascii="Arial" w:hAnsi="Arial" w:cs="Arial"/>
        </w:rPr>
        <w:t xml:space="preserve"> Jamile</w:t>
      </w:r>
      <w:r w:rsidR="00EF7C4E" w:rsidRPr="00C81573">
        <w:rPr>
          <w:rFonts w:ascii="Arial" w:hAnsi="Arial" w:cs="Arial"/>
        </w:rPr>
        <w:t xml:space="preserve"> de Souza Alves </w:t>
      </w:r>
      <w:r w:rsidR="00050A0C">
        <w:rPr>
          <w:rFonts w:ascii="Arial" w:hAnsi="Arial" w:cs="Arial"/>
        </w:rPr>
        <w:t xml:space="preserve">              </w:t>
      </w:r>
      <w:r w:rsidR="00C81573">
        <w:rPr>
          <w:rFonts w:ascii="Arial" w:hAnsi="Arial" w:cs="Arial"/>
        </w:rPr>
        <w:t xml:space="preserve">  </w:t>
      </w:r>
      <w:r w:rsidR="00EF7C4E" w:rsidRPr="00C81573">
        <w:rPr>
          <w:rFonts w:ascii="Arial" w:hAnsi="Arial" w:cs="Arial"/>
        </w:rPr>
        <w:t>-</w:t>
      </w:r>
      <w:r w:rsidR="00C77526">
        <w:rPr>
          <w:rFonts w:ascii="Arial" w:hAnsi="Arial" w:cs="Arial"/>
        </w:rPr>
        <w:t xml:space="preserve">    </w:t>
      </w:r>
      <w:r w:rsidR="00C77526" w:rsidRPr="00C77526">
        <w:rPr>
          <w:rFonts w:ascii="Arial" w:hAnsi="Arial" w:cs="Arial"/>
        </w:rPr>
        <w:t>202002543205</w:t>
      </w:r>
      <w:r w:rsidR="00050A0C">
        <w:rPr>
          <w:rFonts w:ascii="Arial" w:hAnsi="Arial" w:cs="Arial"/>
        </w:rPr>
        <w:br/>
        <w:t xml:space="preserve">                                </w:t>
      </w:r>
      <w:proofErr w:type="spellStart"/>
      <w:r w:rsidR="00050A0C">
        <w:rPr>
          <w:rFonts w:ascii="Arial" w:hAnsi="Arial" w:cs="Arial"/>
        </w:rPr>
        <w:t>Julio</w:t>
      </w:r>
      <w:proofErr w:type="spellEnd"/>
      <w:r w:rsidR="00050A0C">
        <w:rPr>
          <w:rFonts w:ascii="Arial" w:hAnsi="Arial" w:cs="Arial"/>
        </w:rPr>
        <w:t xml:space="preserve"> Paiva de Souza Filho           -    </w:t>
      </w:r>
      <w:r w:rsidR="00050A0C" w:rsidRPr="00050A0C">
        <w:rPr>
          <w:rFonts w:ascii="Arial" w:hAnsi="Arial" w:cs="Arial"/>
        </w:rPr>
        <w:t>201703162358</w:t>
      </w:r>
      <w:r w:rsidRPr="00C81573">
        <w:rPr>
          <w:rFonts w:ascii="Arial" w:hAnsi="Arial" w:cs="Arial"/>
        </w:rPr>
        <w:br/>
      </w:r>
      <w:r w:rsidRPr="00C81573">
        <w:rPr>
          <w:rFonts w:ascii="Arial" w:hAnsi="Arial" w:cs="Arial"/>
        </w:rPr>
        <w:tab/>
        <w:t xml:space="preserve">   </w:t>
      </w:r>
      <w:r w:rsidRPr="00C81573">
        <w:rPr>
          <w:rFonts w:ascii="Arial" w:hAnsi="Arial" w:cs="Arial"/>
        </w:rPr>
        <w:tab/>
        <w:t xml:space="preserve"> </w:t>
      </w:r>
      <w:r w:rsidR="00C81573">
        <w:rPr>
          <w:rFonts w:ascii="Arial" w:hAnsi="Arial" w:cs="Arial"/>
        </w:rPr>
        <w:t xml:space="preserve">      </w:t>
      </w:r>
      <w:r w:rsidR="00C81573">
        <w:rPr>
          <w:rFonts w:ascii="Arial" w:hAnsi="Arial" w:cs="Arial"/>
        </w:rPr>
        <w:tab/>
        <w:t xml:space="preserve">    </w:t>
      </w:r>
      <w:r w:rsidRPr="00C81573">
        <w:rPr>
          <w:rFonts w:ascii="Arial" w:hAnsi="Arial" w:cs="Arial"/>
        </w:rPr>
        <w:t xml:space="preserve"> Mateus</w:t>
      </w:r>
      <w:r w:rsidR="00EF7C4E" w:rsidRPr="00C81573">
        <w:rPr>
          <w:rFonts w:ascii="Arial" w:hAnsi="Arial" w:cs="Arial"/>
        </w:rPr>
        <w:t xml:space="preserve"> Luiz de Santos Oliveira</w:t>
      </w:r>
      <w:r w:rsidR="00060153">
        <w:rPr>
          <w:rFonts w:ascii="Arial" w:hAnsi="Arial" w:cs="Arial"/>
        </w:rPr>
        <w:t xml:space="preserve"> </w:t>
      </w:r>
      <w:r w:rsidR="00EF7C4E" w:rsidRPr="00C81573">
        <w:rPr>
          <w:rFonts w:ascii="Arial" w:hAnsi="Arial" w:cs="Arial"/>
        </w:rPr>
        <w:t xml:space="preserve"> </w:t>
      </w:r>
      <w:r w:rsidR="00C81573">
        <w:rPr>
          <w:rFonts w:ascii="Arial" w:hAnsi="Arial" w:cs="Arial"/>
        </w:rPr>
        <w:t xml:space="preserve"> </w:t>
      </w:r>
      <w:r w:rsidR="00050A0C">
        <w:rPr>
          <w:rFonts w:ascii="Arial" w:hAnsi="Arial" w:cs="Arial"/>
        </w:rPr>
        <w:t xml:space="preserve"> </w:t>
      </w:r>
      <w:r w:rsidR="00EF7C4E" w:rsidRPr="00C81573">
        <w:rPr>
          <w:rFonts w:ascii="Arial" w:hAnsi="Arial" w:cs="Arial"/>
        </w:rPr>
        <w:t xml:space="preserve">- </w:t>
      </w:r>
      <w:r w:rsidR="00B85909">
        <w:rPr>
          <w:rFonts w:ascii="Arial" w:hAnsi="Arial" w:cs="Arial"/>
        </w:rPr>
        <w:t xml:space="preserve">  </w:t>
      </w:r>
      <w:r w:rsidR="004409B1">
        <w:rPr>
          <w:rFonts w:ascii="Arial" w:hAnsi="Arial" w:cs="Arial"/>
        </w:rPr>
        <w:t xml:space="preserve"> </w:t>
      </w:r>
      <w:r w:rsidR="00B85909" w:rsidRPr="00B85909">
        <w:rPr>
          <w:rFonts w:ascii="Arial" w:hAnsi="Arial" w:cs="Arial"/>
        </w:rPr>
        <w:t>201703072677</w:t>
      </w:r>
    </w:p>
    <w:p w14:paraId="3928F3F3" w14:textId="3DB49A18" w:rsidR="00050A0C" w:rsidRPr="00C81573" w:rsidRDefault="00050A0C" w:rsidP="00050A0C">
      <w:pPr>
        <w:pStyle w:val="Corpodetexto"/>
        <w:spacing w:before="240" w:after="240" w:line="360" w:lineRule="auto"/>
        <w:rPr>
          <w:rFonts w:ascii="Arial" w:hAnsi="Arial" w:cs="Arial"/>
        </w:rPr>
        <w:sectPr w:rsidR="00050A0C" w:rsidRPr="00C81573" w:rsidSect="001B2905">
          <w:headerReference w:type="default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61C1D0E6" w14:textId="77777777" w:rsidR="005B41CD" w:rsidRDefault="005B41CD">
      <w:pPr>
        <w:pStyle w:val="Ttulo"/>
      </w:pPr>
    </w:p>
    <w:p w14:paraId="09289034" w14:textId="77777777" w:rsidR="005B41CD" w:rsidRDefault="005B41CD">
      <w:pPr>
        <w:pStyle w:val="Ttulo"/>
      </w:pPr>
    </w:p>
    <w:p w14:paraId="7EBFE0A3" w14:textId="7252A967" w:rsidR="00A92C0D" w:rsidRDefault="001A7B4D">
      <w:pPr>
        <w:pStyle w:val="Ttulo"/>
      </w:pPr>
      <w:r>
        <w:t xml:space="preserve">Histórico </w:t>
      </w:r>
      <w:r w:rsidR="0050654E">
        <w:t>de Alterações</w:t>
      </w:r>
      <w:r w:rsidR="00C81573">
        <w:br/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A92C0D" w14:paraId="56D5E95D" w14:textId="77777777" w:rsidTr="00061A15">
        <w:tc>
          <w:tcPr>
            <w:tcW w:w="2304" w:type="dxa"/>
          </w:tcPr>
          <w:p w14:paraId="2219B957" w14:textId="77777777" w:rsidR="00A92C0D" w:rsidRPr="00C81573" w:rsidRDefault="00A92C0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Dat</w:t>
            </w:r>
            <w:r w:rsidR="001A7B4D" w:rsidRPr="00C81573">
              <w:rPr>
                <w:rFonts w:ascii="Arial" w:hAnsi="Arial" w:cs="Arial"/>
                <w:b/>
              </w:rPr>
              <w:t>a</w:t>
            </w:r>
          </w:p>
        </w:tc>
        <w:tc>
          <w:tcPr>
            <w:tcW w:w="1152" w:type="dxa"/>
          </w:tcPr>
          <w:p w14:paraId="4FE7F647" w14:textId="77777777" w:rsidR="00A92C0D" w:rsidRPr="00C81573" w:rsidRDefault="001A7B4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Versão</w:t>
            </w:r>
          </w:p>
        </w:tc>
        <w:tc>
          <w:tcPr>
            <w:tcW w:w="3744" w:type="dxa"/>
          </w:tcPr>
          <w:p w14:paraId="10DFDA10" w14:textId="77777777" w:rsidR="00A92C0D" w:rsidRPr="00C81573" w:rsidRDefault="001A7B4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2304" w:type="dxa"/>
          </w:tcPr>
          <w:p w14:paraId="76BD4A3C" w14:textId="77777777" w:rsidR="00A92C0D" w:rsidRPr="00C81573" w:rsidRDefault="001A7B4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Aut</w:t>
            </w:r>
            <w:r w:rsidR="00A92C0D" w:rsidRPr="00C81573">
              <w:rPr>
                <w:rFonts w:ascii="Arial" w:hAnsi="Arial" w:cs="Arial"/>
                <w:b/>
              </w:rPr>
              <w:t>or</w:t>
            </w:r>
          </w:p>
        </w:tc>
      </w:tr>
      <w:tr w:rsidR="00A92C0D" w14:paraId="6BCB004F" w14:textId="77777777" w:rsidTr="00061A15">
        <w:tc>
          <w:tcPr>
            <w:tcW w:w="2304" w:type="dxa"/>
            <w:vAlign w:val="center"/>
          </w:tcPr>
          <w:p w14:paraId="67668181" w14:textId="756F3A2D" w:rsidR="00A92C0D" w:rsidRPr="00C81573" w:rsidRDefault="003E4D2F" w:rsidP="003E4D2F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04</w:t>
            </w:r>
            <w:r w:rsidR="00A92C0D" w:rsidRPr="00C81573">
              <w:rPr>
                <w:rFonts w:ascii="Arial" w:hAnsi="Arial" w:cs="Arial"/>
              </w:rPr>
              <w:t>/</w:t>
            </w:r>
            <w:r w:rsidR="003F7F04" w:rsidRPr="00C81573">
              <w:rPr>
                <w:rFonts w:ascii="Arial" w:hAnsi="Arial" w:cs="Arial"/>
              </w:rPr>
              <w:t>abril</w:t>
            </w:r>
            <w:r w:rsidR="00A92C0D" w:rsidRPr="00C81573">
              <w:rPr>
                <w:rFonts w:ascii="Arial" w:hAnsi="Arial" w:cs="Arial"/>
              </w:rPr>
              <w:t>/</w:t>
            </w:r>
            <w:r w:rsidRPr="00C81573">
              <w:rPr>
                <w:rFonts w:ascii="Arial" w:hAnsi="Arial" w:cs="Arial"/>
              </w:rPr>
              <w:t>24</w:t>
            </w:r>
          </w:p>
        </w:tc>
        <w:tc>
          <w:tcPr>
            <w:tcW w:w="1152" w:type="dxa"/>
            <w:vAlign w:val="center"/>
          </w:tcPr>
          <w:p w14:paraId="62832134" w14:textId="77777777" w:rsidR="00A92C0D" w:rsidRPr="00C81573" w:rsidRDefault="003E4D2F" w:rsidP="003E4D2F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5B9DC4F2" w14:textId="77777777" w:rsidR="00A92C0D" w:rsidRPr="00C81573" w:rsidRDefault="003E4D2F" w:rsidP="00865964">
            <w:pPr>
              <w:pStyle w:val="Tabletext"/>
              <w:spacing w:after="0"/>
              <w:jc w:val="both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Criação do documento de requisitos, identificação dos requisitos, descrição dos requisitos funcionais.</w:t>
            </w:r>
          </w:p>
        </w:tc>
        <w:tc>
          <w:tcPr>
            <w:tcW w:w="2304" w:type="dxa"/>
            <w:vAlign w:val="center"/>
          </w:tcPr>
          <w:p w14:paraId="4E9957D2" w14:textId="000A34B7" w:rsidR="00A92C0D" w:rsidRPr="00C81573" w:rsidRDefault="00BE2E34" w:rsidP="003E4D2F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Danilo e Jamile</w:t>
            </w:r>
          </w:p>
        </w:tc>
      </w:tr>
      <w:tr w:rsidR="00061A15" w14:paraId="28A74103" w14:textId="77777777" w:rsidTr="00061A15">
        <w:tc>
          <w:tcPr>
            <w:tcW w:w="2304" w:type="dxa"/>
            <w:vAlign w:val="center"/>
          </w:tcPr>
          <w:p w14:paraId="65D7BB8D" w14:textId="73785348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10/</w:t>
            </w:r>
            <w:r w:rsidR="003F7F04" w:rsidRPr="00C81573">
              <w:rPr>
                <w:rFonts w:ascii="Arial" w:hAnsi="Arial" w:cs="Arial"/>
              </w:rPr>
              <w:t>abril</w:t>
            </w:r>
            <w:r w:rsidRPr="00C81573">
              <w:rPr>
                <w:rFonts w:ascii="Arial" w:hAnsi="Arial" w:cs="Arial"/>
              </w:rPr>
              <w:t>/24</w:t>
            </w:r>
          </w:p>
        </w:tc>
        <w:tc>
          <w:tcPr>
            <w:tcW w:w="1152" w:type="dxa"/>
            <w:vAlign w:val="center"/>
          </w:tcPr>
          <w:p w14:paraId="2042FCF2" w14:textId="7777777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44EE98E5" w14:textId="77777777" w:rsidR="00061A15" w:rsidRPr="00C81573" w:rsidRDefault="00061A15" w:rsidP="00865964">
            <w:pPr>
              <w:pStyle w:val="Tabletext"/>
              <w:jc w:val="both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Ajustes e descrição dos requisitos não funcionais</w:t>
            </w:r>
          </w:p>
        </w:tc>
        <w:tc>
          <w:tcPr>
            <w:tcW w:w="2304" w:type="dxa"/>
            <w:vAlign w:val="center"/>
          </w:tcPr>
          <w:p w14:paraId="106C5FE3" w14:textId="1463BE3B" w:rsidR="00061A15" w:rsidRPr="00C81573" w:rsidRDefault="00BE2E34" w:rsidP="00061A15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Diego</w:t>
            </w:r>
          </w:p>
        </w:tc>
      </w:tr>
      <w:tr w:rsidR="00061A15" w14:paraId="789FAD89" w14:textId="77777777" w:rsidTr="00061A15">
        <w:tc>
          <w:tcPr>
            <w:tcW w:w="2304" w:type="dxa"/>
            <w:vAlign w:val="center"/>
          </w:tcPr>
          <w:p w14:paraId="3375D6C0" w14:textId="63256EA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17/</w:t>
            </w:r>
            <w:r w:rsidR="003F7F04" w:rsidRPr="00C81573">
              <w:rPr>
                <w:rFonts w:ascii="Arial" w:hAnsi="Arial" w:cs="Arial"/>
              </w:rPr>
              <w:t>abril</w:t>
            </w:r>
            <w:r w:rsidRPr="00C81573">
              <w:rPr>
                <w:rFonts w:ascii="Arial" w:hAnsi="Arial" w:cs="Arial"/>
              </w:rPr>
              <w:t>/24</w:t>
            </w:r>
          </w:p>
        </w:tc>
        <w:tc>
          <w:tcPr>
            <w:tcW w:w="1152" w:type="dxa"/>
            <w:vAlign w:val="center"/>
          </w:tcPr>
          <w:p w14:paraId="4ABC423D" w14:textId="7777777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33460ABB" w14:textId="77777777" w:rsidR="00061A15" w:rsidRPr="00C81573" w:rsidRDefault="00061A15" w:rsidP="00865964">
            <w:pPr>
              <w:pStyle w:val="Tabletext"/>
              <w:jc w:val="both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Reunião para correções</w:t>
            </w:r>
          </w:p>
        </w:tc>
        <w:tc>
          <w:tcPr>
            <w:tcW w:w="2304" w:type="dxa"/>
            <w:vAlign w:val="center"/>
          </w:tcPr>
          <w:p w14:paraId="21168958" w14:textId="3B32215F" w:rsidR="00061A15" w:rsidRPr="00C81573" w:rsidRDefault="00BE2E34" w:rsidP="00061A15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Matheus</w:t>
            </w:r>
          </w:p>
        </w:tc>
      </w:tr>
      <w:tr w:rsidR="007A4956" w14:paraId="7A1D04A9" w14:textId="77777777" w:rsidTr="007A4956">
        <w:tc>
          <w:tcPr>
            <w:tcW w:w="2304" w:type="dxa"/>
            <w:vAlign w:val="center"/>
          </w:tcPr>
          <w:p w14:paraId="20D1664B" w14:textId="253499F5" w:rsidR="007A4956" w:rsidRPr="00C81573" w:rsidRDefault="007A4956" w:rsidP="007A4956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20/</w:t>
            </w:r>
            <w:r w:rsidR="003F7F04" w:rsidRPr="00C81573">
              <w:rPr>
                <w:rFonts w:ascii="Arial" w:hAnsi="Arial" w:cs="Arial"/>
              </w:rPr>
              <w:t>abril</w:t>
            </w:r>
            <w:r w:rsidRPr="00C81573">
              <w:rPr>
                <w:rFonts w:ascii="Arial" w:hAnsi="Arial" w:cs="Arial"/>
              </w:rPr>
              <w:t>/24</w:t>
            </w:r>
          </w:p>
        </w:tc>
        <w:tc>
          <w:tcPr>
            <w:tcW w:w="1152" w:type="dxa"/>
            <w:vAlign w:val="center"/>
          </w:tcPr>
          <w:p w14:paraId="1C4E1919" w14:textId="77777777" w:rsidR="007A4956" w:rsidRPr="00C81573" w:rsidRDefault="007A4956" w:rsidP="007A4956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7B25A35A" w14:textId="77777777" w:rsidR="007A4956" w:rsidRPr="00C81573" w:rsidRDefault="007A4956" w:rsidP="00865964">
            <w:pPr>
              <w:pStyle w:val="Tabletext"/>
              <w:jc w:val="both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Finalização do documento para entrega</w:t>
            </w:r>
          </w:p>
        </w:tc>
        <w:tc>
          <w:tcPr>
            <w:tcW w:w="2304" w:type="dxa"/>
            <w:vAlign w:val="center"/>
          </w:tcPr>
          <w:p w14:paraId="6DF8BAA4" w14:textId="3603FF07" w:rsidR="007A4956" w:rsidRPr="00C81573" w:rsidRDefault="001B7844" w:rsidP="007A4956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Danilo, Diego, Jamile e Matheus</w:t>
            </w:r>
          </w:p>
        </w:tc>
      </w:tr>
      <w:tr w:rsidR="00455D48" w:rsidRPr="00C81573" w14:paraId="22183408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3B3BEC" w14:textId="3827A3E4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</w:t>
            </w:r>
            <w:r w:rsidRPr="00C81573">
              <w:rPr>
                <w:rFonts w:ascii="Arial" w:hAnsi="Arial" w:cs="Arial"/>
              </w:rPr>
              <w:t>/abril/24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769A96" w14:textId="696C904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1.1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153BC5" w14:textId="0CB84950" w:rsidR="00455D48" w:rsidRPr="00C81573" w:rsidRDefault="00455D48" w:rsidP="00865964">
            <w:pPr>
              <w:pStyle w:val="Tabletext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Inicio de correções do documento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A2AEC9" w14:textId="373B9A52" w:rsidR="00455D48" w:rsidRPr="00C81573" w:rsidRDefault="00455D48" w:rsidP="00455D48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Danilo</w:t>
            </w:r>
          </w:p>
        </w:tc>
      </w:tr>
      <w:tr w:rsidR="00455D48" w:rsidRPr="00C81573" w14:paraId="4E8B7A17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DF4B1F" w14:textId="3FE94CCA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27/abril/24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51D8B4" w14:textId="341F2BF8" w:rsidR="00455D48" w:rsidRPr="00C81573" w:rsidRDefault="005D6656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1.2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F32F34" w14:textId="70DBA24B" w:rsidR="00455D48" w:rsidRPr="00C81573" w:rsidRDefault="00816DDF" w:rsidP="00865964">
            <w:pPr>
              <w:pStyle w:val="Tabletext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Ajustes dos casos de usos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66D879" w14:textId="6AE7383C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Diego</w:t>
            </w:r>
          </w:p>
        </w:tc>
      </w:tr>
      <w:tr w:rsidR="00455D48" w:rsidRPr="00C81573" w14:paraId="43842D8A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9396A4" w14:textId="4BA0B44A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28/abril/24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06DFE0" w14:textId="2A94AB48" w:rsidR="00455D48" w:rsidRPr="00C81573" w:rsidRDefault="005D6656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1.3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00104C" w14:textId="77777777" w:rsidR="00865964" w:rsidRDefault="00816DDF" w:rsidP="00865964">
            <w:pPr>
              <w:pStyle w:val="Tabletext"/>
              <w:spacing w:after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Ajustes de contextualização dos</w:t>
            </w:r>
          </w:p>
          <w:p w14:paraId="76C78D75" w14:textId="5BD4C021" w:rsidR="00455D48" w:rsidRPr="00C81573" w:rsidRDefault="00816DDF" w:rsidP="00865964">
            <w:pPr>
              <w:pStyle w:val="Tabletext"/>
              <w:spacing w:after="0"/>
              <w:jc w:val="both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requisitos</w:t>
            </w:r>
            <w:proofErr w:type="gramEnd"/>
            <w:r>
              <w:rPr>
                <w:rFonts w:ascii="Arial" w:hAnsi="Arial" w:cs="Arial"/>
              </w:rPr>
              <w:t xml:space="preserve"> funcionais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8AAFB9" w14:textId="0519B01A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Jamile</w:t>
            </w:r>
          </w:p>
        </w:tc>
      </w:tr>
      <w:tr w:rsidR="00455D48" w:rsidRPr="00C81573" w14:paraId="1ABE20C3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D3DF19" w14:textId="7777777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22A55D" w14:textId="0A21B47F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2EAE1D" w14:textId="7777777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DA5364" w14:textId="7777777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</w:tr>
    </w:tbl>
    <w:p w14:paraId="4648B491" w14:textId="77777777" w:rsidR="00A92C0D" w:rsidRDefault="00A92C0D"/>
    <w:p w14:paraId="6E43EB2D" w14:textId="35A17AFA" w:rsidR="00A92C0D" w:rsidRDefault="00A92C0D">
      <w:pPr>
        <w:pStyle w:val="Ttulo"/>
      </w:pPr>
      <w:bookmarkStart w:id="1" w:name="_GoBack"/>
      <w:bookmarkEnd w:id="1"/>
      <w:r>
        <w:br w:type="page"/>
      </w:r>
      <w:r w:rsidR="005B41CD">
        <w:lastRenderedPageBreak/>
        <w:br/>
      </w:r>
      <w:r w:rsidR="005B41CD">
        <w:br/>
      </w:r>
      <w:r w:rsidR="00FD3C06">
        <w:t>Tabela de Conteúdo</w:t>
      </w:r>
    </w:p>
    <w:p w14:paraId="3EA208A5" w14:textId="1DFC58DF" w:rsidR="00FE3DDA" w:rsidRPr="00C81573" w:rsidRDefault="00A92C0D">
      <w:pPr>
        <w:pStyle w:val="Sumrio1"/>
        <w:tabs>
          <w:tab w:val="left" w:pos="390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FE3DDA">
        <w:rPr>
          <w:noProof/>
        </w:rPr>
        <w:t>1.</w:t>
      </w:r>
      <w:r w:rsidR="00FE3DDA" w:rsidRPr="00401052">
        <w:rPr>
          <w:rFonts w:ascii="Cambria" w:eastAsia="MS Mincho" w:hAnsi="Cambria"/>
          <w:noProof/>
          <w:sz w:val="24"/>
          <w:szCs w:val="24"/>
          <w:lang w:eastAsia="ja-JP"/>
        </w:rPr>
        <w:tab/>
      </w:r>
      <w:r w:rsidR="00FE3DDA" w:rsidRPr="00C81573">
        <w:rPr>
          <w:rFonts w:ascii="Arial" w:hAnsi="Arial" w:cs="Arial"/>
          <w:noProof/>
          <w:sz w:val="18"/>
          <w:szCs w:val="18"/>
        </w:rPr>
        <w:t>Introdução</w:t>
      </w:r>
      <w:r w:rsidR="00FE3DDA"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5</w:t>
      </w:r>
    </w:p>
    <w:p w14:paraId="69327FF9" w14:textId="37897F28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Finalidade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5</w:t>
      </w:r>
    </w:p>
    <w:p w14:paraId="51647216" w14:textId="1B1D244D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1.2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Escopo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5</w:t>
      </w:r>
    </w:p>
    <w:p w14:paraId="15798EC9" w14:textId="15B61DA6" w:rsidR="00FE3DDA" w:rsidRPr="00C81573" w:rsidRDefault="00FE3DDA" w:rsidP="006C581B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1.3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Definições, Acrônimos, e Abreviações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5</w:t>
      </w:r>
    </w:p>
    <w:p w14:paraId="736771DC" w14:textId="04EB101B" w:rsidR="00FE3DDA" w:rsidRPr="00C81573" w:rsidRDefault="006C581B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1.4</w:t>
      </w:r>
      <w:r w:rsidR="00FE3DDA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0745E7" w:rsidRPr="00C81573">
        <w:rPr>
          <w:rFonts w:ascii="Arial" w:hAnsi="Arial" w:cs="Arial"/>
          <w:noProof/>
          <w:sz w:val="18"/>
          <w:szCs w:val="18"/>
        </w:rPr>
        <w:t>Visão Geral</w:t>
      </w:r>
      <w:r w:rsidR="00FE3DDA"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6</w:t>
      </w:r>
    </w:p>
    <w:p w14:paraId="6287F1A4" w14:textId="613C36FD" w:rsidR="00FE3DDA" w:rsidRPr="00C81573" w:rsidRDefault="00FE3DDA">
      <w:pPr>
        <w:pStyle w:val="Sumrio1"/>
        <w:tabs>
          <w:tab w:val="left" w:pos="390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2.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Descrição Geral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370C34">
        <w:rPr>
          <w:rFonts w:ascii="Arial" w:hAnsi="Arial" w:cs="Arial"/>
          <w:noProof/>
          <w:sz w:val="18"/>
          <w:szCs w:val="18"/>
        </w:rPr>
        <w:t>6</w:t>
      </w:r>
    </w:p>
    <w:p w14:paraId="144E1000" w14:textId="2E9A003D" w:rsidR="00FE3DDA" w:rsidRPr="00C81573" w:rsidRDefault="00FE3DDA">
      <w:pPr>
        <w:pStyle w:val="Sumrio1"/>
        <w:tabs>
          <w:tab w:val="left" w:pos="390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Específicos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7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Casos de uso</w:t>
      </w:r>
      <w:r w:rsidR="004C3EE6">
        <w:rPr>
          <w:rFonts w:ascii="Arial" w:hAnsi="Arial" w:cs="Arial"/>
          <w:noProof/>
          <w:sz w:val="18"/>
          <w:szCs w:val="18"/>
        </w:rPr>
        <w:t xml:space="preserve"> e Fluxos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4C3EE6">
        <w:rPr>
          <w:rFonts w:ascii="Arial" w:hAnsi="Arial" w:cs="Arial"/>
          <w:noProof/>
          <w:sz w:val="18"/>
          <w:szCs w:val="18"/>
        </w:rPr>
        <w:t>7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a       </w:t>
      </w:r>
      <w:r w:rsidR="004C3EE6">
        <w:rPr>
          <w:rFonts w:ascii="Arial" w:hAnsi="Arial" w:cs="Arial"/>
          <w:noProof/>
          <w:sz w:val="18"/>
          <w:szCs w:val="18"/>
        </w:rPr>
        <w:t xml:space="preserve">Sistema para </w:t>
      </w:r>
      <w:r w:rsidR="006C6212" w:rsidRPr="00C81573">
        <w:rPr>
          <w:rFonts w:ascii="Arial" w:hAnsi="Arial" w:cs="Arial"/>
          <w:noProof/>
          <w:sz w:val="18"/>
          <w:szCs w:val="18"/>
        </w:rPr>
        <w:t>Recepcionista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4C3EE6">
        <w:rPr>
          <w:rFonts w:ascii="Arial" w:hAnsi="Arial" w:cs="Arial"/>
          <w:noProof/>
          <w:sz w:val="18"/>
          <w:szCs w:val="18"/>
        </w:rPr>
        <w:t>8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b       </w:t>
      </w:r>
      <w:r w:rsidR="004C3EE6">
        <w:rPr>
          <w:rFonts w:ascii="Arial" w:hAnsi="Arial" w:cs="Arial"/>
          <w:noProof/>
          <w:sz w:val="18"/>
          <w:szCs w:val="18"/>
        </w:rPr>
        <w:t xml:space="preserve">Sistema para </w:t>
      </w:r>
      <w:r w:rsidR="006C6212" w:rsidRPr="00C81573">
        <w:rPr>
          <w:rFonts w:ascii="Arial" w:hAnsi="Arial" w:cs="Arial"/>
          <w:noProof/>
          <w:sz w:val="18"/>
          <w:szCs w:val="18"/>
        </w:rPr>
        <w:t>Gerente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4C3EE6">
        <w:rPr>
          <w:rFonts w:ascii="Arial" w:hAnsi="Arial" w:cs="Arial"/>
          <w:noProof/>
          <w:sz w:val="18"/>
          <w:szCs w:val="18"/>
        </w:rPr>
        <w:t>10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c       </w:t>
      </w:r>
      <w:r w:rsidR="00166C54">
        <w:rPr>
          <w:rFonts w:ascii="Arial" w:hAnsi="Arial" w:cs="Arial"/>
          <w:noProof/>
          <w:sz w:val="18"/>
          <w:szCs w:val="18"/>
        </w:rPr>
        <w:t xml:space="preserve">Sistema para </w:t>
      </w:r>
      <w:r w:rsidR="006C6212" w:rsidRPr="00C81573">
        <w:rPr>
          <w:rFonts w:ascii="Arial" w:hAnsi="Arial" w:cs="Arial"/>
          <w:noProof/>
          <w:sz w:val="18"/>
          <w:szCs w:val="18"/>
        </w:rPr>
        <w:t>Clientes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12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d       </w:t>
      </w:r>
      <w:r w:rsidR="00166C54">
        <w:rPr>
          <w:rFonts w:ascii="Arial" w:hAnsi="Arial" w:cs="Arial"/>
          <w:noProof/>
          <w:sz w:val="18"/>
          <w:szCs w:val="18"/>
        </w:rPr>
        <w:t xml:space="preserve">Fluxo de </w:t>
      </w:r>
      <w:r w:rsidR="00CC3257" w:rsidRPr="00C81573">
        <w:rPr>
          <w:rFonts w:ascii="Arial" w:hAnsi="Arial" w:cs="Arial"/>
          <w:noProof/>
          <w:sz w:val="18"/>
          <w:szCs w:val="18"/>
        </w:rPr>
        <w:t xml:space="preserve">Registro </w:t>
      </w:r>
      <w:r w:rsidR="00166C54">
        <w:rPr>
          <w:rFonts w:ascii="Arial" w:hAnsi="Arial" w:cs="Arial"/>
          <w:noProof/>
          <w:sz w:val="18"/>
          <w:szCs w:val="18"/>
        </w:rPr>
        <w:t>para</w:t>
      </w:r>
      <w:r w:rsidR="00CC3257" w:rsidRPr="00C81573">
        <w:rPr>
          <w:rFonts w:ascii="Arial" w:hAnsi="Arial" w:cs="Arial"/>
          <w:noProof/>
          <w:sz w:val="18"/>
          <w:szCs w:val="18"/>
        </w:rPr>
        <w:t xml:space="preserve"> Cliente sem Reserva Prévia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14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e       </w:t>
      </w:r>
      <w:r w:rsidR="00166C54">
        <w:rPr>
          <w:rFonts w:ascii="Arial" w:hAnsi="Arial" w:cs="Arial"/>
          <w:noProof/>
          <w:sz w:val="18"/>
          <w:szCs w:val="18"/>
        </w:rPr>
        <w:t>Fluxo do</w:t>
      </w:r>
      <w:r w:rsidR="00CC3257" w:rsidRPr="00C81573">
        <w:rPr>
          <w:rFonts w:ascii="Arial" w:hAnsi="Arial" w:cs="Arial"/>
          <w:noProof/>
          <w:sz w:val="18"/>
          <w:szCs w:val="18"/>
        </w:rPr>
        <w:t xml:space="preserve"> Sistema de Negócios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14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f       </w:t>
      </w:r>
      <w:r w:rsidR="00166C54">
        <w:rPr>
          <w:rFonts w:ascii="Arial" w:hAnsi="Arial" w:cs="Arial"/>
          <w:noProof/>
          <w:sz w:val="18"/>
          <w:szCs w:val="18"/>
        </w:rPr>
        <w:t xml:space="preserve"> Fluxo d</w:t>
      </w:r>
      <w:r w:rsidR="00CC3257" w:rsidRPr="00C81573">
        <w:rPr>
          <w:rFonts w:ascii="Arial" w:hAnsi="Arial" w:cs="Arial"/>
          <w:noProof/>
          <w:sz w:val="18"/>
          <w:szCs w:val="18"/>
        </w:rPr>
        <w:t>o Sistema Software</w:t>
      </w:r>
      <w:r w:rsidR="005E6DD2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5</w:t>
      </w:r>
      <w:r w:rsidR="00C26514" w:rsidRPr="00C81573">
        <w:rPr>
          <w:rFonts w:ascii="Arial" w:hAnsi="Arial" w:cs="Arial"/>
          <w:noProof/>
          <w:sz w:val="18"/>
          <w:szCs w:val="18"/>
        </w:rPr>
        <w:br/>
      </w:r>
      <w:r w:rsidR="00C26514" w:rsidRPr="00C81573">
        <w:rPr>
          <w:rFonts w:ascii="Arial" w:hAnsi="Arial" w:cs="Arial"/>
          <w:noProof/>
          <w:sz w:val="18"/>
          <w:szCs w:val="18"/>
        </w:rPr>
        <w:tab/>
        <w:t xml:space="preserve"> g      </w:t>
      </w:r>
      <w:r w:rsidR="00166C54">
        <w:rPr>
          <w:rFonts w:ascii="Arial" w:hAnsi="Arial" w:cs="Arial"/>
          <w:noProof/>
          <w:sz w:val="18"/>
          <w:szCs w:val="18"/>
        </w:rPr>
        <w:t xml:space="preserve"> Fluxo</w:t>
      </w:r>
      <w:r w:rsidR="00C26514" w:rsidRPr="00C81573">
        <w:rPr>
          <w:rFonts w:ascii="Arial" w:hAnsi="Arial" w:cs="Arial"/>
          <w:noProof/>
          <w:sz w:val="18"/>
          <w:szCs w:val="18"/>
        </w:rPr>
        <w:t xml:space="preserve"> </w:t>
      </w:r>
      <w:r w:rsidR="00166C54">
        <w:rPr>
          <w:rFonts w:ascii="Arial" w:hAnsi="Arial" w:cs="Arial"/>
          <w:noProof/>
          <w:sz w:val="18"/>
          <w:szCs w:val="18"/>
        </w:rPr>
        <w:t xml:space="preserve">de </w:t>
      </w:r>
      <w:r w:rsidR="00C26514" w:rsidRPr="00C81573">
        <w:rPr>
          <w:rFonts w:ascii="Arial" w:hAnsi="Arial" w:cs="Arial"/>
          <w:noProof/>
          <w:sz w:val="18"/>
          <w:szCs w:val="18"/>
        </w:rPr>
        <w:t>Alojamentos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5</w:t>
      </w:r>
    </w:p>
    <w:p w14:paraId="11C8874D" w14:textId="7EB67706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Funcionais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C26514" w:rsidRPr="00C81573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</w:p>
    <w:p w14:paraId="54FB4A65" w14:textId="3EC030BB" w:rsidR="00FE3DDA" w:rsidRPr="00C81573" w:rsidRDefault="00FE3DDA">
      <w:pPr>
        <w:pStyle w:val="Sumrio3"/>
        <w:tabs>
          <w:tab w:val="left" w:pos="1504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3.1.1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C81573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>[RF001]</w:t>
      </w:r>
      <w:r w:rsidR="00113B1F">
        <w:rPr>
          <w:rFonts w:ascii="Arial" w:eastAsia="MS Mincho" w:hAnsi="Arial" w:cs="Arial"/>
          <w:noProof/>
          <w:sz w:val="18"/>
          <w:szCs w:val="18"/>
          <w:lang w:eastAsia="ja-JP"/>
        </w:rPr>
        <w:t xml:space="preserve">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 Atualizar Caractéristicas Gerais da Empresa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C26514" w:rsidRPr="00C81573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3.1.2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[RF002]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 Atualizar Serviços Oferecidos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C26514" w:rsidRPr="00C81573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  <w:r w:rsidR="00C26514" w:rsidRPr="00C81573">
        <w:rPr>
          <w:rFonts w:ascii="Arial" w:hAnsi="Arial" w:cs="Arial"/>
          <w:noProof/>
          <w:sz w:val="18"/>
          <w:szCs w:val="18"/>
        </w:rPr>
        <w:br/>
        <w:t>3.1.3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[RF003]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 Atualizar Quartos</w:t>
      </w:r>
      <w:r w:rsidR="00C26514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  <w:r w:rsidR="00C26514" w:rsidRPr="00C81573">
        <w:rPr>
          <w:rFonts w:ascii="Arial" w:hAnsi="Arial" w:cs="Arial"/>
          <w:noProof/>
          <w:sz w:val="18"/>
          <w:szCs w:val="18"/>
        </w:rPr>
        <w:br/>
        <w:t>3.1.4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[RF004]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Empregados</w:t>
      </w:r>
      <w:r w:rsidR="00C26514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  <w:r w:rsidR="00C26514" w:rsidRPr="00C81573">
        <w:rPr>
          <w:rFonts w:ascii="Arial" w:hAnsi="Arial" w:cs="Arial"/>
          <w:noProof/>
          <w:sz w:val="18"/>
          <w:szCs w:val="18"/>
        </w:rPr>
        <w:br/>
        <w:t>3.1.5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[RF005]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Clientes</w:t>
      </w:r>
      <w:r w:rsidR="00FD7B90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6</w:t>
      </w:r>
      <w:r w:rsidR="00FD7B90" w:rsidRPr="00C81573">
        <w:rPr>
          <w:rFonts w:ascii="Arial" w:hAnsi="Arial" w:cs="Arial"/>
          <w:noProof/>
          <w:sz w:val="18"/>
          <w:szCs w:val="18"/>
        </w:rPr>
        <w:br/>
        <w:t>3.1.6</w:t>
      </w:r>
      <w:r w:rsidR="00FD7B90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[RF006] </w:t>
      </w:r>
      <w:r w:rsidR="00FD7B90" w:rsidRPr="00C81573">
        <w:rPr>
          <w:rFonts w:ascii="Arial" w:hAnsi="Arial" w:cs="Arial"/>
          <w:noProof/>
          <w:sz w:val="18"/>
          <w:szCs w:val="18"/>
        </w:rPr>
        <w:t>Alterar Dados de Clientes</w:t>
      </w:r>
      <w:r w:rsidR="00FD7B90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6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3.1.7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[RF007] </w:t>
      </w:r>
      <w:r w:rsidR="007E6BB2" w:rsidRPr="00C81573">
        <w:rPr>
          <w:rFonts w:ascii="Arial" w:hAnsi="Arial" w:cs="Arial"/>
          <w:noProof/>
          <w:sz w:val="18"/>
          <w:szCs w:val="18"/>
        </w:rPr>
        <w:t>Registrar Reserva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3.1.8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[RF008] </w:t>
      </w:r>
      <w:r w:rsidR="007E6BB2" w:rsidRPr="00C81573">
        <w:rPr>
          <w:rFonts w:ascii="Arial" w:hAnsi="Arial" w:cs="Arial"/>
          <w:noProof/>
          <w:sz w:val="18"/>
          <w:szCs w:val="18"/>
        </w:rPr>
        <w:t>Alterar Dados de Reserva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3.1.9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[RF009] </w:t>
      </w:r>
      <w:r w:rsidR="007E6BB2" w:rsidRPr="00C81573">
        <w:rPr>
          <w:rFonts w:ascii="Arial" w:hAnsi="Arial" w:cs="Arial"/>
          <w:noProof/>
          <w:sz w:val="18"/>
          <w:szCs w:val="18"/>
        </w:rPr>
        <w:t>Check-in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3.1.10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[RF010] </w:t>
      </w:r>
      <w:r w:rsidR="007E6BB2" w:rsidRPr="00C81573">
        <w:rPr>
          <w:rFonts w:ascii="Arial" w:hAnsi="Arial" w:cs="Arial"/>
          <w:noProof/>
          <w:sz w:val="18"/>
          <w:szCs w:val="18"/>
        </w:rPr>
        <w:t>Alteração de Data de Sáida Prevista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3.1.11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[RF011] </w:t>
      </w:r>
      <w:r w:rsidR="007E6BB2" w:rsidRPr="00C81573">
        <w:rPr>
          <w:rFonts w:ascii="Arial" w:hAnsi="Arial" w:cs="Arial"/>
          <w:noProof/>
          <w:sz w:val="18"/>
          <w:szCs w:val="18"/>
        </w:rPr>
        <w:t>Efetuar Mudança de Quarto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3.1.12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[RF012] </w:t>
      </w:r>
      <w:r w:rsidR="007E6BB2" w:rsidRPr="00C81573">
        <w:rPr>
          <w:rFonts w:ascii="Arial" w:hAnsi="Arial" w:cs="Arial"/>
          <w:noProof/>
          <w:sz w:val="18"/>
          <w:szCs w:val="18"/>
        </w:rPr>
        <w:t>Check-out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3.1.13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[RF013] </w:t>
      </w:r>
      <w:r w:rsidR="007E6BB2" w:rsidRPr="00C81573">
        <w:rPr>
          <w:rFonts w:ascii="Arial" w:hAnsi="Arial" w:cs="Arial"/>
          <w:noProof/>
          <w:sz w:val="18"/>
          <w:szCs w:val="18"/>
        </w:rPr>
        <w:t>Trocar Mensagens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3.1.14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[RF014] </w:t>
      </w:r>
      <w:r w:rsidR="007E6BB2" w:rsidRPr="00C81573">
        <w:rPr>
          <w:rFonts w:ascii="Arial" w:hAnsi="Arial" w:cs="Arial"/>
          <w:noProof/>
          <w:sz w:val="18"/>
          <w:szCs w:val="18"/>
        </w:rPr>
        <w:t>Registrar Contato Específico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3.1.15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[RF015] </w:t>
      </w:r>
      <w:r w:rsidR="007E6BB2" w:rsidRPr="00C81573">
        <w:rPr>
          <w:rFonts w:ascii="Arial" w:hAnsi="Arial" w:cs="Arial"/>
          <w:noProof/>
          <w:sz w:val="18"/>
          <w:szCs w:val="18"/>
        </w:rPr>
        <w:t>Consulta de Ocupação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3.1.16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[RF016] </w:t>
      </w:r>
      <w:r w:rsidR="007E6BB2" w:rsidRPr="00C81573">
        <w:rPr>
          <w:rFonts w:ascii="Arial" w:hAnsi="Arial" w:cs="Arial"/>
          <w:noProof/>
          <w:sz w:val="18"/>
          <w:szCs w:val="18"/>
        </w:rPr>
        <w:t>Consulta de Informação de Clientes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3.1.17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[RF017] </w:t>
      </w:r>
      <w:r w:rsidR="007E6BB2" w:rsidRPr="00C81573">
        <w:rPr>
          <w:rFonts w:ascii="Arial" w:hAnsi="Arial" w:cs="Arial"/>
          <w:noProof/>
          <w:sz w:val="18"/>
          <w:szCs w:val="18"/>
        </w:rPr>
        <w:t>Relatório de Estatísticas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3.1.18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[RF018] </w:t>
      </w:r>
      <w:r w:rsidR="007E6BB2" w:rsidRPr="00C81573">
        <w:rPr>
          <w:rFonts w:ascii="Arial" w:hAnsi="Arial" w:cs="Arial"/>
          <w:noProof/>
          <w:sz w:val="18"/>
          <w:szCs w:val="18"/>
        </w:rPr>
        <w:t>Registro via Web Site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3.1.19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[RF019] </w:t>
      </w:r>
      <w:r w:rsidR="007E6BB2" w:rsidRPr="00C81573">
        <w:rPr>
          <w:rFonts w:ascii="Arial" w:hAnsi="Arial" w:cs="Arial"/>
          <w:noProof/>
          <w:sz w:val="18"/>
          <w:szCs w:val="18"/>
        </w:rPr>
        <w:t>Consulta via We</w:t>
      </w:r>
      <w:r w:rsidR="00990264">
        <w:rPr>
          <w:rFonts w:ascii="Arial" w:hAnsi="Arial" w:cs="Arial"/>
          <w:noProof/>
          <w:sz w:val="18"/>
          <w:szCs w:val="18"/>
        </w:rPr>
        <w:t>b</w:t>
      </w:r>
      <w:r w:rsidR="007E6BB2" w:rsidRPr="00C81573">
        <w:rPr>
          <w:rFonts w:ascii="Arial" w:hAnsi="Arial" w:cs="Arial"/>
          <w:noProof/>
          <w:sz w:val="18"/>
          <w:szCs w:val="18"/>
        </w:rPr>
        <w:t xml:space="preserve"> Site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3.1.20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[RF020] </w:t>
      </w:r>
      <w:r w:rsidR="007E6BB2" w:rsidRPr="00C81573">
        <w:rPr>
          <w:rFonts w:ascii="Arial" w:hAnsi="Arial" w:cs="Arial"/>
          <w:noProof/>
          <w:sz w:val="18"/>
          <w:szCs w:val="18"/>
        </w:rPr>
        <w:t>Área para Clientes Registrado via Web Site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  <w:r w:rsidR="000745E7" w:rsidRPr="00C81573">
        <w:rPr>
          <w:rFonts w:ascii="Arial" w:hAnsi="Arial" w:cs="Arial"/>
          <w:noProof/>
          <w:sz w:val="18"/>
          <w:szCs w:val="18"/>
        </w:rPr>
        <w:t xml:space="preserve"> </w:t>
      </w:r>
    </w:p>
    <w:p w14:paraId="4761F216" w14:textId="491E005D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3.2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 xml:space="preserve">Requisitos </w:t>
      </w:r>
      <w:r w:rsidR="000745E7" w:rsidRPr="00C81573">
        <w:rPr>
          <w:rFonts w:ascii="Arial" w:hAnsi="Arial" w:cs="Arial"/>
          <w:noProof/>
          <w:sz w:val="18"/>
          <w:szCs w:val="18"/>
        </w:rPr>
        <w:t>não Funcionais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</w:p>
    <w:p w14:paraId="13911754" w14:textId="15BD20B8" w:rsidR="000745E7" w:rsidRPr="00C81573" w:rsidRDefault="00FE3DDA" w:rsidP="000745E7">
      <w:pPr>
        <w:pStyle w:val="Sumrio3"/>
        <w:tabs>
          <w:tab w:val="left" w:pos="1504"/>
        </w:tabs>
        <w:rPr>
          <w:rFonts w:ascii="Arial" w:hAnsi="Arial" w:cs="Arial"/>
          <w:noProof/>
          <w:sz w:val="18"/>
          <w:szCs w:val="18"/>
        </w:rPr>
      </w:pPr>
      <w:r w:rsidRPr="00C81573">
        <w:rPr>
          <w:rFonts w:ascii="Arial" w:hAnsi="Arial" w:cs="Arial"/>
          <w:noProof/>
          <w:sz w:val="18"/>
          <w:szCs w:val="18"/>
        </w:rPr>
        <w:t>3.2.1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7E6BB2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>[</w:t>
      </w:r>
      <w:r w:rsidR="007E6BB2" w:rsidRPr="00C81573">
        <w:rPr>
          <w:rFonts w:ascii="Arial" w:hAnsi="Arial" w:cs="Arial"/>
          <w:noProof/>
          <w:sz w:val="18"/>
          <w:szCs w:val="18"/>
        </w:rPr>
        <w:t xml:space="preserve">NF001] </w:t>
      </w:r>
      <w:r w:rsidR="00C81573" w:rsidRPr="00C81573">
        <w:rPr>
          <w:rFonts w:ascii="Arial" w:hAnsi="Arial" w:cs="Arial"/>
          <w:noProof/>
          <w:sz w:val="18"/>
          <w:szCs w:val="18"/>
        </w:rPr>
        <w:t>Portabilidade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3.2.2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4D727F">
        <w:rPr>
          <w:rFonts w:ascii="Arial" w:hAnsi="Arial" w:cs="Arial"/>
          <w:noProof/>
          <w:sz w:val="18"/>
          <w:szCs w:val="18"/>
        </w:rPr>
        <w:t>[NF002] Desempenho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  <w:r w:rsidR="004D727F">
        <w:rPr>
          <w:rFonts w:ascii="Arial" w:hAnsi="Arial" w:cs="Arial"/>
          <w:noProof/>
          <w:sz w:val="18"/>
          <w:szCs w:val="18"/>
        </w:rPr>
        <w:br/>
        <w:t>3.2.3</w:t>
      </w:r>
      <w:r w:rsidR="004D727F">
        <w:rPr>
          <w:rFonts w:ascii="Arial" w:hAnsi="Arial" w:cs="Arial"/>
          <w:noProof/>
          <w:sz w:val="18"/>
          <w:szCs w:val="18"/>
        </w:rPr>
        <w:tab/>
        <w:t xml:space="preserve">[NF003] </w:t>
      </w:r>
      <w:r w:rsidR="00040C1F">
        <w:rPr>
          <w:rFonts w:ascii="Arial" w:hAnsi="Arial" w:cs="Arial"/>
          <w:noProof/>
          <w:sz w:val="18"/>
          <w:szCs w:val="18"/>
        </w:rPr>
        <w:t>Segurança</w:t>
      </w:r>
      <w:r w:rsidR="00040C1F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  <w:r w:rsidR="00040C1F">
        <w:rPr>
          <w:rFonts w:ascii="Arial" w:hAnsi="Arial" w:cs="Arial"/>
          <w:noProof/>
          <w:sz w:val="18"/>
          <w:szCs w:val="18"/>
        </w:rPr>
        <w:br/>
        <w:t>3.2.4</w:t>
      </w:r>
      <w:r w:rsidR="00040C1F">
        <w:rPr>
          <w:rFonts w:ascii="Arial" w:hAnsi="Arial" w:cs="Arial"/>
          <w:noProof/>
          <w:sz w:val="18"/>
          <w:szCs w:val="18"/>
        </w:rPr>
        <w:tab/>
        <w:t>[NF004] Disponibilidade</w:t>
      </w:r>
      <w:r w:rsidR="00040C1F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  <w:r w:rsidR="00040C1F">
        <w:rPr>
          <w:rFonts w:ascii="Arial" w:hAnsi="Arial" w:cs="Arial"/>
          <w:noProof/>
          <w:sz w:val="18"/>
          <w:szCs w:val="18"/>
        </w:rPr>
        <w:br/>
        <w:t>3.2.5</w:t>
      </w:r>
      <w:r w:rsidR="00040C1F">
        <w:rPr>
          <w:rFonts w:ascii="Arial" w:hAnsi="Arial" w:cs="Arial"/>
          <w:noProof/>
          <w:sz w:val="18"/>
          <w:szCs w:val="18"/>
        </w:rPr>
        <w:tab/>
        <w:t>[NF005] Facilidade</w:t>
      </w:r>
      <w:r w:rsidR="00040C1F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</w:p>
    <w:p w14:paraId="4038A31E" w14:textId="613530AC" w:rsidR="00FE3DDA" w:rsidRPr="00C81573" w:rsidRDefault="00FE3DDA" w:rsidP="000745E7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3.3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0745E7" w:rsidRPr="00C81573">
        <w:rPr>
          <w:rFonts w:ascii="Arial" w:hAnsi="Arial" w:cs="Arial"/>
          <w:noProof/>
          <w:sz w:val="18"/>
          <w:szCs w:val="18"/>
        </w:rPr>
        <w:t>Atributos do Sistema de Software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20</w:t>
      </w:r>
    </w:p>
    <w:p w14:paraId="57D6992D" w14:textId="1A03E33A" w:rsidR="00FE3DDA" w:rsidRPr="00C81573" w:rsidRDefault="00FE3DDA">
      <w:pPr>
        <w:pStyle w:val="Sumrio3"/>
        <w:tabs>
          <w:tab w:val="left" w:pos="1504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</w:t>
      </w:r>
      <w:r w:rsidR="000745E7" w:rsidRPr="00C81573">
        <w:rPr>
          <w:rFonts w:ascii="Arial" w:hAnsi="Arial" w:cs="Arial"/>
          <w:noProof/>
          <w:sz w:val="18"/>
          <w:szCs w:val="18"/>
        </w:rPr>
        <w:t>.3.1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Interfaces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20</w:t>
      </w:r>
      <w:r w:rsidR="000745E7" w:rsidRPr="00C81573">
        <w:rPr>
          <w:rFonts w:ascii="Arial" w:hAnsi="Arial" w:cs="Arial"/>
          <w:noProof/>
          <w:sz w:val="18"/>
          <w:szCs w:val="18"/>
        </w:rPr>
        <w:br/>
      </w:r>
      <w:r w:rsidR="000745E7" w:rsidRPr="00C81573">
        <w:rPr>
          <w:rFonts w:ascii="Arial" w:hAnsi="Arial" w:cs="Arial"/>
          <w:noProof/>
          <w:sz w:val="18"/>
          <w:szCs w:val="18"/>
        </w:rPr>
        <w:lastRenderedPageBreak/>
        <w:t>3.3.2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Usuário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0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 xml:space="preserve">3.3.3 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Hardware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1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3.3.4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Software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2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3.3.5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Comunicação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3</w:t>
      </w:r>
    </w:p>
    <w:p w14:paraId="5EBF4709" w14:textId="481B5341" w:rsidR="00FE3DDA" w:rsidRPr="00C81573" w:rsidRDefault="000745E7">
      <w:pPr>
        <w:pStyle w:val="Sumrio3"/>
        <w:tabs>
          <w:tab w:val="left" w:pos="1504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3.3.6</w:t>
      </w:r>
      <w:r w:rsidR="00FE3DDA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FE3DDA" w:rsidRPr="00C81573">
        <w:rPr>
          <w:rFonts w:ascii="Arial" w:hAnsi="Arial" w:cs="Arial"/>
          <w:noProof/>
          <w:sz w:val="18"/>
          <w:szCs w:val="18"/>
        </w:rPr>
        <w:t>Componentes Comprados</w:t>
      </w:r>
      <w:r w:rsidR="00FE3DDA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3</w:t>
      </w:r>
    </w:p>
    <w:p w14:paraId="6B150F7D" w14:textId="041EF251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3.4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0745E7" w:rsidRPr="00C81573">
        <w:rPr>
          <w:rFonts w:ascii="Arial" w:hAnsi="Arial" w:cs="Arial"/>
          <w:noProof/>
          <w:sz w:val="18"/>
          <w:szCs w:val="18"/>
        </w:rPr>
        <w:t>Outros Requisitos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4</w:t>
      </w:r>
    </w:p>
    <w:p w14:paraId="22002BD8" w14:textId="62F5A284" w:rsidR="00FE3DDA" w:rsidRPr="00C81573" w:rsidRDefault="00FE3DDA" w:rsidP="00B21F99">
      <w:pPr>
        <w:pStyle w:val="Sumrio3"/>
        <w:tabs>
          <w:tab w:val="left" w:pos="1504"/>
        </w:tabs>
        <w:ind w:left="1418" w:hanging="567"/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3.4.1</w:t>
      </w:r>
      <w:r w:rsidR="00B21F99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B21F99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de Usabilidade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4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3.4.1.1   Facilidade de Aprendizado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4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3.4.1.2   Facilidade de Uso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4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3.4.1.3   Produtividade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4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3.4.1.4   Satisfaçã</w:t>
      </w:r>
      <w:r w:rsidR="00166C54">
        <w:rPr>
          <w:rFonts w:ascii="Arial" w:hAnsi="Arial" w:cs="Arial"/>
          <w:noProof/>
          <w:sz w:val="18"/>
          <w:szCs w:val="18"/>
        </w:rPr>
        <w:t>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</w:p>
    <w:p w14:paraId="7B9EB3A3" w14:textId="016A7A70" w:rsidR="00FE3DDA" w:rsidRPr="00C81573" w:rsidRDefault="00FE3DDA" w:rsidP="00B21F99">
      <w:pPr>
        <w:pStyle w:val="Sumrio3"/>
        <w:tabs>
          <w:tab w:val="left" w:pos="1504"/>
        </w:tabs>
        <w:ind w:left="1418" w:hanging="554"/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3.4.2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de Confiabilidade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3.4.2.</w:t>
      </w:r>
      <w:r w:rsidR="008E78D4">
        <w:rPr>
          <w:rFonts w:ascii="Arial" w:hAnsi="Arial" w:cs="Arial"/>
          <w:noProof/>
          <w:sz w:val="18"/>
          <w:szCs w:val="18"/>
        </w:rPr>
        <w:t>1</w:t>
      </w:r>
      <w:r w:rsidR="00B21F99" w:rsidRPr="00C81573">
        <w:rPr>
          <w:rFonts w:ascii="Arial" w:hAnsi="Arial" w:cs="Arial"/>
          <w:noProof/>
          <w:sz w:val="18"/>
          <w:szCs w:val="18"/>
        </w:rPr>
        <w:t xml:space="preserve">   Tempo Médio para Reparo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3.4.2.</w:t>
      </w:r>
      <w:r w:rsidR="008E78D4">
        <w:rPr>
          <w:rFonts w:ascii="Arial" w:hAnsi="Arial" w:cs="Arial"/>
          <w:noProof/>
          <w:sz w:val="18"/>
          <w:szCs w:val="18"/>
        </w:rPr>
        <w:t>2</w:t>
      </w:r>
      <w:r w:rsidR="00B21F99" w:rsidRPr="00C81573">
        <w:rPr>
          <w:rFonts w:ascii="Arial" w:hAnsi="Arial" w:cs="Arial"/>
          <w:noProof/>
          <w:sz w:val="18"/>
          <w:szCs w:val="18"/>
        </w:rPr>
        <w:t xml:space="preserve">   Possibilidade de Recuperação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</w:p>
    <w:p w14:paraId="53749C89" w14:textId="7082ED09" w:rsidR="00387C97" w:rsidRDefault="00FE3DDA" w:rsidP="00387C97">
      <w:pPr>
        <w:pStyle w:val="Sumrio3"/>
        <w:tabs>
          <w:tab w:val="clear" w:pos="1440"/>
          <w:tab w:val="left" w:pos="851"/>
          <w:tab w:val="left" w:pos="1560"/>
        </w:tabs>
        <w:ind w:left="1418" w:hanging="567"/>
        <w:rPr>
          <w:rFonts w:ascii="Arial" w:hAnsi="Arial" w:cs="Arial"/>
          <w:noProof/>
          <w:sz w:val="18"/>
          <w:szCs w:val="18"/>
        </w:rPr>
      </w:pPr>
      <w:r w:rsidRPr="00C81573">
        <w:rPr>
          <w:rFonts w:ascii="Arial" w:hAnsi="Arial" w:cs="Arial"/>
          <w:noProof/>
          <w:sz w:val="18"/>
          <w:szCs w:val="18"/>
        </w:rPr>
        <w:t>3.4.3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Suportabilidade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3.4.3.1   Instalação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3.4.3.2   Extensabilidade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3.4.3.3   Manutenabilidade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  <w:r w:rsidR="00387C97">
        <w:rPr>
          <w:rFonts w:ascii="Arial" w:hAnsi="Arial" w:cs="Arial"/>
          <w:noProof/>
          <w:sz w:val="18"/>
          <w:szCs w:val="18"/>
        </w:rPr>
        <w:t xml:space="preserve"> </w:t>
      </w:r>
    </w:p>
    <w:p w14:paraId="125E80EF" w14:textId="49130AD7" w:rsidR="00FE3DDA" w:rsidRDefault="00387C97" w:rsidP="00387C97">
      <w:pPr>
        <w:pStyle w:val="Sumrio3"/>
        <w:tabs>
          <w:tab w:val="clear" w:pos="1440"/>
          <w:tab w:val="left" w:pos="851"/>
          <w:tab w:val="left" w:pos="1560"/>
        </w:tabs>
        <w:ind w:left="426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>4.</w:t>
      </w:r>
      <w:r>
        <w:rPr>
          <w:rFonts w:ascii="Arial" w:hAnsi="Arial" w:cs="Arial"/>
          <w:noProof/>
          <w:sz w:val="18"/>
          <w:szCs w:val="18"/>
        </w:rPr>
        <w:tab/>
        <w:t>Modelo de Objeto</w:t>
      </w:r>
      <w:r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26</w:t>
      </w:r>
    </w:p>
    <w:p w14:paraId="6787DAFE" w14:textId="37D054A7" w:rsidR="00387C97" w:rsidRDefault="00387C97" w:rsidP="00387C97">
      <w:pPr>
        <w:ind w:left="851"/>
        <w:rPr>
          <w:rFonts w:eastAsia="MS Mincho"/>
        </w:rPr>
      </w:pPr>
      <w:r>
        <w:rPr>
          <w:rFonts w:ascii="Arial" w:hAnsi="Arial" w:cs="Arial"/>
          <w:noProof/>
          <w:sz w:val="18"/>
          <w:szCs w:val="18"/>
        </w:rPr>
        <w:t>4.1</w:t>
      </w:r>
      <w:r w:rsidRPr="00C81573">
        <w:rPr>
          <w:rFonts w:ascii="Arial" w:hAnsi="Arial" w:cs="Arial"/>
          <w:noProof/>
          <w:sz w:val="18"/>
          <w:szCs w:val="18"/>
        </w:rPr>
        <w:t xml:space="preserve">   </w:t>
      </w:r>
      <w:r w:rsidR="002D4A5F"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>Modelo Relativo a aplicação</w:t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  <w:t xml:space="preserve">          </w:t>
      </w:r>
      <w:r w:rsidR="00AE4005">
        <w:rPr>
          <w:rFonts w:ascii="Arial" w:hAnsi="Arial" w:cs="Arial"/>
          <w:noProof/>
          <w:sz w:val="18"/>
          <w:szCs w:val="18"/>
        </w:rPr>
        <w:t>26</w:t>
      </w:r>
      <w:r>
        <w:rPr>
          <w:rFonts w:ascii="Arial" w:hAnsi="Arial" w:cs="Arial"/>
          <w:noProof/>
          <w:sz w:val="18"/>
          <w:szCs w:val="18"/>
        </w:rPr>
        <w:br/>
      </w:r>
      <w:r>
        <w:rPr>
          <w:rFonts w:ascii="Arial" w:eastAsia="MS Mincho" w:hAnsi="Arial" w:cs="Arial"/>
          <w:sz w:val="18"/>
          <w:szCs w:val="18"/>
        </w:rPr>
        <w:t>4</w:t>
      </w:r>
      <w:r w:rsidRPr="00387C97">
        <w:rPr>
          <w:rFonts w:ascii="Arial" w:eastAsia="MS Mincho" w:hAnsi="Arial" w:cs="Arial"/>
          <w:sz w:val="18"/>
          <w:szCs w:val="18"/>
        </w:rPr>
        <w:t>.2</w:t>
      </w:r>
      <w:r w:rsidRPr="00387C97">
        <w:rPr>
          <w:rFonts w:ascii="Arial" w:eastAsia="MS Mincho" w:hAnsi="Arial" w:cs="Arial"/>
          <w:sz w:val="18"/>
          <w:szCs w:val="18"/>
        </w:rPr>
        <w:tab/>
        <w:t>Identificação e Descrição das Restrições</w:t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  <w:t xml:space="preserve">          </w:t>
      </w:r>
      <w:r w:rsidR="00AE4005">
        <w:rPr>
          <w:rFonts w:ascii="Arial" w:eastAsia="MS Mincho" w:hAnsi="Arial" w:cs="Arial"/>
          <w:sz w:val="18"/>
          <w:szCs w:val="18"/>
        </w:rPr>
        <w:t>26</w:t>
      </w:r>
    </w:p>
    <w:p w14:paraId="48C2A0DE" w14:textId="77777777" w:rsidR="00387C97" w:rsidRDefault="00387C97" w:rsidP="00387C97">
      <w:pPr>
        <w:rPr>
          <w:rFonts w:eastAsia="MS Mincho"/>
        </w:rPr>
      </w:pPr>
    </w:p>
    <w:p w14:paraId="05C821A0" w14:textId="77777777" w:rsidR="00387C97" w:rsidRPr="00387C97" w:rsidRDefault="00387C97" w:rsidP="00387C97">
      <w:pPr>
        <w:rPr>
          <w:rFonts w:eastAsia="MS Mincho"/>
        </w:rPr>
      </w:pPr>
    </w:p>
    <w:p w14:paraId="4E850918" w14:textId="19E2BFB5" w:rsidR="00A92C0D" w:rsidRDefault="00A92C0D">
      <w:pPr>
        <w:pStyle w:val="Ttulo"/>
      </w:pPr>
      <w:r>
        <w:fldChar w:fldCharType="end"/>
      </w:r>
      <w:r>
        <w:br w:type="page"/>
      </w:r>
      <w:r w:rsidR="00846E04">
        <w:lastRenderedPageBreak/>
        <w:br/>
      </w:r>
      <w:r w:rsidR="00FD3C06">
        <w:t>Especificação de Requisitos de Software</w:t>
      </w:r>
      <w:r w:rsidR="00846E04">
        <w:br/>
      </w:r>
    </w:p>
    <w:p w14:paraId="1A9C068B" w14:textId="77777777" w:rsidR="00180555" w:rsidRPr="00180555" w:rsidRDefault="00A92C0D" w:rsidP="00E52486">
      <w:pPr>
        <w:pStyle w:val="Ttulo1"/>
        <w:numPr>
          <w:ilvl w:val="0"/>
          <w:numId w:val="19"/>
        </w:numPr>
        <w:spacing w:before="0" w:after="0"/>
        <w:ind w:left="284"/>
        <w:jc w:val="both"/>
      </w:pPr>
      <w:bookmarkStart w:id="2" w:name="_Toc274957438"/>
      <w:r w:rsidRPr="000A79A7">
        <w:t>Introdução</w:t>
      </w:r>
      <w:bookmarkEnd w:id="2"/>
      <w:r w:rsidR="00537C79">
        <w:br/>
      </w:r>
      <w:r w:rsidR="00537C79">
        <w:br/>
      </w:r>
      <w:r w:rsidR="00537C79" w:rsidRPr="002C59B9">
        <w:rPr>
          <w:b w:val="0"/>
          <w:sz w:val="18"/>
          <w:szCs w:val="18"/>
        </w:rPr>
        <w:t xml:space="preserve">Este documento especifica o </w:t>
      </w:r>
      <w:r w:rsidR="008F6476" w:rsidRPr="002C59B9">
        <w:rPr>
          <w:b w:val="0"/>
          <w:sz w:val="18"/>
          <w:szCs w:val="18"/>
        </w:rPr>
        <w:t>Sistema CRM4</w:t>
      </w:r>
      <w:r w:rsidR="00117252" w:rsidRPr="002C59B9">
        <w:rPr>
          <w:b w:val="0"/>
          <w:sz w:val="18"/>
          <w:szCs w:val="18"/>
        </w:rPr>
        <w:t>SH,</w:t>
      </w:r>
      <w:r w:rsidR="00537C79" w:rsidRPr="002C59B9">
        <w:rPr>
          <w:b w:val="0"/>
          <w:sz w:val="18"/>
          <w:szCs w:val="18"/>
        </w:rPr>
        <w:t xml:space="preserve"> fornecendo aos desenvolvedores as </w:t>
      </w:r>
      <w:r w:rsidR="008F6476" w:rsidRPr="002C59B9">
        <w:rPr>
          <w:b w:val="0"/>
          <w:sz w:val="18"/>
          <w:szCs w:val="18"/>
        </w:rPr>
        <w:tab/>
      </w:r>
      <w:r w:rsidR="00180555">
        <w:rPr>
          <w:b w:val="0"/>
          <w:sz w:val="18"/>
          <w:szCs w:val="18"/>
        </w:rPr>
        <w:t xml:space="preserve">informações </w:t>
      </w:r>
      <w:r w:rsidR="00537C79" w:rsidRPr="002C59B9">
        <w:rPr>
          <w:b w:val="0"/>
          <w:sz w:val="18"/>
          <w:szCs w:val="18"/>
        </w:rPr>
        <w:t>necessárias</w:t>
      </w:r>
    </w:p>
    <w:p w14:paraId="34E2016F" w14:textId="7FA39FC3" w:rsidR="00221E4A" w:rsidRDefault="00537C79" w:rsidP="00180555">
      <w:pPr>
        <w:pStyle w:val="Ttulo1"/>
        <w:numPr>
          <w:ilvl w:val="0"/>
          <w:numId w:val="0"/>
        </w:numPr>
        <w:spacing w:before="0" w:after="0"/>
        <w:ind w:left="284"/>
        <w:jc w:val="both"/>
        <w:rPr>
          <w:b w:val="0"/>
          <w:sz w:val="18"/>
          <w:szCs w:val="18"/>
        </w:rPr>
      </w:pPr>
      <w:proofErr w:type="gramStart"/>
      <w:r w:rsidRPr="002C59B9">
        <w:rPr>
          <w:b w:val="0"/>
          <w:sz w:val="18"/>
          <w:szCs w:val="18"/>
        </w:rPr>
        <w:t>para</w:t>
      </w:r>
      <w:proofErr w:type="gramEnd"/>
      <w:r w:rsidRPr="002C59B9">
        <w:rPr>
          <w:b w:val="0"/>
          <w:sz w:val="18"/>
          <w:szCs w:val="18"/>
        </w:rPr>
        <w:t xml:space="preserve"> o projeto e implementação, assim como para a realização dos </w:t>
      </w:r>
      <w:r w:rsidR="008F6476" w:rsidRPr="002C59B9">
        <w:rPr>
          <w:b w:val="0"/>
          <w:sz w:val="18"/>
          <w:szCs w:val="18"/>
        </w:rPr>
        <w:tab/>
      </w:r>
      <w:r w:rsidRPr="002C59B9">
        <w:rPr>
          <w:b w:val="0"/>
          <w:sz w:val="18"/>
          <w:szCs w:val="18"/>
        </w:rPr>
        <w:t xml:space="preserve">testes e </w:t>
      </w:r>
      <w:r w:rsidRPr="002C59B9">
        <w:rPr>
          <w:b w:val="0"/>
          <w:sz w:val="18"/>
          <w:szCs w:val="18"/>
        </w:rPr>
        <w:tab/>
        <w:t xml:space="preserve">homologação do </w:t>
      </w:r>
      <w:r w:rsidR="002C59B9">
        <w:rPr>
          <w:b w:val="0"/>
          <w:sz w:val="18"/>
          <w:szCs w:val="18"/>
        </w:rPr>
        <w:tab/>
      </w:r>
      <w:r w:rsidRPr="002C59B9">
        <w:rPr>
          <w:b w:val="0"/>
          <w:sz w:val="18"/>
          <w:szCs w:val="18"/>
        </w:rPr>
        <w:t>sistema.</w:t>
      </w:r>
    </w:p>
    <w:p w14:paraId="60BAC75E" w14:textId="70A3BCFE" w:rsidR="00A92C0D" w:rsidRDefault="00A92C0D" w:rsidP="00221E4A">
      <w:pPr>
        <w:pStyle w:val="Ttulo1"/>
        <w:numPr>
          <w:ilvl w:val="0"/>
          <w:numId w:val="0"/>
        </w:numPr>
        <w:spacing w:before="0" w:after="0"/>
        <w:ind w:left="284"/>
        <w:jc w:val="both"/>
      </w:pPr>
    </w:p>
    <w:p w14:paraId="63D576CF" w14:textId="197969F1" w:rsidR="00180555" w:rsidRPr="00180555" w:rsidRDefault="00A92C0D" w:rsidP="00E52486">
      <w:pPr>
        <w:pStyle w:val="Ttulo2"/>
        <w:numPr>
          <w:ilvl w:val="1"/>
          <w:numId w:val="19"/>
        </w:numPr>
        <w:spacing w:before="0" w:after="0"/>
        <w:ind w:left="851"/>
        <w:jc w:val="both"/>
        <w:rPr>
          <w:b w:val="0"/>
        </w:rPr>
      </w:pPr>
      <w:bookmarkStart w:id="3" w:name="_Toc274957439"/>
      <w:r>
        <w:t>Finalidade</w:t>
      </w:r>
      <w:bookmarkEnd w:id="3"/>
      <w:r w:rsidR="008F6476">
        <w:br/>
      </w:r>
      <w:r w:rsidR="008F6476">
        <w:br/>
      </w:r>
      <w:r w:rsidR="008F6476" w:rsidRPr="002C59B9">
        <w:rPr>
          <w:b w:val="0"/>
          <w:sz w:val="18"/>
          <w:szCs w:val="18"/>
        </w:rPr>
        <w:t>Consiste em um sistema dirigido para pequenas empresas no ramo de hotelaria, onde</w:t>
      </w:r>
      <w:r w:rsidR="00180555">
        <w:rPr>
          <w:b w:val="0"/>
          <w:sz w:val="18"/>
          <w:szCs w:val="18"/>
        </w:rPr>
        <w:t xml:space="preserve"> </w:t>
      </w:r>
      <w:r w:rsidR="008F6476" w:rsidRPr="002C59B9">
        <w:rPr>
          <w:b w:val="0"/>
          <w:sz w:val="18"/>
          <w:szCs w:val="18"/>
        </w:rPr>
        <w:t xml:space="preserve">fornecem </w:t>
      </w:r>
      <w:r w:rsidR="00117252">
        <w:rPr>
          <w:b w:val="0"/>
          <w:sz w:val="18"/>
          <w:szCs w:val="18"/>
        </w:rPr>
        <w:t>reserva</w:t>
      </w:r>
      <w:r w:rsidR="008F6476" w:rsidRPr="002C59B9">
        <w:rPr>
          <w:b w:val="0"/>
          <w:sz w:val="18"/>
          <w:szCs w:val="18"/>
        </w:rPr>
        <w:t xml:space="preserve"> </w:t>
      </w:r>
    </w:p>
    <w:p w14:paraId="787F3F55" w14:textId="0F3BCD73" w:rsidR="001A7B4D" w:rsidRPr="002C59B9" w:rsidRDefault="008F6476" w:rsidP="00180555">
      <w:pPr>
        <w:pStyle w:val="Ttulo2"/>
        <w:numPr>
          <w:ilvl w:val="0"/>
          <w:numId w:val="0"/>
        </w:numPr>
        <w:spacing w:before="0" w:after="0"/>
        <w:ind w:left="851"/>
        <w:jc w:val="both"/>
        <w:rPr>
          <w:b w:val="0"/>
        </w:rPr>
      </w:pPr>
      <w:proofErr w:type="gramStart"/>
      <w:r w:rsidRPr="002C59B9">
        <w:rPr>
          <w:b w:val="0"/>
          <w:sz w:val="18"/>
          <w:szCs w:val="18"/>
        </w:rPr>
        <w:t>e</w:t>
      </w:r>
      <w:proofErr w:type="gramEnd"/>
      <w:r w:rsidRPr="002C59B9">
        <w:rPr>
          <w:b w:val="0"/>
          <w:sz w:val="18"/>
          <w:szCs w:val="18"/>
        </w:rPr>
        <w:t xml:space="preserve"> cancelamento de alojamento, alimentação</w:t>
      </w:r>
      <w:r w:rsidR="002C59B9">
        <w:rPr>
          <w:b w:val="0"/>
          <w:sz w:val="18"/>
          <w:szCs w:val="18"/>
        </w:rPr>
        <w:t>, cadastros e registros de usuários e clientes. Deve ser de fácil instalação</w:t>
      </w:r>
      <w:r w:rsidR="00117252">
        <w:rPr>
          <w:b w:val="0"/>
          <w:sz w:val="18"/>
          <w:szCs w:val="18"/>
        </w:rPr>
        <w:t>.</w:t>
      </w:r>
      <w:r w:rsidR="00E52486">
        <w:rPr>
          <w:b w:val="0"/>
          <w:sz w:val="18"/>
          <w:szCs w:val="18"/>
        </w:rPr>
        <w:br/>
      </w:r>
    </w:p>
    <w:p w14:paraId="44AD8615" w14:textId="77777777" w:rsidR="003D11BA" w:rsidRDefault="00A92C0D" w:rsidP="00E52486">
      <w:pPr>
        <w:pStyle w:val="Ttulo2"/>
        <w:numPr>
          <w:ilvl w:val="1"/>
          <w:numId w:val="19"/>
        </w:numPr>
        <w:spacing w:before="0" w:after="0"/>
        <w:ind w:left="851"/>
      </w:pPr>
      <w:bookmarkStart w:id="4" w:name="_Toc274957440"/>
      <w:r>
        <w:t>Escopo</w:t>
      </w:r>
      <w:bookmarkEnd w:id="4"/>
      <w:r w:rsidR="003D11BA">
        <w:br/>
      </w:r>
    </w:p>
    <w:p w14:paraId="61E20396" w14:textId="77777777" w:rsidR="00180555" w:rsidRDefault="003D11BA" w:rsidP="00184A8C">
      <w:pPr>
        <w:ind w:left="851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Um sistema que haverá ter dois subsistemas um voltado para clientes</w:t>
      </w:r>
      <w:r w:rsidR="00F320C9">
        <w:rPr>
          <w:rFonts w:ascii="Arial" w:hAnsi="Arial" w:cs="Arial"/>
          <w:sz w:val="18"/>
          <w:szCs w:val="18"/>
        </w:rPr>
        <w:t xml:space="preserve"> e potenciais clientes e o segu</w:t>
      </w:r>
      <w:r w:rsidRPr="00557249">
        <w:rPr>
          <w:rFonts w:ascii="Arial" w:hAnsi="Arial" w:cs="Arial"/>
          <w:sz w:val="18"/>
          <w:szCs w:val="18"/>
        </w:rPr>
        <w:t xml:space="preserve">ndo </w:t>
      </w:r>
    </w:p>
    <w:p w14:paraId="50FAC810" w14:textId="77777777" w:rsidR="00180555" w:rsidRDefault="003D11BA" w:rsidP="00184A8C">
      <w:pPr>
        <w:ind w:left="851"/>
        <w:jc w:val="both"/>
        <w:rPr>
          <w:rFonts w:ascii="Arial" w:hAnsi="Arial" w:cs="Arial"/>
          <w:sz w:val="18"/>
          <w:szCs w:val="18"/>
        </w:rPr>
      </w:pPr>
      <w:proofErr w:type="gramStart"/>
      <w:r w:rsidRPr="00557249">
        <w:rPr>
          <w:rFonts w:ascii="Arial" w:hAnsi="Arial" w:cs="Arial"/>
          <w:sz w:val="18"/>
          <w:szCs w:val="18"/>
        </w:rPr>
        <w:t>voltado</w:t>
      </w:r>
      <w:proofErr w:type="gramEnd"/>
      <w:r w:rsidRPr="00557249">
        <w:rPr>
          <w:rFonts w:ascii="Arial" w:hAnsi="Arial" w:cs="Arial"/>
          <w:sz w:val="18"/>
          <w:szCs w:val="18"/>
        </w:rPr>
        <w:t xml:space="preserve"> para uso interno de funcionários, como recepcionistas ou gerente.</w:t>
      </w:r>
      <w:r w:rsidR="002C3368">
        <w:rPr>
          <w:rFonts w:ascii="Arial" w:hAnsi="Arial" w:cs="Arial"/>
          <w:sz w:val="18"/>
          <w:szCs w:val="18"/>
        </w:rPr>
        <w:t xml:space="preserve"> O</w:t>
      </w:r>
      <w:r w:rsidRPr="00557249">
        <w:rPr>
          <w:rFonts w:ascii="Arial" w:hAnsi="Arial" w:cs="Arial"/>
          <w:sz w:val="18"/>
          <w:szCs w:val="18"/>
        </w:rPr>
        <w:t xml:space="preserve"> cronograma de </w:t>
      </w:r>
    </w:p>
    <w:p w14:paraId="4FFDA42D" w14:textId="3FD9E03C" w:rsidR="003D11BA" w:rsidRPr="00557249" w:rsidRDefault="003D11BA" w:rsidP="00184A8C">
      <w:pPr>
        <w:ind w:left="851"/>
        <w:jc w:val="both"/>
        <w:rPr>
          <w:rFonts w:ascii="Arial" w:hAnsi="Arial" w:cs="Arial"/>
          <w:sz w:val="18"/>
          <w:szCs w:val="18"/>
        </w:rPr>
      </w:pPr>
      <w:proofErr w:type="gramStart"/>
      <w:r w:rsidRPr="00557249">
        <w:rPr>
          <w:rFonts w:ascii="Arial" w:hAnsi="Arial" w:cs="Arial"/>
          <w:sz w:val="18"/>
          <w:szCs w:val="18"/>
        </w:rPr>
        <w:t>implementações</w:t>
      </w:r>
      <w:proofErr w:type="gramEnd"/>
      <w:r w:rsidRPr="00557249">
        <w:rPr>
          <w:rFonts w:ascii="Arial" w:hAnsi="Arial" w:cs="Arial"/>
          <w:sz w:val="18"/>
          <w:szCs w:val="18"/>
        </w:rPr>
        <w:t xml:space="preserve"> a ser seguido para entrega do produto fina</w:t>
      </w:r>
      <w:r w:rsidR="00F320C9">
        <w:rPr>
          <w:rFonts w:ascii="Arial" w:hAnsi="Arial" w:cs="Arial"/>
          <w:sz w:val="18"/>
          <w:szCs w:val="18"/>
        </w:rPr>
        <w:t>l</w:t>
      </w:r>
      <w:r w:rsidR="002C3368">
        <w:rPr>
          <w:rFonts w:ascii="Arial" w:hAnsi="Arial" w:cs="Arial"/>
          <w:sz w:val="18"/>
          <w:szCs w:val="18"/>
        </w:rPr>
        <w:t xml:space="preserve"> está anexo a baixo:</w:t>
      </w:r>
    </w:p>
    <w:p w14:paraId="5090364D" w14:textId="127A47B8" w:rsidR="001A7B4D" w:rsidRPr="001A7B4D" w:rsidRDefault="00DC46ED" w:rsidP="004A03F6">
      <w:pPr>
        <w:pStyle w:val="InfoBlue"/>
      </w:pPr>
      <w:r w:rsidRPr="003D11BA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2D1425AA" wp14:editId="732AD62D">
            <wp:simplePos x="0" y="0"/>
            <wp:positionH relativeFrom="column">
              <wp:posOffset>546735</wp:posOffset>
            </wp:positionH>
            <wp:positionV relativeFrom="paragraph">
              <wp:posOffset>205105</wp:posOffset>
            </wp:positionV>
            <wp:extent cx="5603875" cy="3048635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br/>
      </w:r>
    </w:p>
    <w:p w14:paraId="47800DA6" w14:textId="19EE7828" w:rsidR="00CF5DDE" w:rsidRPr="00CF5DDE" w:rsidRDefault="00A92C0D" w:rsidP="00E52486">
      <w:pPr>
        <w:pStyle w:val="Ttulo2"/>
        <w:numPr>
          <w:ilvl w:val="1"/>
          <w:numId w:val="19"/>
        </w:numPr>
        <w:tabs>
          <w:tab w:val="left" w:pos="851"/>
        </w:tabs>
        <w:spacing w:before="0" w:after="0"/>
        <w:ind w:left="851"/>
      </w:pPr>
      <w:bookmarkStart w:id="5" w:name="_Toc274957441"/>
      <w:r>
        <w:t>Definições, Acrônimos, e Abreviações</w:t>
      </w:r>
      <w:bookmarkEnd w:id="5"/>
      <w:r w:rsidR="00CF5DDE">
        <w:br/>
      </w:r>
      <w:r w:rsidR="00872855">
        <w:br/>
      </w:r>
      <w:r w:rsidR="00872855" w:rsidRPr="00E05780">
        <w:rPr>
          <w:b w:val="0"/>
          <w:iCs/>
          <w:sz w:val="18"/>
          <w:szCs w:val="18"/>
        </w:rPr>
        <w:t xml:space="preserve">[RF001] = Requisito Funcional </w:t>
      </w:r>
      <w:r w:rsidR="0041385A">
        <w:rPr>
          <w:b w:val="0"/>
          <w:iCs/>
          <w:sz w:val="18"/>
          <w:szCs w:val="18"/>
        </w:rPr>
        <w:t>Número</w:t>
      </w:r>
      <w:r w:rsidR="00CF5DDE" w:rsidRPr="00E05780">
        <w:rPr>
          <w:b w:val="0"/>
          <w:iCs/>
          <w:sz w:val="18"/>
          <w:szCs w:val="18"/>
        </w:rPr>
        <w:br/>
        <w:t xml:space="preserve">[NF001] = Requisito não Funcional </w:t>
      </w:r>
      <w:r w:rsidR="0041385A">
        <w:rPr>
          <w:b w:val="0"/>
          <w:iCs/>
          <w:sz w:val="18"/>
          <w:szCs w:val="18"/>
        </w:rPr>
        <w:t>Número</w:t>
      </w:r>
      <w:r w:rsidR="000F6C29" w:rsidRPr="00E05780">
        <w:rPr>
          <w:b w:val="0"/>
          <w:iCs/>
          <w:sz w:val="18"/>
          <w:szCs w:val="18"/>
        </w:rPr>
        <w:br/>
        <w:t xml:space="preserve">[RU001] = Requisito de Usabilidade </w:t>
      </w:r>
      <w:r w:rsidR="0041385A">
        <w:rPr>
          <w:b w:val="0"/>
          <w:iCs/>
          <w:sz w:val="18"/>
          <w:szCs w:val="18"/>
        </w:rPr>
        <w:t>Número</w:t>
      </w:r>
      <w:r w:rsidR="00DE7AD3" w:rsidRPr="00E05780">
        <w:rPr>
          <w:b w:val="0"/>
          <w:iCs/>
          <w:sz w:val="18"/>
          <w:szCs w:val="18"/>
        </w:rPr>
        <w:br/>
        <w:t xml:space="preserve">[RC001] = Requisito de Confiabilidade </w:t>
      </w:r>
      <w:r w:rsidR="0041385A">
        <w:rPr>
          <w:b w:val="0"/>
          <w:iCs/>
          <w:sz w:val="18"/>
          <w:szCs w:val="18"/>
        </w:rPr>
        <w:t>Número</w:t>
      </w:r>
      <w:r w:rsidR="002C3368">
        <w:rPr>
          <w:b w:val="0"/>
          <w:iCs/>
          <w:sz w:val="18"/>
          <w:szCs w:val="18"/>
        </w:rPr>
        <w:br/>
      </w:r>
      <w:r w:rsidR="00DE7AD3" w:rsidRPr="00E05780">
        <w:rPr>
          <w:b w:val="0"/>
          <w:iCs/>
          <w:sz w:val="18"/>
          <w:szCs w:val="18"/>
        </w:rPr>
        <w:t xml:space="preserve">[RS001] = Requisito de </w:t>
      </w:r>
      <w:proofErr w:type="spellStart"/>
      <w:r w:rsidR="00DE7AD3" w:rsidRPr="00E05780">
        <w:rPr>
          <w:b w:val="0"/>
          <w:iCs/>
          <w:sz w:val="18"/>
          <w:szCs w:val="18"/>
        </w:rPr>
        <w:t>Suportabilidade</w:t>
      </w:r>
      <w:proofErr w:type="spellEnd"/>
      <w:r w:rsidR="00DE7AD3" w:rsidRPr="00E05780">
        <w:rPr>
          <w:b w:val="0"/>
          <w:iCs/>
          <w:sz w:val="18"/>
          <w:szCs w:val="18"/>
        </w:rPr>
        <w:t xml:space="preserve"> </w:t>
      </w:r>
      <w:r w:rsidR="0041385A">
        <w:rPr>
          <w:b w:val="0"/>
          <w:iCs/>
          <w:sz w:val="18"/>
          <w:szCs w:val="18"/>
        </w:rPr>
        <w:t>Número</w:t>
      </w:r>
    </w:p>
    <w:p w14:paraId="169885CE" w14:textId="3550EAFD" w:rsidR="001A7B4D" w:rsidRPr="001A7B4D" w:rsidRDefault="001A7B4D" w:rsidP="004A03F6">
      <w:pPr>
        <w:pStyle w:val="InfoBlue"/>
      </w:pPr>
    </w:p>
    <w:p w14:paraId="7451E3E9" w14:textId="4A218E12" w:rsidR="00A92C0D" w:rsidRDefault="00A92C0D" w:rsidP="00E52486">
      <w:pPr>
        <w:pStyle w:val="Ttulo2"/>
        <w:numPr>
          <w:ilvl w:val="1"/>
          <w:numId w:val="19"/>
        </w:numPr>
        <w:spacing w:before="0" w:after="0"/>
        <w:ind w:left="851"/>
      </w:pPr>
      <w:bookmarkStart w:id="6" w:name="_Toc274957443"/>
      <w:r>
        <w:lastRenderedPageBreak/>
        <w:t>Visão Geral</w:t>
      </w:r>
      <w:bookmarkEnd w:id="6"/>
    </w:p>
    <w:p w14:paraId="04A144B4" w14:textId="77777777" w:rsidR="000F72CC" w:rsidRDefault="000F72CC" w:rsidP="002C3368">
      <w:pPr>
        <w:ind w:left="851"/>
        <w:rPr>
          <w:rFonts w:ascii="Arial" w:hAnsi="Arial" w:cs="Arial"/>
          <w:sz w:val="18"/>
          <w:szCs w:val="18"/>
        </w:rPr>
      </w:pPr>
    </w:p>
    <w:p w14:paraId="39D565F6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t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e estão or</w:t>
      </w:r>
      <w:r>
        <w:rPr>
          <w:rFonts w:ascii="Arial" w:hAnsi="Arial" w:cs="Arial"/>
          <w:sz w:val="18"/>
          <w:szCs w:val="18"/>
        </w:rPr>
        <w:t>ganizadas como descrito abaixo:</w:t>
      </w:r>
    </w:p>
    <w:p w14:paraId="4AB56D87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</w:p>
    <w:p w14:paraId="2D37A1BF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2 – Descrição geral do sistema: apresenta uma visão geral do sistema, caracterizando qual é o seu escopo e descrevendo seus usuários. </w:t>
      </w:r>
    </w:p>
    <w:p w14:paraId="4A44DDB9" w14:textId="1C6F3F7F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3 – Requisitos </w:t>
      </w:r>
      <w:r>
        <w:rPr>
          <w:rFonts w:ascii="Arial" w:hAnsi="Arial" w:cs="Arial"/>
          <w:sz w:val="18"/>
          <w:szCs w:val="18"/>
        </w:rPr>
        <w:t>específicos</w:t>
      </w:r>
      <w:r w:rsidRPr="000F72CC">
        <w:rPr>
          <w:rFonts w:ascii="Arial" w:hAnsi="Arial" w:cs="Arial"/>
          <w:sz w:val="18"/>
          <w:szCs w:val="18"/>
        </w:rPr>
        <w:t xml:space="preserve">: </w:t>
      </w:r>
      <w:r w:rsidR="00052470">
        <w:rPr>
          <w:rFonts w:ascii="Arial" w:hAnsi="Arial" w:cs="Arial"/>
          <w:sz w:val="18"/>
          <w:szCs w:val="18"/>
        </w:rPr>
        <w:t>especifica os casos de us</w:t>
      </w:r>
      <w:r w:rsidR="008E56B9">
        <w:rPr>
          <w:rFonts w:ascii="Arial" w:hAnsi="Arial" w:cs="Arial"/>
          <w:sz w:val="18"/>
          <w:szCs w:val="18"/>
        </w:rPr>
        <w:t>o para os requisitos do sistema.</w:t>
      </w:r>
    </w:p>
    <w:p w14:paraId="4EFAEB08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4 – Requisitos funcionais: </w:t>
      </w:r>
      <w:r w:rsidR="00052470" w:rsidRPr="000F72CC">
        <w:rPr>
          <w:rFonts w:ascii="Arial" w:hAnsi="Arial" w:cs="Arial"/>
          <w:sz w:val="18"/>
          <w:szCs w:val="18"/>
        </w:rPr>
        <w:t>especifica todos os requisitos funcionais do sistema, descrevendo os fluxos de eventos, prioridades, atores, entradas e saídas de cada caso de uso a ser implementado.</w:t>
      </w:r>
    </w:p>
    <w:p w14:paraId="0B17702B" w14:textId="77777777" w:rsidR="000F72CC" w:rsidRP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5 – Requisitos </w:t>
      </w:r>
      <w:r>
        <w:rPr>
          <w:rFonts w:ascii="Arial" w:hAnsi="Arial" w:cs="Arial"/>
          <w:sz w:val="18"/>
          <w:szCs w:val="18"/>
        </w:rPr>
        <w:t xml:space="preserve">não </w:t>
      </w:r>
      <w:r w:rsidRPr="000F72CC">
        <w:rPr>
          <w:rFonts w:ascii="Arial" w:hAnsi="Arial" w:cs="Arial"/>
          <w:sz w:val="18"/>
          <w:szCs w:val="18"/>
        </w:rPr>
        <w:t xml:space="preserve">funcionais: </w:t>
      </w:r>
      <w:r w:rsidR="00052470" w:rsidRPr="000F72CC">
        <w:rPr>
          <w:rFonts w:ascii="Arial" w:hAnsi="Arial" w:cs="Arial"/>
          <w:sz w:val="18"/>
          <w:szCs w:val="18"/>
        </w:rPr>
        <w:t>especifica todos os requisitos não funcionais do sistema, divididos em requisitos de usabilidade, confiabilidade, desempenho, segurança, distribuição, adequação a padrões e requisitos de hardware e software.</w:t>
      </w:r>
    </w:p>
    <w:p w14:paraId="1D36E86E" w14:textId="77777777" w:rsidR="00FE3DDA" w:rsidRPr="00FE3DDA" w:rsidRDefault="00FE3DDA" w:rsidP="004A03F6">
      <w:pPr>
        <w:pStyle w:val="InfoBlue"/>
      </w:pPr>
    </w:p>
    <w:p w14:paraId="5E7F9063" w14:textId="0C8D379C" w:rsidR="00A92C0D" w:rsidRDefault="00A92C0D" w:rsidP="004A03F6">
      <w:pPr>
        <w:pStyle w:val="Ttulo1"/>
        <w:numPr>
          <w:ilvl w:val="0"/>
          <w:numId w:val="19"/>
        </w:numPr>
        <w:spacing w:before="0" w:after="0"/>
        <w:ind w:left="284"/>
      </w:pPr>
      <w:bookmarkStart w:id="7" w:name="_Toc274957444"/>
      <w:r>
        <w:t>Descrição Geral</w:t>
      </w:r>
      <w:bookmarkEnd w:id="7"/>
    </w:p>
    <w:p w14:paraId="5ED30A4B" w14:textId="77777777" w:rsidR="00B927C7" w:rsidRPr="00B47D2A" w:rsidRDefault="00B927C7" w:rsidP="00B927C7">
      <w:pPr>
        <w:rPr>
          <w:rFonts w:ascii="Arial" w:hAnsi="Arial" w:cs="Arial"/>
          <w:sz w:val="18"/>
          <w:szCs w:val="18"/>
        </w:rPr>
      </w:pPr>
    </w:p>
    <w:p w14:paraId="613EC167" w14:textId="4AB2DE0B" w:rsid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Um sistema desenvolvido para atender a rede de hotelaria de pequeno porte, que devem oferecer serviços de alojamento, bem como alimentação e gerenciamento dos funcionários. </w:t>
      </w:r>
    </w:p>
    <w:p w14:paraId="3F8E644F" w14:textId="4AFD1DE4" w:rsid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O sistema será um acessado via plataforma website, onde a partir deste será possível utilizar as </w:t>
      </w:r>
    </w:p>
    <w:p w14:paraId="54AB0703" w14:textId="77777777" w:rsid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proofErr w:type="gramStart"/>
      <w:r w:rsidRPr="00557249">
        <w:rPr>
          <w:rFonts w:ascii="Arial" w:hAnsi="Arial" w:cs="Arial"/>
          <w:sz w:val="18"/>
          <w:szCs w:val="18"/>
        </w:rPr>
        <w:t>funcionalidades</w:t>
      </w:r>
      <w:proofErr w:type="gramEnd"/>
      <w:r w:rsidRPr="00557249">
        <w:rPr>
          <w:rFonts w:ascii="Arial" w:hAnsi="Arial" w:cs="Arial"/>
          <w:sz w:val="18"/>
          <w:szCs w:val="18"/>
        </w:rPr>
        <w:t xml:space="preserve"> para cada ti</w:t>
      </w:r>
      <w:r w:rsidR="00557249">
        <w:rPr>
          <w:rFonts w:ascii="Arial" w:hAnsi="Arial" w:cs="Arial"/>
          <w:sz w:val="18"/>
          <w:szCs w:val="18"/>
        </w:rPr>
        <w:t>po de usuário.</w:t>
      </w:r>
    </w:p>
    <w:p w14:paraId="4038CF8A" w14:textId="77777777" w:rsidR="00557249" w:rsidRDefault="00557249" w:rsidP="00410553">
      <w:pPr>
        <w:ind w:left="284"/>
        <w:jc w:val="both"/>
        <w:rPr>
          <w:rFonts w:ascii="Arial" w:hAnsi="Arial" w:cs="Arial"/>
          <w:sz w:val="18"/>
          <w:szCs w:val="18"/>
        </w:rPr>
      </w:pPr>
    </w:p>
    <w:p w14:paraId="5E7EA59E" w14:textId="6B70A21F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Deverá haver um servidor web ligado a internet e a um servidor de banco de dados.</w:t>
      </w:r>
    </w:p>
    <w:p w14:paraId="3BA478FD" w14:textId="5B08677C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Por razões de segurança deve-se haver separação do sistema em dois subsistemas: </w:t>
      </w:r>
    </w:p>
    <w:p w14:paraId="2FC24C8A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</w:p>
    <w:p w14:paraId="4BFF20AD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Para empregados/funcionários;</w:t>
      </w:r>
    </w:p>
    <w:p w14:paraId="15955ED2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Para Clientes e potenciais clientes;</w:t>
      </w:r>
    </w:p>
    <w:p w14:paraId="1E636D31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</w:p>
    <w:p w14:paraId="6760AE8A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No subsistema de gestão e funcionários deve-se ter:</w:t>
      </w:r>
    </w:p>
    <w:p w14:paraId="0314D7C0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br/>
        <w:t>- Acesso a configurações;</w:t>
      </w:r>
    </w:p>
    <w:p w14:paraId="51A59EA4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- Registro de cliente; </w:t>
      </w:r>
    </w:p>
    <w:p w14:paraId="59C3D4C4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Reserva;</w:t>
      </w:r>
    </w:p>
    <w:p w14:paraId="48C65638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Estadia;</w:t>
      </w:r>
    </w:p>
    <w:p w14:paraId="7BE67536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Mensagens e Contato;</w:t>
      </w:r>
    </w:p>
    <w:p w14:paraId="532B94C6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Consulta de ocupação;</w:t>
      </w:r>
    </w:p>
    <w:p w14:paraId="49F74905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Consulta de informação de cliente;</w:t>
      </w:r>
    </w:p>
    <w:p w14:paraId="2EB91D88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Estatísticas;</w:t>
      </w:r>
    </w:p>
    <w:p w14:paraId="0EAEC6A5" w14:textId="070E6633" w:rsidR="00B927C7" w:rsidRPr="00557249" w:rsidRDefault="00B927C7" w:rsidP="002C3368">
      <w:pPr>
        <w:ind w:left="284"/>
        <w:rPr>
          <w:rFonts w:ascii="Arial" w:hAnsi="Arial" w:cs="Arial"/>
          <w:sz w:val="18"/>
          <w:szCs w:val="18"/>
        </w:rPr>
      </w:pPr>
    </w:p>
    <w:p w14:paraId="6207726B" w14:textId="0AF5BE4F" w:rsidR="00B927C7" w:rsidRPr="00557249" w:rsidRDefault="00B927C7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Já no subsistema</w:t>
      </w:r>
      <w:r w:rsidR="00557249" w:rsidRPr="00557249">
        <w:rPr>
          <w:rFonts w:ascii="Arial" w:hAnsi="Arial" w:cs="Arial"/>
          <w:sz w:val="18"/>
          <w:szCs w:val="18"/>
        </w:rPr>
        <w:t xml:space="preserve"> para clientes deve-se ter:</w:t>
      </w:r>
      <w:r w:rsidR="00557249" w:rsidRPr="00557249">
        <w:rPr>
          <w:rFonts w:ascii="Arial" w:hAnsi="Arial" w:cs="Arial"/>
          <w:sz w:val="18"/>
          <w:szCs w:val="18"/>
        </w:rPr>
        <w:br/>
      </w:r>
    </w:p>
    <w:p w14:paraId="52BD61D7" w14:textId="77777777" w:rsidR="00557249" w:rsidRPr="00557249" w:rsidRDefault="00557249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Site web;</w:t>
      </w:r>
    </w:p>
    <w:p w14:paraId="465F4F52" w14:textId="4742860F" w:rsidR="00557249" w:rsidRPr="00557249" w:rsidRDefault="00557249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Área para clientes potenciais (público);</w:t>
      </w:r>
    </w:p>
    <w:p w14:paraId="3BE04456" w14:textId="44906DD7" w:rsidR="00557249" w:rsidRDefault="00557249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Área para clientes registrados;</w:t>
      </w:r>
      <w:r w:rsidR="00DA6F2A">
        <w:rPr>
          <w:rFonts w:ascii="Arial" w:hAnsi="Arial" w:cs="Arial"/>
          <w:sz w:val="18"/>
          <w:szCs w:val="18"/>
        </w:rPr>
        <w:br/>
      </w:r>
      <w:r w:rsidR="00DA6F2A">
        <w:rPr>
          <w:rFonts w:ascii="Arial" w:hAnsi="Arial" w:cs="Arial"/>
          <w:sz w:val="18"/>
          <w:szCs w:val="18"/>
        </w:rPr>
        <w:br/>
      </w:r>
    </w:p>
    <w:p w14:paraId="73D2B223" w14:textId="77777777" w:rsidR="00DA6F2A" w:rsidRDefault="00DA6F2A" w:rsidP="00DF7383">
      <w:pPr>
        <w:ind w:left="284"/>
        <w:rPr>
          <w:rFonts w:ascii="Arial" w:hAnsi="Arial" w:cs="Arial"/>
          <w:sz w:val="18"/>
          <w:szCs w:val="18"/>
        </w:rPr>
      </w:pPr>
    </w:p>
    <w:p w14:paraId="7508CB2B" w14:textId="77777777" w:rsidR="00DA6F2A" w:rsidRDefault="00DA6F2A" w:rsidP="00DF7383">
      <w:pPr>
        <w:ind w:left="284"/>
        <w:rPr>
          <w:rFonts w:ascii="Arial" w:hAnsi="Arial" w:cs="Arial"/>
          <w:sz w:val="18"/>
          <w:szCs w:val="18"/>
        </w:rPr>
      </w:pPr>
    </w:p>
    <w:p w14:paraId="5239B36B" w14:textId="77777777" w:rsidR="00DA6F2A" w:rsidRDefault="00DA6F2A" w:rsidP="00DF7383">
      <w:pPr>
        <w:ind w:left="284"/>
        <w:rPr>
          <w:rFonts w:ascii="Arial" w:hAnsi="Arial" w:cs="Arial"/>
          <w:sz w:val="18"/>
          <w:szCs w:val="18"/>
        </w:rPr>
      </w:pPr>
    </w:p>
    <w:p w14:paraId="58936742" w14:textId="77777777" w:rsidR="00DA6F2A" w:rsidRDefault="00DA6F2A" w:rsidP="00DF7383">
      <w:pPr>
        <w:ind w:left="284"/>
        <w:rPr>
          <w:rFonts w:ascii="Arial" w:hAnsi="Arial" w:cs="Arial"/>
          <w:sz w:val="18"/>
          <w:szCs w:val="18"/>
        </w:rPr>
      </w:pPr>
    </w:p>
    <w:p w14:paraId="7E1EB75B" w14:textId="77777777" w:rsidR="00DA6F2A" w:rsidRPr="00894697" w:rsidRDefault="00DA6F2A" w:rsidP="00DF7383">
      <w:pPr>
        <w:ind w:left="284"/>
        <w:rPr>
          <w:rFonts w:ascii="Arial" w:hAnsi="Arial" w:cs="Arial"/>
          <w:sz w:val="18"/>
          <w:szCs w:val="18"/>
        </w:rPr>
      </w:pPr>
    </w:p>
    <w:p w14:paraId="4F19B07E" w14:textId="0DA57539" w:rsidR="004A7C34" w:rsidRDefault="00A92C0D" w:rsidP="00301C6B">
      <w:pPr>
        <w:pStyle w:val="Ttulo1"/>
        <w:numPr>
          <w:ilvl w:val="0"/>
          <w:numId w:val="19"/>
        </w:numPr>
        <w:ind w:left="284"/>
      </w:pPr>
      <w:bookmarkStart w:id="8" w:name="_Toc274957445"/>
      <w:r>
        <w:lastRenderedPageBreak/>
        <w:t>Requisitos Específicos</w:t>
      </w:r>
      <w:bookmarkEnd w:id="8"/>
      <w:r>
        <w:t xml:space="preserve"> </w:t>
      </w:r>
      <w:r w:rsidR="004A7C34">
        <w:br/>
      </w:r>
    </w:p>
    <w:tbl>
      <w:tblPr>
        <w:tblStyle w:val="Tabelacomgrade"/>
        <w:tblpPr w:leftFromText="141" w:rightFromText="141" w:vertAnchor="text" w:horzAnchor="page" w:tblpX="2273" w:tblpY="795"/>
        <w:tblW w:w="6196" w:type="dxa"/>
        <w:tblLook w:val="04A0" w:firstRow="1" w:lastRow="0" w:firstColumn="1" w:lastColumn="0" w:noHBand="0" w:noVBand="1"/>
      </w:tblPr>
      <w:tblGrid>
        <w:gridCol w:w="3673"/>
        <w:gridCol w:w="2523"/>
      </w:tblGrid>
      <w:tr w:rsidR="00FD1B46" w14:paraId="2FBB39E4" w14:textId="77777777" w:rsidTr="00FD1B46">
        <w:trPr>
          <w:trHeight w:val="471"/>
        </w:trPr>
        <w:tc>
          <w:tcPr>
            <w:tcW w:w="6196" w:type="dxa"/>
            <w:gridSpan w:val="2"/>
            <w:shd w:val="clear" w:color="auto" w:fill="2F5496" w:themeFill="accent5" w:themeFillShade="BF"/>
          </w:tcPr>
          <w:p w14:paraId="7B4CD4C8" w14:textId="77777777" w:rsidR="00FD1B46" w:rsidRDefault="00FD1B46" w:rsidP="00FD1B46">
            <w:pPr>
              <w:tabs>
                <w:tab w:val="left" w:pos="1356"/>
              </w:tabs>
              <w:rPr>
                <w:color w:val="FFFFFF" w:themeColor="background1"/>
              </w:rPr>
            </w:pPr>
          </w:p>
          <w:p w14:paraId="4D8C04CD" w14:textId="77777777" w:rsidR="00FD1B46" w:rsidRPr="001D6457" w:rsidRDefault="00FD1B46" w:rsidP="00FD1B46">
            <w:pPr>
              <w:tabs>
                <w:tab w:val="left" w:pos="1356"/>
              </w:tabs>
              <w:jc w:val="center"/>
              <w:rPr>
                <w:color w:val="FFFFFF" w:themeColor="background1"/>
              </w:rPr>
            </w:pPr>
            <w:r w:rsidRPr="001D6457">
              <w:rPr>
                <w:color w:val="FFFFFF" w:themeColor="background1"/>
              </w:rPr>
              <w:t>Diagrama de Caso de Uso</w:t>
            </w:r>
          </w:p>
          <w:p w14:paraId="0FA107F7" w14:textId="77777777" w:rsidR="00FD1B46" w:rsidRDefault="00FD1B46" w:rsidP="00FD1B46"/>
        </w:tc>
      </w:tr>
      <w:tr w:rsidR="00FD1B46" w14:paraId="693B4D02" w14:textId="77777777" w:rsidTr="00FD1B46">
        <w:trPr>
          <w:trHeight w:val="233"/>
        </w:trPr>
        <w:tc>
          <w:tcPr>
            <w:tcW w:w="3673" w:type="dxa"/>
            <w:shd w:val="clear" w:color="auto" w:fill="FFFFFF" w:themeFill="background1"/>
          </w:tcPr>
          <w:p w14:paraId="3CA8AB48" w14:textId="77777777" w:rsidR="00FD1B46" w:rsidRDefault="00FD1B46" w:rsidP="00FD1B46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A1A01F1" wp14:editId="52C96CE4">
                  <wp:extent cx="1386840" cy="345643"/>
                  <wp:effectExtent l="0" t="0" r="3810" b="0"/>
                  <wp:docPr id="1917443454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7071" cy="35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BFBFA0" w14:textId="77777777" w:rsidR="00FD1B46" w:rsidRDefault="00FD1B46" w:rsidP="00FD1B46">
            <w:pPr>
              <w:jc w:val="center"/>
            </w:pPr>
          </w:p>
        </w:tc>
        <w:tc>
          <w:tcPr>
            <w:tcW w:w="2523" w:type="dxa"/>
          </w:tcPr>
          <w:p w14:paraId="30272821" w14:textId="77777777" w:rsidR="00FD1B46" w:rsidRDefault="00FD1B46" w:rsidP="00FD1B46">
            <w:pPr>
              <w:jc w:val="center"/>
            </w:pPr>
            <w:r w:rsidRPr="00585D70">
              <w:rPr>
                <w:b/>
                <w:bCs/>
              </w:rPr>
              <w:t>Ação opcional</w:t>
            </w:r>
            <w:r>
              <w:t>: Caso queira realizar.</w:t>
            </w:r>
          </w:p>
        </w:tc>
      </w:tr>
      <w:tr w:rsidR="00FD1B46" w:rsidRPr="0080763D" w14:paraId="196EFC4B" w14:textId="77777777" w:rsidTr="00FD1B46">
        <w:trPr>
          <w:trHeight w:val="224"/>
        </w:trPr>
        <w:tc>
          <w:tcPr>
            <w:tcW w:w="3673" w:type="dxa"/>
          </w:tcPr>
          <w:p w14:paraId="23062975" w14:textId="77777777" w:rsidR="00FD1B46" w:rsidRPr="0080763D" w:rsidRDefault="00FD1B46" w:rsidP="00FD1B46">
            <w:pPr>
              <w:jc w:val="center"/>
            </w:pPr>
            <w:r w:rsidRPr="0080763D">
              <w:rPr>
                <w:noProof/>
                <w:lang w:eastAsia="pt-BR"/>
              </w:rPr>
              <w:drawing>
                <wp:inline distT="0" distB="0" distL="0" distR="0" wp14:anchorId="146347DD" wp14:editId="3FC8A561">
                  <wp:extent cx="1135380" cy="331881"/>
                  <wp:effectExtent l="0" t="0" r="7620" b="0"/>
                  <wp:docPr id="290030240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4322" cy="349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3" w:type="dxa"/>
          </w:tcPr>
          <w:p w14:paraId="3E713E47" w14:textId="77777777" w:rsidR="00FD1B46" w:rsidRPr="0080763D" w:rsidRDefault="00FD1B46" w:rsidP="00FD1B46">
            <w:pPr>
              <w:jc w:val="center"/>
            </w:pPr>
            <w:r w:rsidRPr="0080763D">
              <w:t>Ação obrigatória: Precisa realizar para próxima etapa.</w:t>
            </w:r>
          </w:p>
        </w:tc>
      </w:tr>
      <w:tr w:rsidR="00FD1B46" w:rsidRPr="0080763D" w14:paraId="637E29E4" w14:textId="77777777" w:rsidTr="00FD1B46">
        <w:trPr>
          <w:trHeight w:val="233"/>
        </w:trPr>
        <w:tc>
          <w:tcPr>
            <w:tcW w:w="3673" w:type="dxa"/>
          </w:tcPr>
          <w:p w14:paraId="51D17C32" w14:textId="77777777" w:rsidR="00FD1B46" w:rsidRPr="0080763D" w:rsidRDefault="00FD1B46" w:rsidP="00FD1B46">
            <w:pPr>
              <w:jc w:val="center"/>
            </w:pPr>
            <w:r w:rsidRPr="0080763D">
              <w:rPr>
                <w:noProof/>
                <w:lang w:eastAsia="pt-BR"/>
              </w:rPr>
              <w:drawing>
                <wp:inline distT="0" distB="0" distL="0" distR="0" wp14:anchorId="0F7D47A4" wp14:editId="4A8C9B5A">
                  <wp:extent cx="396240" cy="721157"/>
                  <wp:effectExtent l="0" t="0" r="3810" b="3175"/>
                  <wp:docPr id="357838974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766" cy="758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3" w:type="dxa"/>
          </w:tcPr>
          <w:p w14:paraId="6C9677C8" w14:textId="77777777" w:rsidR="00FD1B46" w:rsidRPr="0080763D" w:rsidRDefault="00FD1B46" w:rsidP="00FD1B46">
            <w:pPr>
              <w:jc w:val="center"/>
            </w:pPr>
            <w:r w:rsidRPr="0080763D">
              <w:t>Atores: Gerente, Recepcionista e Cliente.</w:t>
            </w:r>
          </w:p>
        </w:tc>
      </w:tr>
    </w:tbl>
    <w:p w14:paraId="609A947C" w14:textId="0DF58D2B" w:rsidR="00FD1B46" w:rsidRPr="0080763D" w:rsidRDefault="000342E3" w:rsidP="006A32FF">
      <w:pPr>
        <w:pStyle w:val="Ttulo1"/>
        <w:numPr>
          <w:ilvl w:val="0"/>
          <w:numId w:val="0"/>
        </w:numPr>
        <w:ind w:left="851"/>
      </w:pPr>
      <w:r w:rsidRPr="0080763D">
        <w:t>Casos de uso</w:t>
      </w:r>
      <w:r w:rsidR="00DC5A09" w:rsidRPr="0080763D">
        <w:t xml:space="preserve"> e Fluxos</w:t>
      </w:r>
      <w:r w:rsidR="00FD1B46" w:rsidRPr="0080763D">
        <w:br/>
      </w:r>
    </w:p>
    <w:p w14:paraId="1302461C" w14:textId="77777777" w:rsidR="00FD1B46" w:rsidRPr="0080763D" w:rsidRDefault="00FD1B46" w:rsidP="006A32FF">
      <w:pPr>
        <w:pStyle w:val="Ttulo1"/>
        <w:numPr>
          <w:ilvl w:val="0"/>
          <w:numId w:val="0"/>
        </w:numPr>
        <w:ind w:left="851"/>
      </w:pP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="000342E3" w:rsidRPr="0080763D">
        <w:br/>
      </w:r>
    </w:p>
    <w:p w14:paraId="471F9494" w14:textId="77777777" w:rsidR="00FD1B46" w:rsidRPr="0080763D" w:rsidRDefault="00FD1B46" w:rsidP="006A32FF">
      <w:pPr>
        <w:pStyle w:val="Ttulo1"/>
        <w:numPr>
          <w:ilvl w:val="0"/>
          <w:numId w:val="0"/>
        </w:numPr>
        <w:ind w:left="851"/>
      </w:pPr>
    </w:p>
    <w:p w14:paraId="3FE534BD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1283081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5FC43B68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5ECE4E5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62C32921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DDDB453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FA7CC88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08B575FD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195305E1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9D2F7B3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5CD6790B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19ABBFEA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6F0C2D88" w14:textId="77777777" w:rsidR="00AD0D2F" w:rsidRDefault="00AD0D2F" w:rsidP="00AD0D2F"/>
    <w:p w14:paraId="413BA627" w14:textId="77777777" w:rsidR="00AD0D2F" w:rsidRDefault="00AD0D2F" w:rsidP="00AD0D2F"/>
    <w:p w14:paraId="286207CD" w14:textId="77777777" w:rsidR="00AD0D2F" w:rsidRDefault="00AD0D2F" w:rsidP="00AD0D2F"/>
    <w:p w14:paraId="53D210F3" w14:textId="77777777" w:rsidR="00AD0D2F" w:rsidRDefault="00AD0D2F" w:rsidP="00AD0D2F"/>
    <w:p w14:paraId="3CE10D13" w14:textId="77777777" w:rsidR="00AD0D2F" w:rsidRDefault="00AD0D2F" w:rsidP="00AD0D2F"/>
    <w:p w14:paraId="20BF60BB" w14:textId="77777777" w:rsidR="00AD0D2F" w:rsidRPr="00AD0D2F" w:rsidRDefault="00AD0D2F" w:rsidP="00AD0D2F"/>
    <w:p w14:paraId="40A79CDC" w14:textId="77777777" w:rsidR="00EB0317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  <w:r>
        <w:br/>
      </w:r>
      <w:r w:rsidR="000342E3">
        <w:br/>
      </w:r>
      <w:proofErr w:type="gramStart"/>
      <w:r w:rsidR="000342E3" w:rsidRPr="000342E3">
        <w:rPr>
          <w:sz w:val="20"/>
        </w:rPr>
        <w:lastRenderedPageBreak/>
        <w:t>a</w:t>
      </w:r>
      <w:proofErr w:type="gramEnd"/>
      <w:r w:rsidR="000342E3" w:rsidRPr="000342E3">
        <w:rPr>
          <w:sz w:val="20"/>
        </w:rPr>
        <w:t xml:space="preserve"> – </w:t>
      </w:r>
      <w:r>
        <w:rPr>
          <w:sz w:val="20"/>
        </w:rPr>
        <w:t xml:space="preserve">Sistema para a </w:t>
      </w:r>
      <w:r w:rsidR="000342E3" w:rsidRPr="000342E3">
        <w:rPr>
          <w:sz w:val="20"/>
        </w:rPr>
        <w:t>Recepcionista</w:t>
      </w:r>
      <w:r>
        <w:rPr>
          <w:noProof/>
          <w:lang w:eastAsia="pt-BR"/>
        </w:rPr>
        <w:drawing>
          <wp:inline distT="0" distB="0" distL="0" distR="0" wp14:anchorId="492F3A75" wp14:editId="0448E03B">
            <wp:extent cx="5334000" cy="5382895"/>
            <wp:effectExtent l="0" t="0" r="0" b="8255"/>
            <wp:docPr id="186586869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68692" name="Imagem 186586869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7" cy="53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2E3">
        <w:rPr>
          <w:sz w:val="20"/>
        </w:rPr>
        <w:br/>
      </w:r>
    </w:p>
    <w:tbl>
      <w:tblPr>
        <w:tblStyle w:val="Tabelacomgrade"/>
        <w:tblpPr w:leftFromText="141" w:rightFromText="141" w:vertAnchor="page" w:horzAnchor="margin" w:tblpXSpec="center" w:tblpY="1715"/>
        <w:tblW w:w="7371" w:type="dxa"/>
        <w:tblLook w:val="04A0" w:firstRow="1" w:lastRow="0" w:firstColumn="1" w:lastColumn="0" w:noHBand="0" w:noVBand="1"/>
      </w:tblPr>
      <w:tblGrid>
        <w:gridCol w:w="2788"/>
        <w:gridCol w:w="4577"/>
        <w:gridCol w:w="6"/>
      </w:tblGrid>
      <w:tr w:rsidR="00EB0317" w:rsidRPr="00EB0317" w14:paraId="3E9A8534" w14:textId="77777777" w:rsidTr="00EB0317">
        <w:trPr>
          <w:gridAfter w:val="1"/>
          <w:wAfter w:w="6" w:type="dxa"/>
          <w:trHeight w:val="271"/>
        </w:trPr>
        <w:tc>
          <w:tcPr>
            <w:tcW w:w="2788" w:type="dxa"/>
            <w:shd w:val="clear" w:color="auto" w:fill="2F5496" w:themeFill="accent5" w:themeFillShade="BF"/>
          </w:tcPr>
          <w:p w14:paraId="79398866" w14:textId="77777777" w:rsidR="00EB0317" w:rsidRPr="00EB0317" w:rsidRDefault="00EB0317" w:rsidP="00EB0317">
            <w:pPr>
              <w:tabs>
                <w:tab w:val="left" w:pos="1356"/>
              </w:tabs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EB0317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Diagrama de Caso de Uso</w:t>
            </w:r>
          </w:p>
          <w:p w14:paraId="2F32A126" w14:textId="77777777" w:rsidR="00EB0317" w:rsidRPr="00EB0317" w:rsidRDefault="00EB0317" w:rsidP="00EB0317">
            <w:pPr>
              <w:tabs>
                <w:tab w:val="left" w:pos="1356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577" w:type="dxa"/>
            <w:shd w:val="clear" w:color="auto" w:fill="2F5496" w:themeFill="accent5" w:themeFillShade="BF"/>
          </w:tcPr>
          <w:p w14:paraId="445CFE74" w14:textId="6C716A99" w:rsidR="00EB0317" w:rsidRPr="00EB0317" w:rsidRDefault="00EB0317" w:rsidP="00EB0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Recepcionista</w:t>
            </w:r>
            <w:r w:rsid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 xml:space="preserve"> no Sistema</w:t>
            </w:r>
          </w:p>
        </w:tc>
      </w:tr>
      <w:tr w:rsidR="00EB0317" w:rsidRPr="00EB0317" w14:paraId="38705639" w14:textId="77777777" w:rsidTr="00EB0317">
        <w:trPr>
          <w:gridAfter w:val="1"/>
          <w:wAfter w:w="6" w:type="dxa"/>
          <w:trHeight w:val="204"/>
        </w:trPr>
        <w:tc>
          <w:tcPr>
            <w:tcW w:w="2788" w:type="dxa"/>
          </w:tcPr>
          <w:p w14:paraId="48F4E64B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Caso de Uso Geral</w:t>
            </w:r>
          </w:p>
        </w:tc>
        <w:tc>
          <w:tcPr>
            <w:tcW w:w="4577" w:type="dxa"/>
          </w:tcPr>
          <w:p w14:paraId="7633B33E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Registrar e reservar.</w:t>
            </w:r>
          </w:p>
        </w:tc>
      </w:tr>
      <w:tr w:rsidR="00EB0317" w:rsidRPr="00EB0317" w14:paraId="78AF5A49" w14:textId="77777777" w:rsidTr="00EB0317">
        <w:trPr>
          <w:gridAfter w:val="1"/>
          <w:wAfter w:w="6" w:type="dxa"/>
          <w:trHeight w:val="138"/>
        </w:trPr>
        <w:tc>
          <w:tcPr>
            <w:tcW w:w="2788" w:type="dxa"/>
          </w:tcPr>
          <w:p w14:paraId="48A8968F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4577" w:type="dxa"/>
          </w:tcPr>
          <w:p w14:paraId="06A4BB3A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Recepcionista.</w:t>
            </w:r>
          </w:p>
        </w:tc>
      </w:tr>
      <w:tr w:rsidR="00EB0317" w:rsidRPr="00EB0317" w14:paraId="40176FA9" w14:textId="77777777" w:rsidTr="00EB0317">
        <w:trPr>
          <w:gridAfter w:val="1"/>
          <w:wAfter w:w="6" w:type="dxa"/>
          <w:trHeight w:val="671"/>
        </w:trPr>
        <w:tc>
          <w:tcPr>
            <w:tcW w:w="2788" w:type="dxa"/>
          </w:tcPr>
          <w:p w14:paraId="7A27A7E3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4577" w:type="dxa"/>
          </w:tcPr>
          <w:p w14:paraId="5E60BBF4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O recepcionista pode registrar o cliente, mas caso queira pode fazer a reserva com sua entrada e saída, tendo estadia como os quartos e alojamento e se possível fazer as alterações e atualizar no sistema.</w:t>
            </w:r>
          </w:p>
        </w:tc>
      </w:tr>
      <w:tr w:rsidR="00EB0317" w:rsidRPr="00EB0317" w14:paraId="2927CF06" w14:textId="77777777" w:rsidTr="00EB0317">
        <w:trPr>
          <w:gridAfter w:val="1"/>
          <w:wAfter w:w="6" w:type="dxa"/>
          <w:trHeight w:val="138"/>
        </w:trPr>
        <w:tc>
          <w:tcPr>
            <w:tcW w:w="2788" w:type="dxa"/>
          </w:tcPr>
          <w:p w14:paraId="5E236F13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4577" w:type="dxa"/>
          </w:tcPr>
          <w:p w14:paraId="10690D16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 xml:space="preserve">O ator tem esta </w:t>
            </w:r>
            <w:proofErr w:type="spellStart"/>
            <w:r w:rsidRPr="00EB0317">
              <w:rPr>
                <w:rFonts w:ascii="Arial" w:hAnsi="Arial" w:cs="Arial"/>
                <w:sz w:val="18"/>
                <w:szCs w:val="18"/>
              </w:rPr>
              <w:t>logado</w:t>
            </w:r>
            <w:proofErr w:type="spellEnd"/>
            <w:r w:rsidRPr="00EB0317">
              <w:rPr>
                <w:rFonts w:ascii="Arial" w:hAnsi="Arial" w:cs="Arial"/>
                <w:sz w:val="18"/>
                <w:szCs w:val="18"/>
              </w:rPr>
              <w:t xml:space="preserve"> no sistema web</w:t>
            </w:r>
          </w:p>
        </w:tc>
      </w:tr>
      <w:tr w:rsidR="00EB0317" w:rsidRPr="00EB0317" w14:paraId="37B3E321" w14:textId="77777777" w:rsidTr="00EB0317">
        <w:trPr>
          <w:gridAfter w:val="1"/>
          <w:wAfter w:w="6" w:type="dxa"/>
          <w:trHeight w:val="264"/>
        </w:trPr>
        <w:tc>
          <w:tcPr>
            <w:tcW w:w="2788" w:type="dxa"/>
          </w:tcPr>
          <w:p w14:paraId="773DDE56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4577" w:type="dxa"/>
          </w:tcPr>
          <w:p w14:paraId="1B877C2F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Novo registro, nova reserva e controle da estadia.</w:t>
            </w:r>
          </w:p>
        </w:tc>
      </w:tr>
      <w:tr w:rsidR="00EB0317" w:rsidRPr="00EB0317" w14:paraId="2AEC1ADD" w14:textId="77777777" w:rsidTr="00EB0317">
        <w:trPr>
          <w:gridAfter w:val="1"/>
          <w:wAfter w:w="6" w:type="dxa"/>
          <w:trHeight w:val="271"/>
        </w:trPr>
        <w:tc>
          <w:tcPr>
            <w:tcW w:w="7365" w:type="dxa"/>
            <w:gridSpan w:val="2"/>
            <w:shd w:val="clear" w:color="auto" w:fill="2F5496" w:themeFill="accent5" w:themeFillShade="BF"/>
          </w:tcPr>
          <w:p w14:paraId="0B1D2A7B" w14:textId="77777777" w:rsidR="00EB0317" w:rsidRPr="00EB0317" w:rsidRDefault="00EB0317" w:rsidP="00EB0317">
            <w:pPr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EB0317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Fluxo Principal</w:t>
            </w:r>
          </w:p>
          <w:p w14:paraId="78F35AB7" w14:textId="77777777" w:rsidR="00EB0317" w:rsidRPr="00EB0317" w:rsidRDefault="00EB0317" w:rsidP="00EB0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B0317" w:rsidRPr="00EB0317" w14:paraId="7ACB92AC" w14:textId="77777777" w:rsidTr="00EB0317">
        <w:trPr>
          <w:gridAfter w:val="1"/>
          <w:wAfter w:w="6" w:type="dxa"/>
          <w:trHeight w:val="132"/>
        </w:trPr>
        <w:tc>
          <w:tcPr>
            <w:tcW w:w="2788" w:type="dxa"/>
          </w:tcPr>
          <w:p w14:paraId="3ECF57D8" w14:textId="77777777" w:rsidR="00EB0317" w:rsidRPr="00EB0317" w:rsidRDefault="00EB0317" w:rsidP="00EB0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Ações do Ator</w:t>
            </w:r>
          </w:p>
        </w:tc>
        <w:tc>
          <w:tcPr>
            <w:tcW w:w="4577" w:type="dxa"/>
          </w:tcPr>
          <w:p w14:paraId="3369BEDA" w14:textId="77777777" w:rsidR="00EB0317" w:rsidRPr="00EB0317" w:rsidRDefault="00EB0317" w:rsidP="00EB0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Ações do Sistema</w:t>
            </w:r>
          </w:p>
        </w:tc>
      </w:tr>
      <w:tr w:rsidR="00EB0317" w:rsidRPr="00EB0317" w14:paraId="1598EF89" w14:textId="77777777" w:rsidTr="00EB0317">
        <w:trPr>
          <w:gridAfter w:val="1"/>
          <w:wAfter w:w="6" w:type="dxa"/>
          <w:trHeight w:val="264"/>
        </w:trPr>
        <w:tc>
          <w:tcPr>
            <w:tcW w:w="2788" w:type="dxa"/>
          </w:tcPr>
          <w:p w14:paraId="6EC6DCBF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1 - Registrar</w:t>
            </w:r>
          </w:p>
        </w:tc>
        <w:tc>
          <w:tcPr>
            <w:tcW w:w="4577" w:type="dxa"/>
          </w:tcPr>
          <w:p w14:paraId="5E0F8CC9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O recepcionista registrar e atualizar as informações do cliente e gera um número de cadastro no sistema.</w:t>
            </w:r>
          </w:p>
        </w:tc>
      </w:tr>
      <w:tr w:rsidR="00EB0317" w:rsidRPr="00EB0317" w14:paraId="7FE8CC14" w14:textId="77777777" w:rsidTr="00EB0317">
        <w:trPr>
          <w:gridAfter w:val="1"/>
          <w:wAfter w:w="6" w:type="dxa"/>
          <w:trHeight w:val="264"/>
        </w:trPr>
        <w:tc>
          <w:tcPr>
            <w:tcW w:w="2788" w:type="dxa"/>
          </w:tcPr>
          <w:p w14:paraId="272A1F8E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1.1 – Registrar um novo cliente.</w:t>
            </w:r>
          </w:p>
        </w:tc>
        <w:tc>
          <w:tcPr>
            <w:tcW w:w="4577" w:type="dxa"/>
          </w:tcPr>
          <w:p w14:paraId="16095AB0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Realizar o cadastro do cliente deve indicar o nome, nacionalidade, data de nascimento, morada, telefone, número e data de bilhete de identidade ou passaporte e e-mail.</w:t>
            </w:r>
          </w:p>
        </w:tc>
      </w:tr>
      <w:tr w:rsidR="00EB0317" w14:paraId="03DCA897" w14:textId="77777777" w:rsidTr="00EB0317">
        <w:trPr>
          <w:trHeight w:val="271"/>
        </w:trPr>
        <w:tc>
          <w:tcPr>
            <w:tcW w:w="2788" w:type="dxa"/>
          </w:tcPr>
          <w:p w14:paraId="20EA19AC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2 – Reservas.</w:t>
            </w:r>
          </w:p>
        </w:tc>
        <w:tc>
          <w:tcPr>
            <w:tcW w:w="4583" w:type="dxa"/>
            <w:gridSpan w:val="2"/>
          </w:tcPr>
          <w:p w14:paraId="4FE79F72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 recepcionista efetuar reserva sabendo da ocupação e podendo alterar e atualizar.</w:t>
            </w:r>
          </w:p>
        </w:tc>
      </w:tr>
      <w:tr w:rsidR="00EB0317" w14:paraId="22DE14B7" w14:textId="77777777" w:rsidTr="00EB0317">
        <w:trPr>
          <w:trHeight w:val="538"/>
        </w:trPr>
        <w:tc>
          <w:tcPr>
            <w:tcW w:w="2788" w:type="dxa"/>
          </w:tcPr>
          <w:p w14:paraId="433C69F8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3 – Registro de reserva.</w:t>
            </w:r>
          </w:p>
        </w:tc>
        <w:tc>
          <w:tcPr>
            <w:tcW w:w="4583" w:type="dxa"/>
            <w:gridSpan w:val="2"/>
          </w:tcPr>
          <w:p w14:paraId="7FBA2303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 recepcionista pode fazer a reserva de quartos e o alojamento (café, almoço e janta), consultando a ocupação e disponibilidade.</w:t>
            </w:r>
          </w:p>
        </w:tc>
      </w:tr>
      <w:tr w:rsidR="00EB0317" w14:paraId="2DCBD68F" w14:textId="77777777" w:rsidTr="00EB0317">
        <w:trPr>
          <w:trHeight w:val="405"/>
        </w:trPr>
        <w:tc>
          <w:tcPr>
            <w:tcW w:w="2788" w:type="dxa"/>
          </w:tcPr>
          <w:p w14:paraId="3CCD763D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4 – Controle de Estadia.</w:t>
            </w:r>
          </w:p>
        </w:tc>
        <w:tc>
          <w:tcPr>
            <w:tcW w:w="4583" w:type="dxa"/>
            <w:gridSpan w:val="2"/>
          </w:tcPr>
          <w:p w14:paraId="313DE01F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 xml:space="preserve">A recepcionista registar e atualizar a entrada do cliente (Check-in) com ou sem reserva prévia, deve indicar o número de pessoas, </w:t>
            </w:r>
            <w:proofErr w:type="gramStart"/>
            <w:r w:rsidRPr="00EB0317">
              <w:rPr>
                <w:rFonts w:ascii="Arial" w:hAnsi="Arial" w:cs="Arial"/>
                <w:sz w:val="18"/>
                <w:szCs w:val="18"/>
              </w:rPr>
              <w:t>número(</w:t>
            </w:r>
            <w:proofErr w:type="gramEnd"/>
            <w:r w:rsidRPr="00EB0317">
              <w:rPr>
                <w:rFonts w:ascii="Arial" w:hAnsi="Arial" w:cs="Arial"/>
                <w:sz w:val="18"/>
                <w:szCs w:val="18"/>
              </w:rPr>
              <w:t>s) do(s) quarto(s) atribuído(s), data de saída prevista, serviço fornecido e saída (</w:t>
            </w:r>
            <w:proofErr w:type="spellStart"/>
            <w:r w:rsidRPr="00EB0317">
              <w:rPr>
                <w:rFonts w:ascii="Arial" w:hAnsi="Arial" w:cs="Arial"/>
                <w:sz w:val="18"/>
                <w:szCs w:val="18"/>
              </w:rPr>
              <w:t>Check</w:t>
            </w:r>
            <w:proofErr w:type="spellEnd"/>
            <w:r w:rsidRPr="00EB0317">
              <w:rPr>
                <w:rFonts w:ascii="Arial" w:hAnsi="Arial" w:cs="Arial"/>
                <w:sz w:val="18"/>
                <w:szCs w:val="18"/>
              </w:rPr>
              <w:t>- out) e o custou a estadia.</w:t>
            </w:r>
          </w:p>
        </w:tc>
      </w:tr>
    </w:tbl>
    <w:p w14:paraId="08F4FA7B" w14:textId="74D23E29" w:rsidR="00EB0317" w:rsidRDefault="00EB0317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909FE5C" w14:textId="106189ED" w:rsidR="00EB0317" w:rsidRDefault="00EB0317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74B37DC8" w14:textId="7AA5786E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395E2E0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34E585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53EB7891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5E9CD90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41376FE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2EEDD88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E79D83E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4216F63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5726418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357AF93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013CD21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64235C46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4B9AAF2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6E39CE6D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746A789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4C49EF5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C02A2C7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B194B4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7E6F9BE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750B79B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0173B39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65485884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64F00F9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4E8EB906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0B729E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5230A83" w14:textId="3B10A79C" w:rsidR="00FD1B46" w:rsidRDefault="00EB0317" w:rsidP="00EB0317">
      <w:pPr>
        <w:pStyle w:val="Ttulo1"/>
        <w:numPr>
          <w:ilvl w:val="0"/>
          <w:numId w:val="0"/>
        </w:numPr>
        <w:rPr>
          <w:sz w:val="20"/>
        </w:rPr>
      </w:pP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</w:p>
    <w:p w14:paraId="54953C31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4EB74607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7456B406" w14:textId="79621455" w:rsidR="00EB0317" w:rsidRPr="006A32FF" w:rsidRDefault="000342E3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  <w:r>
        <w:rPr>
          <w:sz w:val="20"/>
        </w:rPr>
        <w:br/>
      </w:r>
      <w:proofErr w:type="gramStart"/>
      <w:r>
        <w:rPr>
          <w:sz w:val="20"/>
        </w:rPr>
        <w:lastRenderedPageBreak/>
        <w:t>b</w:t>
      </w:r>
      <w:proofErr w:type="gramEnd"/>
      <w:r>
        <w:rPr>
          <w:sz w:val="20"/>
        </w:rPr>
        <w:t xml:space="preserve"> – </w:t>
      </w:r>
      <w:r w:rsidR="00FD1B46">
        <w:rPr>
          <w:sz w:val="20"/>
        </w:rPr>
        <w:t xml:space="preserve">Sistema para o </w:t>
      </w:r>
      <w:r>
        <w:rPr>
          <w:sz w:val="20"/>
        </w:rPr>
        <w:t>Gerente</w:t>
      </w: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  <w:r w:rsidR="00BA7E95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42B2E92E" wp14:editId="3B4C0335">
            <wp:simplePos x="0" y="0"/>
            <wp:positionH relativeFrom="margin">
              <wp:align>right</wp:align>
            </wp:positionH>
            <wp:positionV relativeFrom="paragraph">
              <wp:posOffset>641350</wp:posOffset>
            </wp:positionV>
            <wp:extent cx="6124575" cy="4572000"/>
            <wp:effectExtent l="0" t="0" r="9525" b="0"/>
            <wp:wrapSquare wrapText="bothSides"/>
            <wp:docPr id="310761549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61549" name="Imagem 3107615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</w:rPr>
        <w:br/>
      </w:r>
    </w:p>
    <w:tbl>
      <w:tblPr>
        <w:tblStyle w:val="Tabelacomgrade"/>
        <w:tblpPr w:leftFromText="141" w:rightFromText="141" w:vertAnchor="page" w:horzAnchor="margin" w:tblpXSpec="center" w:tblpY="2011"/>
        <w:tblW w:w="7230" w:type="dxa"/>
        <w:tblLook w:val="04A0" w:firstRow="1" w:lastRow="0" w:firstColumn="1" w:lastColumn="0" w:noHBand="0" w:noVBand="1"/>
      </w:tblPr>
      <w:tblGrid>
        <w:gridCol w:w="2760"/>
        <w:gridCol w:w="4459"/>
        <w:gridCol w:w="11"/>
      </w:tblGrid>
      <w:tr w:rsidR="00EB0317" w14:paraId="1A132B08" w14:textId="77777777" w:rsidTr="009903D7">
        <w:trPr>
          <w:gridAfter w:val="1"/>
          <w:wAfter w:w="11" w:type="dxa"/>
          <w:trHeight w:val="333"/>
        </w:trPr>
        <w:tc>
          <w:tcPr>
            <w:tcW w:w="2760" w:type="dxa"/>
            <w:shd w:val="clear" w:color="auto" w:fill="2F5496" w:themeFill="accent5" w:themeFillShade="BF"/>
          </w:tcPr>
          <w:p w14:paraId="3D454AFB" w14:textId="77777777" w:rsidR="00EB0317" w:rsidRPr="00FD1B46" w:rsidRDefault="00EB0317" w:rsidP="009903D7">
            <w:pPr>
              <w:tabs>
                <w:tab w:val="left" w:pos="1356"/>
              </w:tabs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FD1B4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Diagrama de Caso de Uso</w:t>
            </w:r>
          </w:p>
          <w:p w14:paraId="265A6251" w14:textId="77777777" w:rsidR="00EB0317" w:rsidRDefault="00EB0317" w:rsidP="009903D7">
            <w:pPr>
              <w:tabs>
                <w:tab w:val="left" w:pos="1356"/>
              </w:tabs>
              <w:jc w:val="center"/>
            </w:pPr>
          </w:p>
        </w:tc>
        <w:tc>
          <w:tcPr>
            <w:tcW w:w="4459" w:type="dxa"/>
            <w:shd w:val="clear" w:color="auto" w:fill="2F5496" w:themeFill="accent5" w:themeFillShade="BF"/>
          </w:tcPr>
          <w:p w14:paraId="747A7CD0" w14:textId="3C61B0AE" w:rsidR="00EB0317" w:rsidRPr="00FD1B46" w:rsidRDefault="00EB0317" w:rsidP="009903D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Gere</w:t>
            </w:r>
            <w:r w:rsid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nte no Sistema</w:t>
            </w:r>
          </w:p>
        </w:tc>
      </w:tr>
      <w:tr w:rsidR="00EB0317" w:rsidRPr="00FD1B46" w14:paraId="404399D9" w14:textId="77777777" w:rsidTr="009903D7">
        <w:trPr>
          <w:gridAfter w:val="1"/>
          <w:wAfter w:w="11" w:type="dxa"/>
          <w:trHeight w:val="250"/>
        </w:trPr>
        <w:tc>
          <w:tcPr>
            <w:tcW w:w="2760" w:type="dxa"/>
          </w:tcPr>
          <w:p w14:paraId="6C6681EF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Caso de Uso Geral</w:t>
            </w:r>
          </w:p>
        </w:tc>
        <w:tc>
          <w:tcPr>
            <w:tcW w:w="4459" w:type="dxa"/>
          </w:tcPr>
          <w:p w14:paraId="33939839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Registrar empresa, registrar empregado e estatística da hotelaria.</w:t>
            </w:r>
          </w:p>
        </w:tc>
      </w:tr>
      <w:tr w:rsidR="00EB0317" w:rsidRPr="00FD1B46" w14:paraId="0A75631D" w14:textId="77777777" w:rsidTr="009903D7">
        <w:trPr>
          <w:gridAfter w:val="1"/>
          <w:wAfter w:w="11" w:type="dxa"/>
          <w:trHeight w:val="169"/>
        </w:trPr>
        <w:tc>
          <w:tcPr>
            <w:tcW w:w="2760" w:type="dxa"/>
          </w:tcPr>
          <w:p w14:paraId="7C71FD2F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4459" w:type="dxa"/>
          </w:tcPr>
          <w:p w14:paraId="3C0AEEBB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Gerente</w:t>
            </w:r>
          </w:p>
        </w:tc>
      </w:tr>
      <w:tr w:rsidR="00EB0317" w:rsidRPr="00FD1B46" w14:paraId="7ABC5C8E" w14:textId="77777777" w:rsidTr="009903D7">
        <w:trPr>
          <w:gridAfter w:val="1"/>
          <w:wAfter w:w="11" w:type="dxa"/>
          <w:trHeight w:val="828"/>
        </w:trPr>
        <w:tc>
          <w:tcPr>
            <w:tcW w:w="2760" w:type="dxa"/>
          </w:tcPr>
          <w:p w14:paraId="54680795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4459" w:type="dxa"/>
          </w:tcPr>
          <w:p w14:paraId="35F7B3E0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Mostrar a eficiência do sistema para o gerente, onde tem função de administrador.</w:t>
            </w:r>
          </w:p>
        </w:tc>
      </w:tr>
      <w:tr w:rsidR="00EB0317" w:rsidRPr="00FD1B46" w14:paraId="7347C3F1" w14:textId="77777777" w:rsidTr="009903D7">
        <w:trPr>
          <w:gridAfter w:val="1"/>
          <w:wAfter w:w="11" w:type="dxa"/>
          <w:trHeight w:val="169"/>
        </w:trPr>
        <w:tc>
          <w:tcPr>
            <w:tcW w:w="2760" w:type="dxa"/>
          </w:tcPr>
          <w:p w14:paraId="2737BF08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4459" w:type="dxa"/>
          </w:tcPr>
          <w:p w14:paraId="20A84ABC" w14:textId="77777777" w:rsidR="00EB0317" w:rsidRPr="00FD1B46" w:rsidRDefault="00EB0317" w:rsidP="00BA7E95">
            <w:pPr>
              <w:tabs>
                <w:tab w:val="left" w:pos="2244"/>
              </w:tabs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 xml:space="preserve">O ator tem esta </w:t>
            </w:r>
            <w:proofErr w:type="spellStart"/>
            <w:r w:rsidRPr="00FD1B46">
              <w:rPr>
                <w:rFonts w:ascii="Arial" w:hAnsi="Arial" w:cs="Arial"/>
                <w:sz w:val="18"/>
                <w:szCs w:val="18"/>
              </w:rPr>
              <w:t>logado</w:t>
            </w:r>
            <w:proofErr w:type="spellEnd"/>
            <w:r w:rsidRPr="00FD1B46">
              <w:rPr>
                <w:rFonts w:ascii="Arial" w:hAnsi="Arial" w:cs="Arial"/>
                <w:sz w:val="18"/>
                <w:szCs w:val="18"/>
              </w:rPr>
              <w:t xml:space="preserve"> no sistema web</w:t>
            </w:r>
          </w:p>
        </w:tc>
      </w:tr>
      <w:tr w:rsidR="00EB0317" w:rsidRPr="00FD1B46" w14:paraId="03D0AA39" w14:textId="77777777" w:rsidTr="009903D7">
        <w:trPr>
          <w:gridAfter w:val="1"/>
          <w:wAfter w:w="11" w:type="dxa"/>
          <w:trHeight w:val="325"/>
        </w:trPr>
        <w:tc>
          <w:tcPr>
            <w:tcW w:w="2760" w:type="dxa"/>
          </w:tcPr>
          <w:p w14:paraId="2334F6DA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4459" w:type="dxa"/>
          </w:tcPr>
          <w:p w14:paraId="41EEDE3D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Registrar dados da empresa e empregados, atualizando o sistema para seus devidos setores, com isso tendo melhor desempenho e desenvolvimento para a hotelaria.</w:t>
            </w:r>
          </w:p>
        </w:tc>
      </w:tr>
      <w:tr w:rsidR="00EB0317" w:rsidRPr="00FD1B46" w14:paraId="271E706E" w14:textId="77777777" w:rsidTr="009903D7">
        <w:trPr>
          <w:gridAfter w:val="1"/>
          <w:wAfter w:w="11" w:type="dxa"/>
          <w:trHeight w:val="333"/>
        </w:trPr>
        <w:tc>
          <w:tcPr>
            <w:tcW w:w="7219" w:type="dxa"/>
            <w:gridSpan w:val="2"/>
            <w:shd w:val="clear" w:color="auto" w:fill="2F5496" w:themeFill="accent5" w:themeFillShade="BF"/>
          </w:tcPr>
          <w:p w14:paraId="771EFAEF" w14:textId="77777777" w:rsidR="00EB0317" w:rsidRPr="00FD1B46" w:rsidRDefault="00EB0317" w:rsidP="00BA7E95">
            <w:pPr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FD1B4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Fluxo Principal</w:t>
            </w:r>
          </w:p>
          <w:p w14:paraId="7A8DA5CC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B0317" w:rsidRPr="00FD1B46" w14:paraId="1A73C2F5" w14:textId="77777777" w:rsidTr="009903D7">
        <w:trPr>
          <w:gridAfter w:val="1"/>
          <w:wAfter w:w="11" w:type="dxa"/>
          <w:trHeight w:val="162"/>
        </w:trPr>
        <w:tc>
          <w:tcPr>
            <w:tcW w:w="2760" w:type="dxa"/>
          </w:tcPr>
          <w:p w14:paraId="55CC0666" w14:textId="77777777" w:rsidR="00EB0317" w:rsidRPr="00FD1B46" w:rsidRDefault="00EB0317" w:rsidP="009903D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Ações do Ator</w:t>
            </w:r>
          </w:p>
        </w:tc>
        <w:tc>
          <w:tcPr>
            <w:tcW w:w="4459" w:type="dxa"/>
          </w:tcPr>
          <w:p w14:paraId="0F1E5A1D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Ações do Sistema</w:t>
            </w:r>
          </w:p>
        </w:tc>
      </w:tr>
      <w:tr w:rsidR="00EB0317" w:rsidRPr="00FD1B46" w14:paraId="6107F70A" w14:textId="77777777" w:rsidTr="009903D7">
        <w:trPr>
          <w:gridAfter w:val="1"/>
          <w:wAfter w:w="11" w:type="dxa"/>
          <w:trHeight w:val="325"/>
        </w:trPr>
        <w:tc>
          <w:tcPr>
            <w:tcW w:w="2760" w:type="dxa"/>
          </w:tcPr>
          <w:p w14:paraId="660B0239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1 – Registrar.</w:t>
            </w:r>
          </w:p>
        </w:tc>
        <w:tc>
          <w:tcPr>
            <w:tcW w:w="4459" w:type="dxa"/>
          </w:tcPr>
          <w:p w14:paraId="4F614103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O gerente registrar e atualizar no sistema da empresa e os demais setores.</w:t>
            </w:r>
          </w:p>
        </w:tc>
      </w:tr>
      <w:tr w:rsidR="00EB0317" w:rsidRPr="00FD1B46" w14:paraId="226B90BC" w14:textId="77777777" w:rsidTr="009903D7">
        <w:trPr>
          <w:gridAfter w:val="1"/>
          <w:wAfter w:w="11" w:type="dxa"/>
          <w:trHeight w:val="921"/>
        </w:trPr>
        <w:tc>
          <w:tcPr>
            <w:tcW w:w="2760" w:type="dxa"/>
          </w:tcPr>
          <w:p w14:paraId="099D2A81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1.1 – Registrar dados da empresa.</w:t>
            </w:r>
          </w:p>
        </w:tc>
        <w:tc>
          <w:tcPr>
            <w:tcW w:w="4459" w:type="dxa"/>
          </w:tcPr>
          <w:p w14:paraId="6D74519B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O gerente registrar e atualizar as principais informações gerais da empresa: nome, endereço, telefone, categoria e e-mail.</w:t>
            </w:r>
          </w:p>
        </w:tc>
      </w:tr>
      <w:tr w:rsidR="00EB0317" w:rsidRPr="00FD1B46" w14:paraId="55C60568" w14:textId="77777777" w:rsidTr="009903D7">
        <w:trPr>
          <w:gridAfter w:val="1"/>
          <w:wAfter w:w="11" w:type="dxa"/>
          <w:trHeight w:val="921"/>
        </w:trPr>
        <w:tc>
          <w:tcPr>
            <w:tcW w:w="2760" w:type="dxa"/>
          </w:tcPr>
          <w:p w14:paraId="139C45A8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1.2 – Controle de alojamento.</w:t>
            </w:r>
          </w:p>
        </w:tc>
        <w:tc>
          <w:tcPr>
            <w:tcW w:w="4459" w:type="dxa"/>
          </w:tcPr>
          <w:p w14:paraId="6D28EAD6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 xml:space="preserve">Registrar e atualizar os serviços oferecidos (alojamento e café da manhã, alojamento e pequeno almoço, alojamento e café da manhã e pequeno almoço e janta, alojamento e janta, só alojamento.) </w:t>
            </w:r>
            <w:proofErr w:type="gramStart"/>
            <w:r w:rsidRPr="00FD1B46">
              <w:rPr>
                <w:rFonts w:ascii="Arial" w:hAnsi="Arial" w:cs="Arial"/>
                <w:sz w:val="18"/>
                <w:szCs w:val="18"/>
              </w:rPr>
              <w:t>e</w:t>
            </w:r>
            <w:proofErr w:type="gramEnd"/>
            <w:r w:rsidRPr="00FD1B46">
              <w:rPr>
                <w:rFonts w:ascii="Arial" w:hAnsi="Arial" w:cs="Arial"/>
                <w:sz w:val="18"/>
                <w:szCs w:val="18"/>
              </w:rPr>
              <w:t xml:space="preserve"> respectivo preço diário em função da época do ano e do número de pessoas.</w:t>
            </w:r>
          </w:p>
        </w:tc>
      </w:tr>
      <w:tr w:rsidR="00EB0317" w14:paraId="66032782" w14:textId="77777777" w:rsidTr="009903D7">
        <w:trPr>
          <w:trHeight w:val="664"/>
        </w:trPr>
        <w:tc>
          <w:tcPr>
            <w:tcW w:w="2760" w:type="dxa"/>
          </w:tcPr>
          <w:p w14:paraId="28CA55C0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1.3 – Controle de quartos.</w:t>
            </w:r>
          </w:p>
        </w:tc>
        <w:tc>
          <w:tcPr>
            <w:tcW w:w="4470" w:type="dxa"/>
            <w:gridSpan w:val="2"/>
          </w:tcPr>
          <w:p w14:paraId="754880F6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 xml:space="preserve">Registrar e atualizar os quartos existentes, </w:t>
            </w:r>
          </w:p>
          <w:p w14:paraId="798851E1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gramStart"/>
            <w:r w:rsidRPr="00FD1B46">
              <w:rPr>
                <w:rFonts w:ascii="Arial" w:hAnsi="Arial" w:cs="Arial"/>
                <w:sz w:val="18"/>
                <w:szCs w:val="18"/>
              </w:rPr>
              <w:t>com</w:t>
            </w:r>
            <w:proofErr w:type="gramEnd"/>
            <w:r w:rsidRPr="00FD1B46">
              <w:rPr>
                <w:rFonts w:ascii="Arial" w:hAnsi="Arial" w:cs="Arial"/>
                <w:sz w:val="18"/>
                <w:szCs w:val="18"/>
              </w:rPr>
              <w:t xml:space="preserve"> o número e capacidade de cada quarto.</w:t>
            </w:r>
          </w:p>
          <w:p w14:paraId="7DBA0FF5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B0317" w14:paraId="0A70993B" w14:textId="77777777" w:rsidTr="009903D7">
        <w:trPr>
          <w:trHeight w:val="499"/>
        </w:trPr>
        <w:tc>
          <w:tcPr>
            <w:tcW w:w="2760" w:type="dxa"/>
          </w:tcPr>
          <w:p w14:paraId="220F89A9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2 – Registrar empregados.</w:t>
            </w:r>
          </w:p>
        </w:tc>
        <w:tc>
          <w:tcPr>
            <w:tcW w:w="4470" w:type="dxa"/>
            <w:gridSpan w:val="2"/>
          </w:tcPr>
          <w:p w14:paraId="4920CD4B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Registrar e atualizar os empregados com acesso ao sistema.</w:t>
            </w:r>
          </w:p>
        </w:tc>
      </w:tr>
      <w:tr w:rsidR="00EB0317" w14:paraId="577174C4" w14:textId="77777777" w:rsidTr="009903D7">
        <w:trPr>
          <w:trHeight w:val="499"/>
        </w:trPr>
        <w:tc>
          <w:tcPr>
            <w:tcW w:w="2760" w:type="dxa"/>
          </w:tcPr>
          <w:p w14:paraId="1CB31DE4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2.1 – Cadastrar recepcionista.</w:t>
            </w:r>
          </w:p>
        </w:tc>
        <w:tc>
          <w:tcPr>
            <w:tcW w:w="4470" w:type="dxa"/>
            <w:gridSpan w:val="2"/>
          </w:tcPr>
          <w:p w14:paraId="1E8E62CF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 xml:space="preserve">Cadastrar a função recepcionista com o nome, </w:t>
            </w:r>
            <w:proofErr w:type="spellStart"/>
            <w:r w:rsidRPr="00FD1B46">
              <w:rPr>
                <w:rFonts w:ascii="Arial" w:hAnsi="Arial" w:cs="Arial"/>
                <w:sz w:val="18"/>
                <w:szCs w:val="18"/>
              </w:rPr>
              <w:t>login</w:t>
            </w:r>
            <w:proofErr w:type="spellEnd"/>
            <w:r w:rsidRPr="00FD1B46">
              <w:rPr>
                <w:rFonts w:ascii="Arial" w:hAnsi="Arial" w:cs="Arial"/>
                <w:sz w:val="18"/>
                <w:szCs w:val="18"/>
              </w:rPr>
              <w:t>, senha.</w:t>
            </w:r>
          </w:p>
        </w:tc>
      </w:tr>
      <w:tr w:rsidR="00EB0317" w14:paraId="31348D3D" w14:textId="77777777" w:rsidTr="009903D7">
        <w:trPr>
          <w:trHeight w:val="499"/>
        </w:trPr>
        <w:tc>
          <w:tcPr>
            <w:tcW w:w="2760" w:type="dxa"/>
          </w:tcPr>
          <w:p w14:paraId="36996DAD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3 -   Controle de estatística.</w:t>
            </w:r>
          </w:p>
        </w:tc>
        <w:tc>
          <w:tcPr>
            <w:tcW w:w="4470" w:type="dxa"/>
            <w:gridSpan w:val="2"/>
          </w:tcPr>
          <w:p w14:paraId="371163F5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Controle dos dados das estatísticas com acesso ao sistema tem uma visão geral os setores.</w:t>
            </w:r>
          </w:p>
        </w:tc>
      </w:tr>
      <w:tr w:rsidR="00EB0317" w14:paraId="5AD3316B" w14:textId="77777777" w:rsidTr="009903D7">
        <w:trPr>
          <w:trHeight w:val="499"/>
        </w:trPr>
        <w:tc>
          <w:tcPr>
            <w:tcW w:w="2760" w:type="dxa"/>
          </w:tcPr>
          <w:p w14:paraId="481B31D4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3.1 – Taxa de ocupação.</w:t>
            </w:r>
          </w:p>
        </w:tc>
        <w:tc>
          <w:tcPr>
            <w:tcW w:w="4470" w:type="dxa"/>
            <w:gridSpan w:val="2"/>
          </w:tcPr>
          <w:p w14:paraId="56537598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Taxa de ocupação ao longo de tempo, em número de quartos vendidos em relação ao número total de quartos e em número de pessoas alojadas em relação à capacidade máxima.</w:t>
            </w:r>
          </w:p>
        </w:tc>
      </w:tr>
      <w:tr w:rsidR="00EB0317" w14:paraId="7961D79B" w14:textId="77777777" w:rsidTr="009903D7">
        <w:trPr>
          <w:trHeight w:val="499"/>
        </w:trPr>
        <w:tc>
          <w:tcPr>
            <w:tcW w:w="2760" w:type="dxa"/>
          </w:tcPr>
          <w:p w14:paraId="731BB09B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3.2 – Evolução da fatura.</w:t>
            </w:r>
          </w:p>
        </w:tc>
        <w:tc>
          <w:tcPr>
            <w:tcW w:w="4470" w:type="dxa"/>
            <w:gridSpan w:val="2"/>
          </w:tcPr>
          <w:p w14:paraId="0853293E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Evolução da fatura ao longo do tempo.</w:t>
            </w:r>
          </w:p>
        </w:tc>
      </w:tr>
      <w:tr w:rsidR="00EB0317" w14:paraId="5224CB85" w14:textId="77777777" w:rsidTr="009903D7">
        <w:trPr>
          <w:trHeight w:val="499"/>
        </w:trPr>
        <w:tc>
          <w:tcPr>
            <w:tcW w:w="2760" w:type="dxa"/>
          </w:tcPr>
          <w:p w14:paraId="39995C55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3.3 – Distribuição de vendas.</w:t>
            </w:r>
          </w:p>
        </w:tc>
        <w:tc>
          <w:tcPr>
            <w:tcW w:w="4470" w:type="dxa"/>
            <w:gridSpan w:val="2"/>
          </w:tcPr>
          <w:p w14:paraId="4B77E8A4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Distribuição das vendas por nacionalidade.</w:t>
            </w:r>
          </w:p>
        </w:tc>
      </w:tr>
      <w:tr w:rsidR="00EB0317" w14:paraId="76C1CA81" w14:textId="77777777" w:rsidTr="009903D7">
        <w:trPr>
          <w:trHeight w:val="499"/>
        </w:trPr>
        <w:tc>
          <w:tcPr>
            <w:tcW w:w="2760" w:type="dxa"/>
          </w:tcPr>
          <w:p w14:paraId="68A09564" w14:textId="77777777" w:rsidR="00EB0317" w:rsidRDefault="00EB0317" w:rsidP="009903D7">
            <w:r>
              <w:t>3.4 – Faturas.</w:t>
            </w:r>
          </w:p>
        </w:tc>
        <w:tc>
          <w:tcPr>
            <w:tcW w:w="4470" w:type="dxa"/>
            <w:gridSpan w:val="2"/>
          </w:tcPr>
          <w:p w14:paraId="739002A1" w14:textId="77777777" w:rsidR="00EB0317" w:rsidRDefault="00EB0317" w:rsidP="00BA7E95">
            <w:pPr>
              <w:jc w:val="both"/>
            </w:pPr>
            <w:r>
              <w:t>Clientes com maior fatura.</w:t>
            </w:r>
          </w:p>
        </w:tc>
      </w:tr>
    </w:tbl>
    <w:p w14:paraId="415161C9" w14:textId="783A6C39" w:rsidR="000342E3" w:rsidRDefault="000342E3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550BE265" w14:textId="77777777" w:rsidR="00EB0317" w:rsidRDefault="00EB0317" w:rsidP="00EB0317"/>
    <w:p w14:paraId="48045882" w14:textId="77777777" w:rsidR="00EB0317" w:rsidRDefault="00EB0317" w:rsidP="00EB0317"/>
    <w:p w14:paraId="286072C9" w14:textId="77777777" w:rsidR="00EB0317" w:rsidRDefault="00EB0317" w:rsidP="00EB0317"/>
    <w:p w14:paraId="4BD75922" w14:textId="77777777" w:rsidR="00EB0317" w:rsidRDefault="00EB0317" w:rsidP="00EB0317"/>
    <w:p w14:paraId="0CF555F5" w14:textId="77777777" w:rsidR="00EB0317" w:rsidRDefault="00EB0317" w:rsidP="00EB0317"/>
    <w:p w14:paraId="0718D76A" w14:textId="77777777" w:rsidR="00EB0317" w:rsidRDefault="00EB0317" w:rsidP="00EB0317"/>
    <w:p w14:paraId="04C0874B" w14:textId="77777777" w:rsidR="00EB0317" w:rsidRDefault="00EB0317" w:rsidP="00EB0317"/>
    <w:p w14:paraId="16A08D48" w14:textId="77777777" w:rsidR="00EB0317" w:rsidRDefault="00EB0317" w:rsidP="00EB0317"/>
    <w:p w14:paraId="6EF8AFCC" w14:textId="77777777" w:rsidR="00EB0317" w:rsidRDefault="00EB0317" w:rsidP="00EB0317"/>
    <w:p w14:paraId="399DA762" w14:textId="77777777" w:rsidR="00EB0317" w:rsidRDefault="00EB0317" w:rsidP="00EB0317"/>
    <w:p w14:paraId="44C40202" w14:textId="77777777" w:rsidR="00EB0317" w:rsidRDefault="00EB0317" w:rsidP="00EB0317"/>
    <w:p w14:paraId="1265FDF0" w14:textId="77777777" w:rsidR="00EB0317" w:rsidRDefault="00EB0317" w:rsidP="00EB0317"/>
    <w:p w14:paraId="395C4ADB" w14:textId="77777777" w:rsidR="00EB0317" w:rsidRDefault="00EB0317" w:rsidP="00EB0317"/>
    <w:p w14:paraId="24D9CBF8" w14:textId="77777777" w:rsidR="00EB0317" w:rsidRDefault="00EB0317" w:rsidP="00EB0317"/>
    <w:p w14:paraId="150C7AC3" w14:textId="77777777" w:rsidR="00EB0317" w:rsidRDefault="00EB0317" w:rsidP="00EB0317"/>
    <w:p w14:paraId="75F172D1" w14:textId="77777777" w:rsidR="00EB0317" w:rsidRDefault="00EB0317" w:rsidP="00EB0317"/>
    <w:p w14:paraId="78BAC83B" w14:textId="77777777" w:rsidR="00EB0317" w:rsidRDefault="00EB0317" w:rsidP="00EB0317"/>
    <w:p w14:paraId="17F445E6" w14:textId="77777777" w:rsidR="00EB0317" w:rsidRDefault="00EB0317" w:rsidP="00EB0317"/>
    <w:p w14:paraId="1E225B80" w14:textId="77777777" w:rsidR="00EB0317" w:rsidRDefault="00EB0317" w:rsidP="00EB0317"/>
    <w:p w14:paraId="1F15B8CF" w14:textId="77777777" w:rsidR="00EB0317" w:rsidRDefault="00EB0317" w:rsidP="00EB0317"/>
    <w:p w14:paraId="34180229" w14:textId="77777777" w:rsidR="00EB0317" w:rsidRDefault="00EB0317" w:rsidP="00EB0317"/>
    <w:p w14:paraId="61E8AC87" w14:textId="77777777" w:rsidR="00EB0317" w:rsidRDefault="00EB0317" w:rsidP="00EB0317"/>
    <w:p w14:paraId="5AAD9613" w14:textId="77777777" w:rsidR="00EB0317" w:rsidRDefault="00EB0317" w:rsidP="00EB0317"/>
    <w:p w14:paraId="07ED1F3A" w14:textId="77777777" w:rsidR="00EB0317" w:rsidRDefault="00EB0317" w:rsidP="00EB0317"/>
    <w:p w14:paraId="075CA838" w14:textId="77777777" w:rsidR="00EB0317" w:rsidRDefault="00EB0317" w:rsidP="00EB0317"/>
    <w:p w14:paraId="1A24772E" w14:textId="77777777" w:rsidR="00EB0317" w:rsidRDefault="00EB0317" w:rsidP="00EB0317"/>
    <w:p w14:paraId="17F92AB0" w14:textId="77777777" w:rsidR="00EB0317" w:rsidRDefault="00EB0317" w:rsidP="00EB0317"/>
    <w:p w14:paraId="611AFCCF" w14:textId="77777777" w:rsidR="00EB0317" w:rsidRDefault="00EB0317" w:rsidP="00EB0317"/>
    <w:p w14:paraId="2D343AB5" w14:textId="77777777" w:rsidR="00EB0317" w:rsidRDefault="00EB0317" w:rsidP="00EB0317"/>
    <w:p w14:paraId="3ABA74A8" w14:textId="77777777" w:rsidR="00EB0317" w:rsidRDefault="00EB0317" w:rsidP="00EB0317"/>
    <w:p w14:paraId="6EA90AA3" w14:textId="77777777" w:rsidR="00EB0317" w:rsidRDefault="00EB0317" w:rsidP="00EB0317"/>
    <w:p w14:paraId="272FD963" w14:textId="77777777" w:rsidR="00EB0317" w:rsidRDefault="00EB0317" w:rsidP="00EB0317"/>
    <w:p w14:paraId="0B8DEBF5" w14:textId="77777777" w:rsidR="00EB0317" w:rsidRDefault="00EB0317" w:rsidP="00EB0317"/>
    <w:p w14:paraId="7E5115A6" w14:textId="77777777" w:rsidR="00EB0317" w:rsidRDefault="00EB0317" w:rsidP="00EB0317"/>
    <w:p w14:paraId="498FC987" w14:textId="77777777" w:rsidR="00EB0317" w:rsidRDefault="00EB0317" w:rsidP="00EB0317"/>
    <w:p w14:paraId="41A54B8E" w14:textId="77777777" w:rsidR="00EB0317" w:rsidRDefault="00EB0317" w:rsidP="00EB0317"/>
    <w:p w14:paraId="0FCC648F" w14:textId="77777777" w:rsidR="00EB0317" w:rsidRDefault="00EB0317" w:rsidP="00EB0317"/>
    <w:p w14:paraId="6F30B9DB" w14:textId="77777777" w:rsidR="00EB0317" w:rsidRDefault="00EB0317" w:rsidP="00EB0317"/>
    <w:p w14:paraId="125B133B" w14:textId="77777777" w:rsidR="00EB0317" w:rsidRDefault="00EB0317" w:rsidP="00EB0317"/>
    <w:p w14:paraId="79BF9587" w14:textId="77777777" w:rsidR="00EB0317" w:rsidRDefault="00EB0317" w:rsidP="00EB0317"/>
    <w:p w14:paraId="15C56C54" w14:textId="77777777" w:rsidR="00EB0317" w:rsidRDefault="00EB0317" w:rsidP="00EB0317"/>
    <w:p w14:paraId="20AE562E" w14:textId="77777777" w:rsidR="00EB0317" w:rsidRDefault="00EB0317" w:rsidP="00EB0317"/>
    <w:p w14:paraId="6601747D" w14:textId="77777777" w:rsidR="00EB0317" w:rsidRDefault="00EB0317" w:rsidP="00EB0317"/>
    <w:p w14:paraId="60CB007E" w14:textId="77777777" w:rsidR="00EB0317" w:rsidRDefault="00EB0317" w:rsidP="00EB0317"/>
    <w:p w14:paraId="0999AA2B" w14:textId="77777777" w:rsidR="00EB0317" w:rsidRDefault="00EB0317" w:rsidP="00EB0317"/>
    <w:p w14:paraId="1AD699D1" w14:textId="77777777" w:rsidR="00EB0317" w:rsidRDefault="00EB0317" w:rsidP="00EB0317"/>
    <w:p w14:paraId="2D75FA22" w14:textId="77777777" w:rsidR="00EB0317" w:rsidRDefault="00EB0317" w:rsidP="00EB0317"/>
    <w:p w14:paraId="67712EBE" w14:textId="77777777" w:rsidR="00EB0317" w:rsidRDefault="00EB0317" w:rsidP="00EB0317"/>
    <w:p w14:paraId="3973FB4E" w14:textId="77777777" w:rsidR="00EB0317" w:rsidRPr="00EB0317" w:rsidRDefault="00EB0317" w:rsidP="00EB0317"/>
    <w:p w14:paraId="081738B8" w14:textId="77777777" w:rsidR="00BA7E95" w:rsidRPr="00AD6F1A" w:rsidRDefault="00BA7E95" w:rsidP="003E5C7C">
      <w:pPr>
        <w:pStyle w:val="Ttulo1"/>
        <w:numPr>
          <w:ilvl w:val="0"/>
          <w:numId w:val="0"/>
        </w:numPr>
        <w:ind w:left="851"/>
        <w:rPr>
          <w:sz w:val="20"/>
        </w:rPr>
      </w:pPr>
      <w:r w:rsidRPr="00AD6F1A">
        <w:rPr>
          <w:noProof/>
          <w:sz w:val="20"/>
          <w:lang w:eastAsia="pt-BR"/>
        </w:rPr>
        <w:lastRenderedPageBreak/>
        <w:drawing>
          <wp:anchor distT="0" distB="0" distL="114300" distR="114300" simplePos="0" relativeHeight="251663360" behindDoc="0" locked="0" layoutInCell="1" allowOverlap="1" wp14:anchorId="481C5A3A" wp14:editId="6B503CA8">
            <wp:simplePos x="0" y="0"/>
            <wp:positionH relativeFrom="margin">
              <wp:align>right</wp:align>
            </wp:positionH>
            <wp:positionV relativeFrom="paragraph">
              <wp:posOffset>499767</wp:posOffset>
            </wp:positionV>
            <wp:extent cx="5934075" cy="4382770"/>
            <wp:effectExtent l="0" t="0" r="9525" b="0"/>
            <wp:wrapSquare wrapText="bothSides"/>
            <wp:docPr id="158250925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09256" name="Imagem 15825092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2E3" w:rsidRPr="00AD6F1A">
        <w:rPr>
          <w:noProof/>
          <w:sz w:val="20"/>
        </w:rPr>
        <w:t>c</w:t>
      </w:r>
      <w:r w:rsidR="000342E3" w:rsidRPr="00AD6F1A">
        <w:rPr>
          <w:sz w:val="20"/>
        </w:rPr>
        <w:t xml:space="preserve"> </w:t>
      </w:r>
      <w:r w:rsidR="003E5C7C" w:rsidRPr="00AD6F1A">
        <w:rPr>
          <w:sz w:val="20"/>
        </w:rPr>
        <w:t xml:space="preserve">– </w:t>
      </w:r>
      <w:r w:rsidRPr="00AD6F1A">
        <w:rPr>
          <w:sz w:val="20"/>
        </w:rPr>
        <w:t xml:space="preserve">Sistema para o </w:t>
      </w:r>
      <w:r w:rsidR="003E5C7C" w:rsidRPr="00AD6F1A">
        <w:rPr>
          <w:sz w:val="20"/>
        </w:rPr>
        <w:t>Cliente</w:t>
      </w:r>
      <w:r w:rsidR="000342E3" w:rsidRPr="00AD6F1A">
        <w:rPr>
          <w:sz w:val="20"/>
        </w:rPr>
        <w:br/>
      </w:r>
      <w:r w:rsidR="000342E3" w:rsidRPr="00AD6F1A">
        <w:rPr>
          <w:sz w:val="20"/>
        </w:rPr>
        <w:br/>
      </w:r>
      <w:r w:rsidR="002D5FFD" w:rsidRPr="00AD6F1A">
        <w:rPr>
          <w:sz w:val="20"/>
        </w:rPr>
        <w:br/>
      </w:r>
      <w:r w:rsidR="002D5FFD" w:rsidRPr="00AD6F1A">
        <w:rPr>
          <w:sz w:val="20"/>
        </w:rPr>
        <w:br/>
      </w:r>
      <w:r w:rsidR="002D5FFD" w:rsidRPr="00AD6F1A">
        <w:rPr>
          <w:sz w:val="20"/>
        </w:rPr>
        <w:br/>
      </w:r>
      <w:r w:rsidR="00C525DE" w:rsidRPr="00AD6F1A">
        <w:rPr>
          <w:sz w:val="20"/>
        </w:rPr>
        <w:br/>
      </w:r>
      <w:r w:rsidR="00C525DE" w:rsidRPr="00AD6F1A">
        <w:rPr>
          <w:sz w:val="20"/>
        </w:rPr>
        <w:br/>
      </w:r>
    </w:p>
    <w:tbl>
      <w:tblPr>
        <w:tblStyle w:val="Tabelacomgrade"/>
        <w:tblpPr w:leftFromText="141" w:rightFromText="141" w:vertAnchor="page" w:horzAnchor="margin" w:tblpXSpec="center" w:tblpY="2186"/>
        <w:tblW w:w="0" w:type="auto"/>
        <w:tblLook w:val="04A0" w:firstRow="1" w:lastRow="0" w:firstColumn="1" w:lastColumn="0" w:noHBand="0" w:noVBand="1"/>
      </w:tblPr>
      <w:tblGrid>
        <w:gridCol w:w="3917"/>
        <w:gridCol w:w="3917"/>
      </w:tblGrid>
      <w:tr w:rsidR="00BA7E95" w14:paraId="3C92E560" w14:textId="77777777" w:rsidTr="00BA7E95">
        <w:trPr>
          <w:trHeight w:val="271"/>
        </w:trPr>
        <w:tc>
          <w:tcPr>
            <w:tcW w:w="3917" w:type="dxa"/>
            <w:shd w:val="clear" w:color="auto" w:fill="2F5496" w:themeFill="accent5" w:themeFillShade="BF"/>
          </w:tcPr>
          <w:p w14:paraId="7DE79F37" w14:textId="77777777" w:rsidR="00BA7E95" w:rsidRPr="00BA7E95" w:rsidRDefault="00BA7E95" w:rsidP="00BA7E95">
            <w:pPr>
              <w:tabs>
                <w:tab w:val="left" w:pos="1356"/>
              </w:tabs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Diagrama de Caso de Uso</w:t>
            </w:r>
          </w:p>
          <w:p w14:paraId="39D3FFE9" w14:textId="77777777" w:rsidR="00BA7E95" w:rsidRPr="00BA7E95" w:rsidRDefault="00BA7E95" w:rsidP="00BA7E95">
            <w:pPr>
              <w:tabs>
                <w:tab w:val="left" w:pos="1356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917" w:type="dxa"/>
            <w:shd w:val="clear" w:color="auto" w:fill="2F5496" w:themeFill="accent5" w:themeFillShade="BF"/>
          </w:tcPr>
          <w:p w14:paraId="150D5C19" w14:textId="77777777" w:rsidR="00BA7E95" w:rsidRPr="00BA7E95" w:rsidRDefault="00BA7E95" w:rsidP="00BA7E9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Cliente no Sistema</w:t>
            </w:r>
          </w:p>
        </w:tc>
      </w:tr>
      <w:tr w:rsidR="00BA7E95" w14:paraId="12E8CED9" w14:textId="77777777" w:rsidTr="00BA7E95">
        <w:trPr>
          <w:trHeight w:val="204"/>
        </w:trPr>
        <w:tc>
          <w:tcPr>
            <w:tcW w:w="3917" w:type="dxa"/>
          </w:tcPr>
          <w:p w14:paraId="6A7679DA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Caso de Uso Geral</w:t>
            </w:r>
          </w:p>
        </w:tc>
        <w:tc>
          <w:tcPr>
            <w:tcW w:w="3917" w:type="dxa"/>
          </w:tcPr>
          <w:p w14:paraId="5E2D8233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Sem reservar e registrado.</w:t>
            </w:r>
          </w:p>
        </w:tc>
      </w:tr>
      <w:tr w:rsidR="00BA7E95" w14:paraId="3FAA4244" w14:textId="77777777" w:rsidTr="00BA7E95">
        <w:trPr>
          <w:trHeight w:val="138"/>
        </w:trPr>
        <w:tc>
          <w:tcPr>
            <w:tcW w:w="3917" w:type="dxa"/>
          </w:tcPr>
          <w:p w14:paraId="08541907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3917" w:type="dxa"/>
          </w:tcPr>
          <w:p w14:paraId="1D50CBE1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Cliente.</w:t>
            </w:r>
          </w:p>
        </w:tc>
      </w:tr>
      <w:tr w:rsidR="00BA7E95" w14:paraId="078097C5" w14:textId="77777777" w:rsidTr="00BA7E95">
        <w:trPr>
          <w:trHeight w:val="671"/>
        </w:trPr>
        <w:tc>
          <w:tcPr>
            <w:tcW w:w="3917" w:type="dxa"/>
          </w:tcPr>
          <w:p w14:paraId="01BD0825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3917" w:type="dxa"/>
          </w:tcPr>
          <w:p w14:paraId="4BEE13F6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 xml:space="preserve">O cliente ao entrar no sistema </w:t>
            </w:r>
            <w:proofErr w:type="gramStart"/>
            <w:r w:rsidRPr="00BA7E95">
              <w:rPr>
                <w:rFonts w:ascii="Arial" w:hAnsi="Arial" w:cs="Arial"/>
                <w:sz w:val="18"/>
                <w:szCs w:val="18"/>
              </w:rPr>
              <w:t>o web</w:t>
            </w:r>
            <w:proofErr w:type="gramEnd"/>
            <w:r w:rsidRPr="00BA7E95">
              <w:rPr>
                <w:rFonts w:ascii="Arial" w:hAnsi="Arial" w:cs="Arial"/>
                <w:sz w:val="18"/>
                <w:szCs w:val="18"/>
              </w:rPr>
              <w:t>, terá disponível duas funcionalidades para sem reservar e já registrando, escolhendo opção para entrar no sistema e acessar suas funções.</w:t>
            </w:r>
          </w:p>
        </w:tc>
      </w:tr>
      <w:tr w:rsidR="00BA7E95" w14:paraId="7BC6C5C7" w14:textId="77777777" w:rsidTr="00BA7E95">
        <w:trPr>
          <w:trHeight w:val="138"/>
        </w:trPr>
        <w:tc>
          <w:tcPr>
            <w:tcW w:w="3917" w:type="dxa"/>
          </w:tcPr>
          <w:p w14:paraId="6B4B0B0C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3917" w:type="dxa"/>
          </w:tcPr>
          <w:p w14:paraId="38F3CB30" w14:textId="77777777" w:rsidR="00BA7E95" w:rsidRPr="00BA7E95" w:rsidRDefault="00BA7E95" w:rsidP="00BA7E95">
            <w:pPr>
              <w:tabs>
                <w:tab w:val="left" w:pos="2244"/>
              </w:tabs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 xml:space="preserve">O ator tem esta </w:t>
            </w:r>
            <w:proofErr w:type="spellStart"/>
            <w:r w:rsidRPr="00BA7E95">
              <w:rPr>
                <w:rFonts w:ascii="Arial" w:hAnsi="Arial" w:cs="Arial"/>
                <w:sz w:val="18"/>
                <w:szCs w:val="18"/>
              </w:rPr>
              <w:t>logado</w:t>
            </w:r>
            <w:proofErr w:type="spellEnd"/>
            <w:r w:rsidRPr="00BA7E95">
              <w:rPr>
                <w:rFonts w:ascii="Arial" w:hAnsi="Arial" w:cs="Arial"/>
                <w:sz w:val="18"/>
                <w:szCs w:val="18"/>
              </w:rPr>
              <w:t xml:space="preserve"> no sistema web</w:t>
            </w:r>
          </w:p>
        </w:tc>
      </w:tr>
      <w:tr w:rsidR="00BA7E95" w14:paraId="55BE9A90" w14:textId="77777777" w:rsidTr="00BA7E95">
        <w:trPr>
          <w:trHeight w:val="264"/>
        </w:trPr>
        <w:tc>
          <w:tcPr>
            <w:tcW w:w="3917" w:type="dxa"/>
          </w:tcPr>
          <w:p w14:paraId="139E5F3A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3917" w:type="dxa"/>
          </w:tcPr>
          <w:p w14:paraId="3DB7F855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Caso não tenha reserva poderá se registrar e consultar a disponibilidade da hotelaria.</w:t>
            </w:r>
          </w:p>
        </w:tc>
      </w:tr>
      <w:tr w:rsidR="00BA7E95" w14:paraId="25DE1EA7" w14:textId="77777777" w:rsidTr="00BA7E95">
        <w:trPr>
          <w:trHeight w:val="271"/>
        </w:trPr>
        <w:tc>
          <w:tcPr>
            <w:tcW w:w="7834" w:type="dxa"/>
            <w:gridSpan w:val="2"/>
            <w:shd w:val="clear" w:color="auto" w:fill="2F5496" w:themeFill="accent5" w:themeFillShade="BF"/>
          </w:tcPr>
          <w:p w14:paraId="0C3C5D4F" w14:textId="77777777" w:rsidR="00BA7E95" w:rsidRPr="00BA7E95" w:rsidRDefault="00BA7E95" w:rsidP="00BA7E95">
            <w:pPr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Fluxo Principal</w:t>
            </w:r>
          </w:p>
          <w:p w14:paraId="02D44EC2" w14:textId="77777777" w:rsidR="00BA7E95" w:rsidRPr="00BA7E95" w:rsidRDefault="00BA7E95" w:rsidP="00BA7E9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A7E95" w14:paraId="0DA426F7" w14:textId="77777777" w:rsidTr="00BA7E95">
        <w:trPr>
          <w:trHeight w:val="132"/>
        </w:trPr>
        <w:tc>
          <w:tcPr>
            <w:tcW w:w="3917" w:type="dxa"/>
          </w:tcPr>
          <w:p w14:paraId="554AACA8" w14:textId="77777777" w:rsidR="00BA7E95" w:rsidRPr="00BA7E95" w:rsidRDefault="00BA7E95" w:rsidP="00BA7E9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Ações do Ator</w:t>
            </w:r>
          </w:p>
        </w:tc>
        <w:tc>
          <w:tcPr>
            <w:tcW w:w="3917" w:type="dxa"/>
          </w:tcPr>
          <w:p w14:paraId="2CCE9E85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Ações do Sistema</w:t>
            </w:r>
          </w:p>
        </w:tc>
      </w:tr>
      <w:tr w:rsidR="00BA7E95" w14:paraId="0CCB4EFF" w14:textId="77777777" w:rsidTr="00BA7E95">
        <w:trPr>
          <w:trHeight w:val="264"/>
        </w:trPr>
        <w:tc>
          <w:tcPr>
            <w:tcW w:w="3917" w:type="dxa"/>
          </w:tcPr>
          <w:p w14:paraId="6D77929E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1 – Ao acessar o sistema.</w:t>
            </w:r>
          </w:p>
        </w:tc>
        <w:tc>
          <w:tcPr>
            <w:tcW w:w="3917" w:type="dxa"/>
          </w:tcPr>
          <w:p w14:paraId="1F409CC7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O cliente ficará disposto a duas situações sem reserva e registrado.</w:t>
            </w:r>
          </w:p>
        </w:tc>
      </w:tr>
      <w:tr w:rsidR="00BA7E95" w14:paraId="1CA84B9B" w14:textId="77777777" w:rsidTr="00BA7E95">
        <w:trPr>
          <w:trHeight w:val="745"/>
        </w:trPr>
        <w:tc>
          <w:tcPr>
            <w:tcW w:w="3917" w:type="dxa"/>
          </w:tcPr>
          <w:p w14:paraId="6EA231CC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1.1 – Cliente sem reservar.</w:t>
            </w:r>
          </w:p>
        </w:tc>
        <w:tc>
          <w:tcPr>
            <w:tcW w:w="3917" w:type="dxa"/>
          </w:tcPr>
          <w:p w14:paraId="5F5D62E8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Nessa opção o cliente poderá consultar os serviços, preços e disponibilidade do local, após isso poderá se registrar no estabelecimento.</w:t>
            </w:r>
          </w:p>
        </w:tc>
      </w:tr>
      <w:tr w:rsidR="00BA7E95" w14:paraId="605D0100" w14:textId="77777777" w:rsidTr="00BA7E95">
        <w:trPr>
          <w:trHeight w:val="745"/>
        </w:trPr>
        <w:tc>
          <w:tcPr>
            <w:tcW w:w="3917" w:type="dxa"/>
          </w:tcPr>
          <w:p w14:paraId="7F692D4E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1.2 – Registrar.</w:t>
            </w:r>
          </w:p>
        </w:tc>
        <w:tc>
          <w:tcPr>
            <w:tcW w:w="3917" w:type="dxa"/>
          </w:tcPr>
          <w:p w14:paraId="00FC0BCA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Nessa opção o cliente se cadastra com seus dados pessoais, após isso irá gerar um número.</w:t>
            </w:r>
          </w:p>
        </w:tc>
      </w:tr>
      <w:tr w:rsidR="00BA7E95" w14:paraId="080BF7DA" w14:textId="77777777" w:rsidTr="00BA7E95">
        <w:trPr>
          <w:trHeight w:val="538"/>
        </w:trPr>
        <w:tc>
          <w:tcPr>
            <w:tcW w:w="3917" w:type="dxa"/>
          </w:tcPr>
          <w:p w14:paraId="6AFC34D1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 –Cliente Registrado.</w:t>
            </w:r>
          </w:p>
        </w:tc>
        <w:tc>
          <w:tcPr>
            <w:tcW w:w="3917" w:type="dxa"/>
          </w:tcPr>
          <w:p w14:paraId="688316BB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Uma vez já registrado poderá acessa o sistema por meio do número de cliente e senha, os clientes registrados devem ter acesso ás demais operações.</w:t>
            </w:r>
          </w:p>
        </w:tc>
      </w:tr>
      <w:tr w:rsidR="00BA7E95" w14:paraId="519A4707" w14:textId="77777777" w:rsidTr="00BA7E95">
        <w:trPr>
          <w:trHeight w:val="405"/>
        </w:trPr>
        <w:tc>
          <w:tcPr>
            <w:tcW w:w="3917" w:type="dxa"/>
          </w:tcPr>
          <w:p w14:paraId="4E301998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2.1 – Efetuar reserva.</w:t>
            </w:r>
          </w:p>
        </w:tc>
        <w:tc>
          <w:tcPr>
            <w:tcW w:w="3917" w:type="dxa"/>
          </w:tcPr>
          <w:p w14:paraId="2652CD4A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Nessa aplicação podendo efetuar a reserva, com indicação de dados de cartão de crédito (a validar automaticamente junto do sistema informático de uma entidade bancária).</w:t>
            </w:r>
          </w:p>
        </w:tc>
      </w:tr>
      <w:tr w:rsidR="00BA7E95" w14:paraId="693FC655" w14:textId="77777777" w:rsidTr="00BA7E95">
        <w:trPr>
          <w:trHeight w:val="405"/>
        </w:trPr>
        <w:tc>
          <w:tcPr>
            <w:tcW w:w="3917" w:type="dxa"/>
          </w:tcPr>
          <w:p w14:paraId="26A3CBC2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2.2 – Consultar as reservas pendentes.</w:t>
            </w:r>
          </w:p>
        </w:tc>
        <w:tc>
          <w:tcPr>
            <w:tcW w:w="3917" w:type="dxa"/>
          </w:tcPr>
          <w:p w14:paraId="74CCA0BF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O cliente poderá olha o número de reservas e os pendentes</w:t>
            </w:r>
          </w:p>
        </w:tc>
      </w:tr>
      <w:tr w:rsidR="00BA7E95" w14:paraId="46A98DB0" w14:textId="77777777" w:rsidTr="00BA7E95">
        <w:trPr>
          <w:trHeight w:val="405"/>
        </w:trPr>
        <w:tc>
          <w:tcPr>
            <w:tcW w:w="3917" w:type="dxa"/>
          </w:tcPr>
          <w:p w14:paraId="4EA889F6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2.3 – Consultar histórico.</w:t>
            </w:r>
          </w:p>
        </w:tc>
        <w:tc>
          <w:tcPr>
            <w:tcW w:w="3917" w:type="dxa"/>
          </w:tcPr>
          <w:p w14:paraId="32C18F77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Consultar os históricos de estadias, reservas e mensagens (estas últimas, só se a funcionalidade anterior estiver disponível).</w:t>
            </w:r>
          </w:p>
        </w:tc>
      </w:tr>
      <w:tr w:rsidR="00BA7E95" w14:paraId="29DC3EE0" w14:textId="77777777" w:rsidTr="00BA7E95">
        <w:trPr>
          <w:trHeight w:val="405"/>
        </w:trPr>
        <w:tc>
          <w:tcPr>
            <w:tcW w:w="3917" w:type="dxa"/>
          </w:tcPr>
          <w:p w14:paraId="71AD8163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2.4 – Alterar ou anular.</w:t>
            </w:r>
          </w:p>
        </w:tc>
        <w:tc>
          <w:tcPr>
            <w:tcW w:w="3917" w:type="dxa"/>
          </w:tcPr>
          <w:p w14:paraId="284994BF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O cliente poderá caso precise alterar os dados pessoais na parte de registro, em reservas efetuadas, consultas e também anular.</w:t>
            </w:r>
          </w:p>
        </w:tc>
      </w:tr>
    </w:tbl>
    <w:p w14:paraId="4775B381" w14:textId="70870D54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75A22928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6B4F7804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639CA778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43DDA31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F588068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DA232F3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7A0E824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37AFB63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7526D36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4D25FFDA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2016F44B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33AF4BD5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12E2922B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4ECA53EB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499785BE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7C233FD7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2F7B5212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3D853454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29934883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BC1C0A3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ACBFEAA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105FC541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4A81B1C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30DBD4CC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3F165909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7C28D387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708EAA57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7F0133A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22D9A90A" w14:textId="0758B54A" w:rsidR="00DC5A09" w:rsidRDefault="00C525DE" w:rsidP="003E5C7C">
      <w:pPr>
        <w:pStyle w:val="Ttulo1"/>
        <w:numPr>
          <w:ilvl w:val="0"/>
          <w:numId w:val="0"/>
        </w:numPr>
        <w:ind w:left="851"/>
      </w:pPr>
      <w:r>
        <w:br/>
      </w:r>
      <w:r w:rsidR="002D5FFD">
        <w:br/>
      </w:r>
      <w:proofErr w:type="gramStart"/>
      <w:r w:rsidR="00DC5A09">
        <w:rPr>
          <w:sz w:val="20"/>
        </w:rPr>
        <w:lastRenderedPageBreak/>
        <w:t>d</w:t>
      </w:r>
      <w:proofErr w:type="gramEnd"/>
      <w:r w:rsidR="00301C6B" w:rsidRPr="00301C6B">
        <w:rPr>
          <w:sz w:val="20"/>
        </w:rPr>
        <w:t xml:space="preserve"> – </w:t>
      </w:r>
      <w:r w:rsidR="00DC5A09">
        <w:rPr>
          <w:sz w:val="20"/>
        </w:rPr>
        <w:t>Fluxo de R</w:t>
      </w:r>
      <w:r w:rsidR="00301C6B" w:rsidRPr="00301C6B">
        <w:rPr>
          <w:sz w:val="20"/>
        </w:rPr>
        <w:t xml:space="preserve">egistro </w:t>
      </w:r>
      <w:r w:rsidR="00DC5A09">
        <w:rPr>
          <w:sz w:val="20"/>
        </w:rPr>
        <w:t>para</w:t>
      </w:r>
      <w:r w:rsidR="00301C6B" w:rsidRPr="00301C6B">
        <w:rPr>
          <w:sz w:val="20"/>
        </w:rPr>
        <w:t xml:space="preserve"> Cliente sem Reserva Prévia</w:t>
      </w:r>
      <w:r w:rsidR="00301C6B">
        <w:br/>
      </w:r>
      <w:r w:rsidR="00DC5A09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37A50EE4" wp14:editId="0C236E6F">
            <wp:simplePos x="0" y="0"/>
            <wp:positionH relativeFrom="margin">
              <wp:align>right</wp:align>
            </wp:positionH>
            <wp:positionV relativeFrom="paragraph">
              <wp:posOffset>393700</wp:posOffset>
            </wp:positionV>
            <wp:extent cx="5372100" cy="2540635"/>
            <wp:effectExtent l="0" t="0" r="0" b="0"/>
            <wp:wrapSquare wrapText="bothSides"/>
            <wp:docPr id="6105259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25961" name="Imagem 61052596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FFD">
        <w:br/>
      </w:r>
    </w:p>
    <w:p w14:paraId="25906903" w14:textId="3203D359" w:rsidR="00FE68A6" w:rsidRDefault="00FF6325" w:rsidP="00D160C6">
      <w:pPr>
        <w:pStyle w:val="NormalWeb"/>
        <w:ind w:left="851"/>
      </w:pPr>
      <w:r>
        <w:br/>
      </w:r>
      <w:proofErr w:type="gramStart"/>
      <w:r w:rsidR="00DC5A09" w:rsidRPr="00D160C6">
        <w:rPr>
          <w:rFonts w:ascii="Arial" w:hAnsi="Arial" w:cs="Arial"/>
          <w:b/>
          <w:sz w:val="20"/>
          <w:szCs w:val="20"/>
        </w:rPr>
        <w:t>e</w:t>
      </w:r>
      <w:proofErr w:type="gramEnd"/>
      <w:r w:rsidRPr="00D160C6">
        <w:rPr>
          <w:rFonts w:ascii="Arial" w:hAnsi="Arial" w:cs="Arial"/>
          <w:b/>
          <w:sz w:val="20"/>
          <w:szCs w:val="20"/>
        </w:rPr>
        <w:t xml:space="preserve"> –</w:t>
      </w:r>
      <w:r w:rsidR="00DC5A09" w:rsidRPr="00D160C6">
        <w:rPr>
          <w:rFonts w:ascii="Arial" w:hAnsi="Arial" w:cs="Arial"/>
          <w:b/>
          <w:sz w:val="20"/>
          <w:szCs w:val="20"/>
        </w:rPr>
        <w:t xml:space="preserve"> Fluxo do </w:t>
      </w:r>
      <w:r w:rsidRPr="00D160C6">
        <w:rPr>
          <w:rFonts w:ascii="Arial" w:hAnsi="Arial" w:cs="Arial"/>
          <w:b/>
          <w:sz w:val="20"/>
          <w:szCs w:val="20"/>
        </w:rPr>
        <w:t>Sistema de Negócio</w:t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FE68A6">
        <w:rPr>
          <w:noProof/>
        </w:rPr>
        <w:drawing>
          <wp:inline distT="0" distB="0" distL="0" distR="0" wp14:anchorId="5438E405" wp14:editId="7149A9CB">
            <wp:extent cx="5911820" cy="2698745"/>
            <wp:effectExtent l="0" t="0" r="0" b="6985"/>
            <wp:docPr id="5" name="Imagem 5" descr="C:\Users\RIFFEN\Desktop\e428a363-bf5d-4772-ab4a-b7cc46996c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IFFEN\Desktop\e428a363-bf5d-4772-ab4a-b7cc46996ccd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94" cy="27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A6758" w14:textId="6316C896" w:rsidR="00A92C0D" w:rsidRDefault="009703F6" w:rsidP="003E5C7C">
      <w:pPr>
        <w:pStyle w:val="Ttulo1"/>
        <w:numPr>
          <w:ilvl w:val="0"/>
          <w:numId w:val="0"/>
        </w:numPr>
        <w:ind w:left="851"/>
      </w:pPr>
      <w:r>
        <w:rPr>
          <w:sz w:val="20"/>
        </w:rPr>
        <w:br/>
      </w:r>
      <w:r w:rsidR="00DC5A09">
        <w:rPr>
          <w:sz w:val="20"/>
        </w:rPr>
        <w:br/>
      </w:r>
      <w:r w:rsidR="00DC5A09">
        <w:rPr>
          <w:sz w:val="20"/>
        </w:rPr>
        <w:br/>
      </w:r>
      <w:r w:rsidR="00DC5A09"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  <w:r w:rsidR="00DC5A09">
        <w:rPr>
          <w:sz w:val="20"/>
        </w:rPr>
        <w:br/>
      </w:r>
      <w:r>
        <w:rPr>
          <w:sz w:val="20"/>
        </w:rPr>
        <w:lastRenderedPageBreak/>
        <w:br/>
      </w:r>
      <w:r w:rsidR="00FF6325">
        <w:rPr>
          <w:sz w:val="20"/>
        </w:rPr>
        <w:br/>
      </w:r>
      <w:proofErr w:type="gramStart"/>
      <w:r w:rsidR="00DC5A09">
        <w:rPr>
          <w:sz w:val="20"/>
        </w:rPr>
        <w:t>f</w:t>
      </w:r>
      <w:proofErr w:type="gramEnd"/>
      <w:r w:rsidR="00FF6325">
        <w:rPr>
          <w:sz w:val="20"/>
        </w:rPr>
        <w:t xml:space="preserve"> –</w:t>
      </w:r>
      <w:r w:rsidR="00C83842">
        <w:rPr>
          <w:sz w:val="20"/>
        </w:rPr>
        <w:t xml:space="preserve"> </w:t>
      </w:r>
      <w:r w:rsidR="00DC5A09">
        <w:rPr>
          <w:sz w:val="20"/>
        </w:rPr>
        <w:t xml:space="preserve">Fluxo do </w:t>
      </w:r>
      <w:r w:rsidR="00FF6325">
        <w:rPr>
          <w:sz w:val="20"/>
        </w:rPr>
        <w:t>Sistema Software</w:t>
      </w:r>
      <w:r w:rsidR="00FF6325">
        <w:rPr>
          <w:sz w:val="20"/>
        </w:rPr>
        <w:br/>
      </w:r>
      <w:r w:rsidR="00FF6325">
        <w:rPr>
          <w:sz w:val="20"/>
        </w:rPr>
        <w:br/>
      </w:r>
      <w:r w:rsidR="00FF6325">
        <w:rPr>
          <w:noProof/>
          <w:sz w:val="20"/>
          <w:lang w:eastAsia="pt-BR"/>
        </w:rPr>
        <w:drawing>
          <wp:inline distT="0" distB="0" distL="0" distR="0" wp14:anchorId="4A766F8A" wp14:editId="137F19DA">
            <wp:extent cx="4162425" cy="2998609"/>
            <wp:effectExtent l="0" t="0" r="0" b="0"/>
            <wp:docPr id="170562676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417" cy="3010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F6325">
        <w:rPr>
          <w:sz w:val="20"/>
        </w:rPr>
        <w:br/>
      </w:r>
      <w:r w:rsidR="00FF6325">
        <w:rPr>
          <w:sz w:val="20"/>
        </w:rPr>
        <w:br/>
      </w:r>
      <w:r w:rsidR="00FF6325">
        <w:rPr>
          <w:sz w:val="20"/>
        </w:rPr>
        <w:br/>
      </w:r>
      <w:r w:rsidR="00DC5A09">
        <w:rPr>
          <w:sz w:val="20"/>
        </w:rPr>
        <w:t>g</w:t>
      </w:r>
      <w:r w:rsidR="00FF6325">
        <w:rPr>
          <w:sz w:val="20"/>
        </w:rPr>
        <w:t xml:space="preserve"> – </w:t>
      </w:r>
      <w:r w:rsidR="00DC5A09">
        <w:rPr>
          <w:sz w:val="20"/>
        </w:rPr>
        <w:t xml:space="preserve">Fluxo de </w:t>
      </w:r>
      <w:r w:rsidR="00AD6F1A">
        <w:rPr>
          <w:sz w:val="20"/>
        </w:rPr>
        <w:t>Alojamentos</w:t>
      </w:r>
      <w:r w:rsidR="00FF6325">
        <w:rPr>
          <w:sz w:val="20"/>
        </w:rPr>
        <w:br/>
      </w:r>
      <w:r w:rsidR="00FF6325">
        <w:rPr>
          <w:sz w:val="20"/>
        </w:rPr>
        <w:br/>
      </w:r>
      <w:r w:rsidR="00FF6325">
        <w:rPr>
          <w:noProof/>
          <w:sz w:val="20"/>
          <w:lang w:eastAsia="pt-BR"/>
        </w:rPr>
        <w:drawing>
          <wp:inline distT="0" distB="0" distL="0" distR="0" wp14:anchorId="0EC15B1B" wp14:editId="4743FEB6">
            <wp:extent cx="4278118" cy="3057525"/>
            <wp:effectExtent l="0" t="0" r="8255" b="0"/>
            <wp:docPr id="109288109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714" cy="30865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256D4">
        <w:rPr>
          <w:sz w:val="20"/>
        </w:rPr>
        <w:br/>
      </w:r>
      <w:r w:rsidR="00EA7FE2">
        <w:rPr>
          <w:sz w:val="20"/>
        </w:rPr>
        <w:br/>
      </w:r>
      <w:r w:rsidR="00EA7FE2">
        <w:rPr>
          <w:sz w:val="20"/>
        </w:rPr>
        <w:br/>
      </w:r>
      <w:r w:rsidR="00AA40F7">
        <w:rPr>
          <w:sz w:val="20"/>
        </w:rPr>
        <w:br/>
      </w:r>
      <w:r w:rsidR="00AA40F7">
        <w:rPr>
          <w:sz w:val="20"/>
        </w:rPr>
        <w:br/>
      </w:r>
      <w:r w:rsidR="00B256D4">
        <w:rPr>
          <w:sz w:val="20"/>
        </w:rPr>
        <w:br/>
      </w:r>
    </w:p>
    <w:p w14:paraId="060D1194" w14:textId="56B83DB8" w:rsidR="00A92C0D" w:rsidRDefault="005B4D25" w:rsidP="002C3368">
      <w:pPr>
        <w:pStyle w:val="Ttulo2"/>
        <w:numPr>
          <w:ilvl w:val="1"/>
          <w:numId w:val="19"/>
        </w:numPr>
        <w:ind w:left="851"/>
      </w:pPr>
      <w:bookmarkStart w:id="9" w:name="_Toc274957446"/>
      <w:r>
        <w:t xml:space="preserve">Requisitos </w:t>
      </w:r>
      <w:r w:rsidR="00A92C0D">
        <w:t>Funciona</w:t>
      </w:r>
      <w:r>
        <w:t>is</w:t>
      </w:r>
      <w:bookmarkEnd w:id="9"/>
      <w:r w:rsidR="00EA7FE2">
        <w:br/>
      </w:r>
    </w:p>
    <w:p w14:paraId="4E016E4B" w14:textId="3EE8B389" w:rsidR="00386BFA" w:rsidRPr="00386BFA" w:rsidRDefault="00386BFA" w:rsidP="004A7C34">
      <w:pPr>
        <w:ind w:left="1134"/>
        <w:rPr>
          <w:rFonts w:ascii="Arial" w:hAnsi="Arial"/>
          <w:b/>
          <w:sz w:val="18"/>
          <w:szCs w:val="18"/>
        </w:rPr>
      </w:pPr>
      <w:r w:rsidRPr="00386BFA">
        <w:rPr>
          <w:rFonts w:ascii="Arial" w:hAnsi="Arial"/>
          <w:b/>
          <w:sz w:val="18"/>
          <w:szCs w:val="18"/>
        </w:rPr>
        <w:t xml:space="preserve">3.1.1 [RF001] Registrar e </w:t>
      </w:r>
      <w:r w:rsidR="00BA7443">
        <w:rPr>
          <w:rFonts w:ascii="Arial" w:hAnsi="Arial"/>
          <w:b/>
          <w:sz w:val="18"/>
          <w:szCs w:val="18"/>
        </w:rPr>
        <w:t>A</w:t>
      </w:r>
      <w:r w:rsidRPr="00386BFA">
        <w:rPr>
          <w:rFonts w:ascii="Arial" w:hAnsi="Arial"/>
          <w:b/>
          <w:sz w:val="18"/>
          <w:szCs w:val="18"/>
        </w:rPr>
        <w:t xml:space="preserve">tualizar </w:t>
      </w:r>
      <w:r w:rsidR="00BA7443">
        <w:rPr>
          <w:rFonts w:ascii="Arial" w:hAnsi="Arial"/>
          <w:b/>
          <w:sz w:val="18"/>
          <w:szCs w:val="18"/>
        </w:rPr>
        <w:t>C</w:t>
      </w:r>
      <w:r w:rsidRPr="00386BFA">
        <w:rPr>
          <w:rFonts w:ascii="Arial" w:hAnsi="Arial"/>
          <w:b/>
          <w:sz w:val="18"/>
          <w:szCs w:val="18"/>
        </w:rPr>
        <w:t xml:space="preserve">aracterísticas </w:t>
      </w:r>
      <w:r w:rsidR="00BA7443">
        <w:rPr>
          <w:rFonts w:ascii="Arial" w:hAnsi="Arial"/>
          <w:b/>
          <w:sz w:val="18"/>
          <w:szCs w:val="18"/>
        </w:rPr>
        <w:t>G</w:t>
      </w:r>
      <w:r w:rsidRPr="00386BFA">
        <w:rPr>
          <w:rFonts w:ascii="Arial" w:hAnsi="Arial"/>
          <w:b/>
          <w:sz w:val="18"/>
          <w:szCs w:val="18"/>
        </w:rPr>
        <w:t xml:space="preserve">erais da </w:t>
      </w:r>
      <w:r w:rsidR="00BA7443">
        <w:rPr>
          <w:rFonts w:ascii="Arial" w:hAnsi="Arial"/>
          <w:b/>
          <w:sz w:val="18"/>
          <w:szCs w:val="18"/>
        </w:rPr>
        <w:t>E</w:t>
      </w:r>
      <w:r w:rsidRPr="00386BFA">
        <w:rPr>
          <w:rFonts w:ascii="Arial" w:hAnsi="Arial"/>
          <w:b/>
          <w:sz w:val="18"/>
          <w:szCs w:val="18"/>
        </w:rPr>
        <w:t>mpresa</w:t>
      </w:r>
      <w:r w:rsidRPr="00386BFA">
        <w:rPr>
          <w:rFonts w:ascii="Arial" w:hAnsi="Arial"/>
          <w:b/>
          <w:sz w:val="18"/>
          <w:szCs w:val="18"/>
        </w:rPr>
        <w:br/>
      </w:r>
    </w:p>
    <w:p w14:paraId="27F108E4" w14:textId="3F078463" w:rsidR="00386BFA" w:rsidRPr="00386BFA" w:rsidRDefault="00386BFA" w:rsidP="002A1177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386BFA">
        <w:rPr>
          <w:rFonts w:ascii="Arial" w:hAnsi="Arial"/>
          <w:bCs/>
          <w:sz w:val="18"/>
          <w:szCs w:val="18"/>
        </w:rPr>
        <w:t>Descrição</w:t>
      </w:r>
      <w:r w:rsidR="00784515">
        <w:rPr>
          <w:rFonts w:ascii="Arial" w:hAnsi="Arial"/>
          <w:bCs/>
          <w:sz w:val="18"/>
          <w:szCs w:val="18"/>
        </w:rPr>
        <w:t xml:space="preserve">: O utilizador </w:t>
      </w:r>
      <w:r w:rsidR="00BD2741">
        <w:rPr>
          <w:rFonts w:ascii="Arial" w:hAnsi="Arial"/>
          <w:bCs/>
          <w:sz w:val="18"/>
          <w:szCs w:val="18"/>
        </w:rPr>
        <w:t>deve</w:t>
      </w:r>
      <w:r w:rsidR="00784515">
        <w:rPr>
          <w:rFonts w:ascii="Arial" w:hAnsi="Arial"/>
          <w:bCs/>
          <w:sz w:val="18"/>
          <w:szCs w:val="18"/>
        </w:rPr>
        <w:t xml:space="preserve"> </w:t>
      </w:r>
      <w:r w:rsidR="00BD2741">
        <w:rPr>
          <w:rFonts w:ascii="Arial" w:hAnsi="Arial"/>
          <w:bCs/>
          <w:sz w:val="18"/>
          <w:szCs w:val="18"/>
        </w:rPr>
        <w:t>indicar</w:t>
      </w:r>
      <w:r w:rsidRPr="00386BFA">
        <w:rPr>
          <w:rFonts w:ascii="Arial" w:hAnsi="Arial"/>
          <w:bCs/>
          <w:sz w:val="18"/>
          <w:szCs w:val="18"/>
        </w:rPr>
        <w:t xml:space="preserve"> dos seguintes dados: nome, endereço, telefone, categoria e e-mail.</w:t>
      </w:r>
      <w:r w:rsidRPr="00386BFA">
        <w:rPr>
          <w:rFonts w:ascii="Arial" w:hAnsi="Arial"/>
          <w:bCs/>
          <w:sz w:val="18"/>
          <w:szCs w:val="18"/>
        </w:rPr>
        <w:br/>
      </w:r>
    </w:p>
    <w:p w14:paraId="50B88F37" w14:textId="2AEB4F27" w:rsidR="00872855" w:rsidRDefault="00386BFA" w:rsidP="004A7C34">
      <w:pPr>
        <w:ind w:left="1134"/>
        <w:rPr>
          <w:rFonts w:ascii="Arial" w:hAnsi="Arial" w:cs="Arial"/>
          <w:sz w:val="18"/>
          <w:szCs w:val="18"/>
        </w:rPr>
      </w:pPr>
      <w:r w:rsidRPr="00386BFA">
        <w:rPr>
          <w:rFonts w:ascii="Arial" w:hAnsi="Arial"/>
          <w:bCs/>
          <w:sz w:val="18"/>
          <w:szCs w:val="18"/>
        </w:rPr>
        <w:t xml:space="preserve">Ator: </w:t>
      </w:r>
      <w:r w:rsidR="00F35F62">
        <w:rPr>
          <w:rFonts w:ascii="Arial" w:hAnsi="Arial"/>
          <w:bCs/>
          <w:sz w:val="18"/>
          <w:szCs w:val="18"/>
        </w:rPr>
        <w:t>G</w:t>
      </w:r>
      <w:r w:rsidRPr="00386BFA">
        <w:rPr>
          <w:rFonts w:ascii="Arial" w:hAnsi="Arial"/>
          <w:bCs/>
          <w:sz w:val="18"/>
          <w:szCs w:val="18"/>
        </w:rPr>
        <w:t>erente</w:t>
      </w:r>
      <w:r w:rsidR="009179DD" w:rsidRPr="00386BFA">
        <w:rPr>
          <w:rFonts w:ascii="Arial" w:hAnsi="Arial" w:cs="Arial"/>
          <w:sz w:val="18"/>
          <w:szCs w:val="18"/>
        </w:rPr>
        <w:br/>
      </w:r>
    </w:p>
    <w:p w14:paraId="25BAFEC3" w14:textId="45E32D70" w:rsidR="00386BFA" w:rsidRPr="00386BFA" w:rsidRDefault="00386BFA" w:rsidP="004A7C3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386BFA">
        <w:rPr>
          <w:rFonts w:ascii="Arial" w:hAnsi="Arial" w:cs="Arial"/>
          <w:b/>
          <w:sz w:val="18"/>
          <w:szCs w:val="18"/>
        </w:rPr>
        <w:t>3.1.2 [RF002]</w:t>
      </w:r>
      <w:r w:rsidRPr="00386BFA">
        <w:rPr>
          <w:rFonts w:ascii="Arial" w:hAnsi="Arial" w:cs="Arial"/>
          <w:sz w:val="18"/>
          <w:szCs w:val="18"/>
        </w:rPr>
        <w:t xml:space="preserve"> </w:t>
      </w:r>
      <w:r w:rsidRPr="00386BFA">
        <w:rPr>
          <w:rFonts w:ascii="Arial" w:hAnsi="Arial" w:cs="Arial"/>
          <w:b/>
          <w:bCs/>
          <w:sz w:val="18"/>
          <w:szCs w:val="18"/>
        </w:rPr>
        <w:t xml:space="preserve">Registrar e </w:t>
      </w:r>
      <w:r w:rsidR="00BA7443">
        <w:rPr>
          <w:rFonts w:ascii="Arial" w:hAnsi="Arial" w:cs="Arial"/>
          <w:b/>
          <w:bCs/>
          <w:sz w:val="18"/>
          <w:szCs w:val="18"/>
        </w:rPr>
        <w:t>A</w:t>
      </w:r>
      <w:r w:rsidRPr="00386BFA">
        <w:rPr>
          <w:rFonts w:ascii="Arial" w:hAnsi="Arial" w:cs="Arial"/>
          <w:b/>
          <w:bCs/>
          <w:sz w:val="18"/>
          <w:szCs w:val="18"/>
        </w:rPr>
        <w:t xml:space="preserve">tualizar </w:t>
      </w:r>
      <w:r w:rsidR="00BA7443">
        <w:rPr>
          <w:rFonts w:ascii="Arial" w:hAnsi="Arial" w:cs="Arial"/>
          <w:b/>
          <w:bCs/>
          <w:sz w:val="18"/>
          <w:szCs w:val="18"/>
        </w:rPr>
        <w:t>S</w:t>
      </w:r>
      <w:r w:rsidRPr="00386BFA">
        <w:rPr>
          <w:rFonts w:ascii="Arial" w:hAnsi="Arial" w:cs="Arial"/>
          <w:b/>
          <w:bCs/>
          <w:sz w:val="18"/>
          <w:szCs w:val="18"/>
        </w:rPr>
        <w:t xml:space="preserve">erviços </w:t>
      </w:r>
      <w:r w:rsidR="00BA7443">
        <w:rPr>
          <w:rFonts w:ascii="Arial" w:hAnsi="Arial" w:cs="Arial"/>
          <w:b/>
          <w:bCs/>
          <w:sz w:val="18"/>
          <w:szCs w:val="18"/>
        </w:rPr>
        <w:t>O</w:t>
      </w:r>
      <w:r w:rsidRPr="00386BFA">
        <w:rPr>
          <w:rFonts w:ascii="Arial" w:hAnsi="Arial" w:cs="Arial"/>
          <w:b/>
          <w:bCs/>
          <w:sz w:val="18"/>
          <w:szCs w:val="18"/>
        </w:rPr>
        <w:t>ferecidos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11CC35FD" w14:textId="5F7CC824" w:rsidR="00386BFA" w:rsidRPr="00BA7443" w:rsidRDefault="00386BFA" w:rsidP="002A1177">
      <w:pPr>
        <w:spacing w:line="276" w:lineRule="auto"/>
        <w:ind w:left="1134"/>
        <w:jc w:val="both"/>
        <w:rPr>
          <w:rFonts w:ascii="Arial" w:hAnsi="Arial" w:cs="Arial"/>
          <w:b/>
          <w:bCs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>Descrição:</w:t>
      </w:r>
      <w:r w:rsidRPr="00BA7443">
        <w:rPr>
          <w:rFonts w:ascii="Arial" w:hAnsi="Arial" w:cs="Arial"/>
          <w:b/>
          <w:bCs/>
          <w:sz w:val="18"/>
          <w:szCs w:val="18"/>
        </w:rPr>
        <w:t xml:space="preserve"> </w:t>
      </w:r>
      <w:r w:rsidR="00C776B9">
        <w:rPr>
          <w:rFonts w:ascii="Arial" w:hAnsi="Arial" w:cs="Arial"/>
          <w:sz w:val="18"/>
          <w:szCs w:val="18"/>
        </w:rPr>
        <w:t>R</w:t>
      </w:r>
      <w:r w:rsidR="00C776B9" w:rsidRPr="00C776B9">
        <w:rPr>
          <w:rFonts w:ascii="Arial" w:hAnsi="Arial" w:cs="Arial"/>
          <w:sz w:val="18"/>
          <w:szCs w:val="18"/>
        </w:rPr>
        <w:t>ealizar upgrade na disponibilização dos serviços (alojamento e café da manhã, alojamento e pequeno almoço, alojamento e café da manhã e pequeno almoço e janta, al</w:t>
      </w:r>
      <w:r w:rsidR="00C776B9">
        <w:rPr>
          <w:rFonts w:ascii="Arial" w:hAnsi="Arial" w:cs="Arial"/>
          <w:sz w:val="18"/>
          <w:szCs w:val="18"/>
        </w:rPr>
        <w:t>ojamento e janta ou só alojamento</w:t>
      </w:r>
      <w:r w:rsidR="00C776B9" w:rsidRPr="00C776B9">
        <w:rPr>
          <w:rFonts w:ascii="Arial" w:hAnsi="Arial" w:cs="Arial"/>
          <w:sz w:val="18"/>
          <w:szCs w:val="18"/>
        </w:rPr>
        <w:t>) e valores conforme o período do ano e o quantitativo de pessoas interessadas na reserva.</w:t>
      </w:r>
      <w:r w:rsidR="00BA7443">
        <w:rPr>
          <w:rFonts w:ascii="Arial" w:hAnsi="Arial" w:cs="Arial"/>
          <w:sz w:val="18"/>
          <w:szCs w:val="18"/>
        </w:rPr>
        <w:br/>
      </w:r>
    </w:p>
    <w:p w14:paraId="623FF8C2" w14:textId="77777777" w:rsidR="00386BFA" w:rsidRPr="00BA7443" w:rsidRDefault="00386BFA" w:rsidP="004A7C3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>Ator: Gerente</w:t>
      </w:r>
    </w:p>
    <w:p w14:paraId="2A4F1357" w14:textId="77777777" w:rsidR="00BA7443" w:rsidRDefault="00BA7443" w:rsidP="004A7C34">
      <w:pPr>
        <w:spacing w:line="276" w:lineRule="auto"/>
        <w:ind w:left="1134"/>
        <w:rPr>
          <w:rFonts w:ascii="Arial" w:hAnsi="Arial" w:cs="Arial"/>
          <w:i/>
          <w:iCs/>
          <w:sz w:val="18"/>
          <w:szCs w:val="18"/>
        </w:rPr>
      </w:pPr>
    </w:p>
    <w:p w14:paraId="6DBB1A6A" w14:textId="752F63E7" w:rsidR="00BA7443" w:rsidRPr="00BA7443" w:rsidRDefault="00BA7443" w:rsidP="00BA7443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BA7443">
        <w:rPr>
          <w:rFonts w:ascii="Arial" w:hAnsi="Arial" w:cs="Arial"/>
          <w:b/>
          <w:bCs/>
          <w:sz w:val="18"/>
          <w:szCs w:val="18"/>
        </w:rPr>
        <w:t xml:space="preserve">3.1.3 [RF003] Registrar e </w:t>
      </w:r>
      <w:r>
        <w:rPr>
          <w:rFonts w:ascii="Arial" w:hAnsi="Arial" w:cs="Arial"/>
          <w:b/>
          <w:bCs/>
          <w:sz w:val="18"/>
          <w:szCs w:val="18"/>
        </w:rPr>
        <w:t>A</w:t>
      </w:r>
      <w:r w:rsidRPr="00BA7443">
        <w:rPr>
          <w:rFonts w:ascii="Arial" w:hAnsi="Arial" w:cs="Arial"/>
          <w:b/>
          <w:bCs/>
          <w:sz w:val="18"/>
          <w:szCs w:val="18"/>
        </w:rPr>
        <w:t xml:space="preserve">tualizar </w:t>
      </w:r>
      <w:r>
        <w:rPr>
          <w:rFonts w:ascii="Arial" w:hAnsi="Arial" w:cs="Arial"/>
          <w:b/>
          <w:bCs/>
          <w:sz w:val="18"/>
          <w:szCs w:val="18"/>
        </w:rPr>
        <w:t>Q</w:t>
      </w:r>
      <w:r w:rsidRPr="00BA7443">
        <w:rPr>
          <w:rFonts w:ascii="Arial" w:hAnsi="Arial" w:cs="Arial"/>
          <w:b/>
          <w:bCs/>
          <w:sz w:val="18"/>
          <w:szCs w:val="18"/>
        </w:rPr>
        <w:t>uartos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08E75EC1" w14:textId="77777777" w:rsidR="008C7CE4" w:rsidRDefault="00BA7443" w:rsidP="009903D7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Descrição: </w:t>
      </w:r>
      <w:r w:rsidR="009903D7">
        <w:rPr>
          <w:rFonts w:ascii="Arial" w:hAnsi="Arial" w:cs="Arial"/>
          <w:sz w:val="18"/>
          <w:szCs w:val="18"/>
        </w:rPr>
        <w:t>Registrar o número e a capacidade de cada quarto.</w:t>
      </w:r>
    </w:p>
    <w:p w14:paraId="3DF15456" w14:textId="18D68D6A" w:rsidR="00BA7443" w:rsidRPr="00BA7443" w:rsidRDefault="00BA7443" w:rsidP="009903D7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10FB2D19" w14:textId="004A4803" w:rsidR="00BA7443" w:rsidRPr="00BA7443" w:rsidRDefault="00BA7443" w:rsidP="00BA7443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Ator: </w:t>
      </w:r>
      <w:r w:rsidR="00F35F62">
        <w:rPr>
          <w:rFonts w:ascii="Arial" w:hAnsi="Arial" w:cs="Arial"/>
          <w:sz w:val="18"/>
          <w:szCs w:val="18"/>
        </w:rPr>
        <w:t>G</w:t>
      </w:r>
      <w:r w:rsidRPr="00BA7443">
        <w:rPr>
          <w:rFonts w:ascii="Arial" w:hAnsi="Arial" w:cs="Arial"/>
          <w:sz w:val="18"/>
          <w:szCs w:val="18"/>
        </w:rPr>
        <w:t>erente</w:t>
      </w:r>
    </w:p>
    <w:p w14:paraId="7DE1494D" w14:textId="77777777" w:rsidR="00386BFA" w:rsidRDefault="00386BFA" w:rsidP="00386BFA">
      <w:pPr>
        <w:spacing w:line="276" w:lineRule="auto"/>
        <w:rPr>
          <w:rFonts w:ascii="Arial" w:hAnsi="Arial" w:cs="Arial"/>
          <w:i/>
          <w:iCs/>
          <w:sz w:val="18"/>
          <w:szCs w:val="18"/>
        </w:rPr>
      </w:pPr>
    </w:p>
    <w:p w14:paraId="6F859235" w14:textId="46228A4C" w:rsidR="00BA7443" w:rsidRPr="00BA7443" w:rsidRDefault="00BA7443" w:rsidP="00BA7443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BA7443">
        <w:rPr>
          <w:rFonts w:ascii="Arial" w:hAnsi="Arial" w:cs="Arial"/>
          <w:b/>
          <w:bCs/>
          <w:sz w:val="18"/>
          <w:szCs w:val="18"/>
        </w:rPr>
        <w:t xml:space="preserve">3.1.4 [RF004] Registrar </w:t>
      </w:r>
      <w:r>
        <w:rPr>
          <w:rFonts w:ascii="Arial" w:hAnsi="Arial" w:cs="Arial"/>
          <w:b/>
          <w:bCs/>
          <w:sz w:val="18"/>
          <w:szCs w:val="18"/>
        </w:rPr>
        <w:t>E</w:t>
      </w:r>
      <w:r w:rsidRPr="00BA7443">
        <w:rPr>
          <w:rFonts w:ascii="Arial" w:hAnsi="Arial" w:cs="Arial"/>
          <w:b/>
          <w:bCs/>
          <w:sz w:val="18"/>
          <w:szCs w:val="18"/>
        </w:rPr>
        <w:t xml:space="preserve">mpregados </w:t>
      </w:r>
      <w:r w:rsidRPr="00BA7443">
        <w:rPr>
          <w:rFonts w:ascii="Arial" w:hAnsi="Arial" w:cs="Arial"/>
          <w:b/>
          <w:bCs/>
          <w:sz w:val="18"/>
          <w:szCs w:val="18"/>
        </w:rPr>
        <w:br/>
      </w:r>
    </w:p>
    <w:p w14:paraId="79FBE6BC" w14:textId="77777777" w:rsidR="008C7CE4" w:rsidRDefault="00BA7443" w:rsidP="002A1177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Descrição: </w:t>
      </w:r>
      <w:r w:rsidR="009903D7">
        <w:rPr>
          <w:rFonts w:ascii="Arial" w:hAnsi="Arial" w:cs="Arial"/>
          <w:sz w:val="18"/>
          <w:szCs w:val="18"/>
        </w:rPr>
        <w:t xml:space="preserve">Fazer registro dos funcionários que terão acesso ao sistema, os dados coletados serão nome, </w:t>
      </w:r>
      <w:proofErr w:type="spellStart"/>
      <w:r w:rsidR="009903D7">
        <w:rPr>
          <w:rFonts w:ascii="Arial" w:hAnsi="Arial" w:cs="Arial"/>
          <w:sz w:val="18"/>
          <w:szCs w:val="18"/>
        </w:rPr>
        <w:t>login</w:t>
      </w:r>
      <w:proofErr w:type="spellEnd"/>
      <w:r w:rsidR="009903D7">
        <w:rPr>
          <w:rFonts w:ascii="Arial" w:hAnsi="Arial" w:cs="Arial"/>
          <w:sz w:val="18"/>
          <w:szCs w:val="18"/>
        </w:rPr>
        <w:t>, senha e função.</w:t>
      </w:r>
    </w:p>
    <w:p w14:paraId="7246DC0F" w14:textId="6B8F3C25" w:rsidR="00BA7443" w:rsidRPr="00BA7443" w:rsidRDefault="00BA7443" w:rsidP="002A1177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4B84ACF3" w14:textId="2108E4AD" w:rsidR="00F35F62" w:rsidRDefault="00BA7443" w:rsidP="00BA7443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Ator: </w:t>
      </w:r>
      <w:r w:rsidR="00F35F62">
        <w:rPr>
          <w:rFonts w:ascii="Arial" w:hAnsi="Arial" w:cs="Arial"/>
          <w:sz w:val="18"/>
          <w:szCs w:val="18"/>
        </w:rPr>
        <w:t>R</w:t>
      </w:r>
      <w:r w:rsidRPr="00BA7443">
        <w:rPr>
          <w:rFonts w:ascii="Arial" w:hAnsi="Arial" w:cs="Arial"/>
          <w:sz w:val="18"/>
          <w:szCs w:val="18"/>
        </w:rPr>
        <w:t>ecepcionista</w:t>
      </w:r>
      <w:r w:rsidR="00D84954">
        <w:rPr>
          <w:rFonts w:ascii="Arial" w:hAnsi="Arial" w:cs="Arial"/>
          <w:sz w:val="18"/>
          <w:szCs w:val="18"/>
        </w:rPr>
        <w:t xml:space="preserve"> e Gerente</w:t>
      </w:r>
      <w:r w:rsidR="009A1D3B">
        <w:rPr>
          <w:rFonts w:ascii="Arial" w:hAnsi="Arial" w:cs="Arial"/>
          <w:sz w:val="18"/>
          <w:szCs w:val="18"/>
        </w:rPr>
        <w:br/>
      </w:r>
    </w:p>
    <w:p w14:paraId="32186A56" w14:textId="1D56A124" w:rsidR="00784515" w:rsidRPr="00784515" w:rsidRDefault="00784515" w:rsidP="00784515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784515">
        <w:rPr>
          <w:rFonts w:ascii="Arial" w:hAnsi="Arial" w:cs="Arial"/>
          <w:b/>
          <w:bCs/>
          <w:sz w:val="18"/>
          <w:szCs w:val="18"/>
        </w:rPr>
        <w:t>3.1.5 [RF005] Registr</w:t>
      </w:r>
      <w:r w:rsidR="00C26514">
        <w:rPr>
          <w:rFonts w:ascii="Arial" w:hAnsi="Arial" w:cs="Arial"/>
          <w:b/>
          <w:bCs/>
          <w:sz w:val="18"/>
          <w:szCs w:val="18"/>
        </w:rPr>
        <w:t>ar</w:t>
      </w:r>
      <w:r w:rsidRPr="00784515">
        <w:rPr>
          <w:rFonts w:ascii="Arial" w:hAnsi="Arial" w:cs="Arial"/>
          <w:b/>
          <w:bCs/>
          <w:sz w:val="18"/>
          <w:szCs w:val="18"/>
        </w:rPr>
        <w:t xml:space="preserve"> </w:t>
      </w:r>
      <w:r w:rsidR="00C26514">
        <w:rPr>
          <w:rFonts w:ascii="Arial" w:hAnsi="Arial" w:cs="Arial"/>
          <w:b/>
          <w:bCs/>
          <w:sz w:val="18"/>
          <w:szCs w:val="18"/>
        </w:rPr>
        <w:t>C</w:t>
      </w:r>
      <w:r w:rsidR="000E77B8">
        <w:rPr>
          <w:rFonts w:ascii="Arial" w:hAnsi="Arial" w:cs="Arial"/>
          <w:b/>
          <w:bCs/>
          <w:sz w:val="18"/>
          <w:szCs w:val="18"/>
        </w:rPr>
        <w:t>liente</w:t>
      </w:r>
      <w:r w:rsidRPr="00784515">
        <w:rPr>
          <w:rFonts w:ascii="Arial" w:hAnsi="Arial" w:cs="Arial"/>
          <w:b/>
          <w:bCs/>
          <w:sz w:val="18"/>
          <w:szCs w:val="18"/>
        </w:rPr>
        <w:br/>
      </w:r>
    </w:p>
    <w:p w14:paraId="710356AB" w14:textId="77777777" w:rsidR="008C7CE4" w:rsidRDefault="00784515" w:rsidP="00CA37CC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784515">
        <w:rPr>
          <w:rFonts w:ascii="Arial" w:hAnsi="Arial" w:cs="Arial"/>
          <w:sz w:val="18"/>
          <w:szCs w:val="18"/>
        </w:rPr>
        <w:t xml:space="preserve">Descrição: </w:t>
      </w:r>
      <w:r w:rsidR="00FB6A36">
        <w:rPr>
          <w:rFonts w:ascii="Arial" w:hAnsi="Arial" w:cs="Arial"/>
          <w:sz w:val="18"/>
          <w:szCs w:val="18"/>
        </w:rPr>
        <w:t>O</w:t>
      </w:r>
      <w:r w:rsidR="00FB6A36" w:rsidRPr="00FB6A36">
        <w:rPr>
          <w:rFonts w:ascii="Arial" w:hAnsi="Arial" w:cs="Arial"/>
          <w:sz w:val="18"/>
          <w:szCs w:val="18"/>
        </w:rPr>
        <w:t xml:space="preserve"> utilizador deve coletar </w:t>
      </w:r>
      <w:r w:rsidR="00FB6A36">
        <w:rPr>
          <w:rFonts w:ascii="Arial" w:hAnsi="Arial" w:cs="Arial"/>
          <w:sz w:val="18"/>
          <w:szCs w:val="18"/>
        </w:rPr>
        <w:t>os</w:t>
      </w:r>
      <w:r w:rsidR="00FB6A36" w:rsidRPr="00FB6A36">
        <w:rPr>
          <w:rFonts w:ascii="Arial" w:hAnsi="Arial" w:cs="Arial"/>
          <w:sz w:val="18"/>
          <w:szCs w:val="18"/>
        </w:rPr>
        <w:t xml:space="preserve"> dados</w:t>
      </w:r>
      <w:r w:rsidR="00FB6A36">
        <w:rPr>
          <w:rFonts w:ascii="Arial" w:hAnsi="Arial" w:cs="Arial"/>
          <w:sz w:val="18"/>
          <w:szCs w:val="18"/>
        </w:rPr>
        <w:t xml:space="preserve"> do cliente</w:t>
      </w:r>
      <w:r w:rsidR="00FB6A36" w:rsidRPr="00FB6A36">
        <w:rPr>
          <w:rFonts w:ascii="Arial" w:hAnsi="Arial" w:cs="Arial"/>
          <w:sz w:val="18"/>
          <w:szCs w:val="18"/>
        </w:rPr>
        <w:t xml:space="preserve"> (nome, nacionalidade, data de nascimento, morada, telefone, documento de identidade ou passaporte e e-mail</w:t>
      </w:r>
      <w:r w:rsidR="00FB6A36">
        <w:rPr>
          <w:rFonts w:ascii="Arial" w:hAnsi="Arial" w:cs="Arial"/>
          <w:sz w:val="18"/>
          <w:szCs w:val="18"/>
        </w:rPr>
        <w:t>)</w:t>
      </w:r>
      <w:r w:rsidR="00FB6A36" w:rsidRPr="00FB6A36">
        <w:rPr>
          <w:rFonts w:ascii="Arial" w:hAnsi="Arial" w:cs="Arial"/>
          <w:sz w:val="18"/>
          <w:szCs w:val="18"/>
        </w:rPr>
        <w:t>. Após a coleta e o registro de dados o sistema automaticamente deve gerar um número de identificação do cliente seguindo uma sequência. Caso o registro possua o dado “e-mail” recolhido, o sistema deve gerar de maneira automática uma senha e enviar por e-mail.</w:t>
      </w:r>
    </w:p>
    <w:p w14:paraId="6DB43C9B" w14:textId="0CB68DAA" w:rsidR="00784515" w:rsidRPr="00784515" w:rsidRDefault="00784515" w:rsidP="00CA37CC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1160F37E" w14:textId="0CE9B289" w:rsidR="00386BFA" w:rsidRPr="00FB6A36" w:rsidRDefault="00784515" w:rsidP="00FB6A3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784515">
        <w:rPr>
          <w:rFonts w:ascii="Arial" w:hAnsi="Arial" w:cs="Arial"/>
          <w:sz w:val="18"/>
          <w:szCs w:val="18"/>
        </w:rPr>
        <w:t xml:space="preserve">Ator: </w:t>
      </w:r>
      <w:r w:rsidR="001F55D9">
        <w:rPr>
          <w:rFonts w:ascii="Arial" w:hAnsi="Arial" w:cs="Arial"/>
          <w:sz w:val="18"/>
          <w:szCs w:val="18"/>
        </w:rPr>
        <w:t>R</w:t>
      </w:r>
      <w:r w:rsidRPr="00784515">
        <w:rPr>
          <w:rFonts w:ascii="Arial" w:hAnsi="Arial" w:cs="Arial"/>
          <w:sz w:val="18"/>
          <w:szCs w:val="18"/>
        </w:rPr>
        <w:t>ecepcionista</w:t>
      </w:r>
      <w:r w:rsidR="00D84954">
        <w:rPr>
          <w:rFonts w:ascii="Arial" w:hAnsi="Arial" w:cs="Arial"/>
          <w:sz w:val="18"/>
          <w:szCs w:val="18"/>
        </w:rPr>
        <w:t xml:space="preserve"> e Gerente</w:t>
      </w:r>
    </w:p>
    <w:p w14:paraId="23426D53" w14:textId="77777777" w:rsidR="009A7229" w:rsidRDefault="009A7229" w:rsidP="00386BFA">
      <w:pPr>
        <w:spacing w:line="276" w:lineRule="auto"/>
        <w:rPr>
          <w:sz w:val="18"/>
          <w:szCs w:val="18"/>
        </w:rPr>
      </w:pPr>
    </w:p>
    <w:p w14:paraId="70157702" w14:textId="4C75ECF9" w:rsidR="001F55D9" w:rsidRPr="001F55D9" w:rsidRDefault="000E77B8" w:rsidP="001F55D9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3.1.6 [RF006] Alterar Dados de um</w:t>
      </w:r>
      <w:r w:rsidR="001F55D9" w:rsidRPr="001F55D9">
        <w:rPr>
          <w:rFonts w:ascii="Arial" w:hAnsi="Arial" w:cs="Arial"/>
          <w:b/>
          <w:bCs/>
          <w:sz w:val="18"/>
          <w:szCs w:val="18"/>
        </w:rPr>
        <w:t xml:space="preserve"> Cliente</w:t>
      </w:r>
      <w:r w:rsidR="001F55D9" w:rsidRPr="001F55D9">
        <w:rPr>
          <w:rFonts w:ascii="Arial" w:hAnsi="Arial" w:cs="Arial"/>
          <w:b/>
          <w:bCs/>
          <w:sz w:val="18"/>
          <w:szCs w:val="18"/>
        </w:rPr>
        <w:br/>
      </w:r>
    </w:p>
    <w:p w14:paraId="02838C21" w14:textId="348BE906" w:rsidR="001F55D9" w:rsidRDefault="001F55D9" w:rsidP="00B41E93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1F55D9">
        <w:rPr>
          <w:rFonts w:ascii="Arial" w:hAnsi="Arial" w:cs="Arial"/>
          <w:sz w:val="18"/>
          <w:szCs w:val="18"/>
        </w:rPr>
        <w:t xml:space="preserve">Descrição: </w:t>
      </w:r>
      <w:r w:rsidR="00D84954"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 w:rsidR="00D84954">
        <w:rPr>
          <w:rFonts w:ascii="Arial" w:hAnsi="Arial" w:cs="Arial"/>
          <w:sz w:val="18"/>
          <w:szCs w:val="18"/>
        </w:rPr>
        <w:t>ação dos</w:t>
      </w:r>
      <w:r w:rsidRPr="001F55D9">
        <w:rPr>
          <w:rFonts w:ascii="Arial" w:hAnsi="Arial" w:cs="Arial"/>
          <w:sz w:val="18"/>
          <w:szCs w:val="18"/>
        </w:rPr>
        <w:t xml:space="preserve"> dados cadastrados do cliente: endereço, telefone e e-mail</w:t>
      </w:r>
      <w:r>
        <w:rPr>
          <w:rFonts w:ascii="Arial" w:hAnsi="Arial" w:cs="Arial"/>
          <w:sz w:val="18"/>
          <w:szCs w:val="18"/>
        </w:rPr>
        <w:t>.</w:t>
      </w:r>
    </w:p>
    <w:p w14:paraId="0E6E69BA" w14:textId="77777777" w:rsidR="001F55D9" w:rsidRPr="001F55D9" w:rsidRDefault="001F55D9" w:rsidP="001F55D9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1D2B1759" w14:textId="6AF18F5E" w:rsidR="009A7229" w:rsidRDefault="001F55D9" w:rsidP="001F55D9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1F55D9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1F55D9">
        <w:rPr>
          <w:rFonts w:ascii="Arial" w:hAnsi="Arial" w:cs="Arial"/>
          <w:sz w:val="18"/>
          <w:szCs w:val="18"/>
        </w:rPr>
        <w:t>ecepcionista</w:t>
      </w:r>
      <w:r w:rsidR="00D84954">
        <w:rPr>
          <w:rFonts w:ascii="Arial" w:hAnsi="Arial" w:cs="Arial"/>
          <w:sz w:val="18"/>
          <w:szCs w:val="18"/>
        </w:rPr>
        <w:t xml:space="preserve"> e Gerente</w:t>
      </w:r>
    </w:p>
    <w:p w14:paraId="7FD44B2A" w14:textId="5C2E5816" w:rsidR="00D84954" w:rsidRDefault="009A1D3B" w:rsidP="0000032D">
      <w:pPr>
        <w:spacing w:line="276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</w:p>
    <w:p w14:paraId="1A8B774D" w14:textId="4AA52AAD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D84954">
        <w:rPr>
          <w:rFonts w:ascii="Arial" w:hAnsi="Arial" w:cs="Arial"/>
          <w:b/>
          <w:bCs/>
          <w:sz w:val="18"/>
          <w:szCs w:val="18"/>
        </w:rPr>
        <w:lastRenderedPageBreak/>
        <w:t xml:space="preserve">3.1.7 [RF007] Registrar </w:t>
      </w:r>
      <w:r>
        <w:rPr>
          <w:rFonts w:ascii="Arial" w:hAnsi="Arial" w:cs="Arial"/>
          <w:b/>
          <w:bCs/>
          <w:sz w:val="18"/>
          <w:szCs w:val="18"/>
        </w:rPr>
        <w:t>R</w:t>
      </w:r>
      <w:r w:rsidRPr="00D84954">
        <w:rPr>
          <w:rFonts w:ascii="Arial" w:hAnsi="Arial" w:cs="Arial"/>
          <w:b/>
          <w:bCs/>
          <w:sz w:val="18"/>
          <w:szCs w:val="18"/>
        </w:rPr>
        <w:t>eserva</w:t>
      </w:r>
      <w:r w:rsidRPr="00D84954">
        <w:rPr>
          <w:rFonts w:ascii="Arial" w:hAnsi="Arial" w:cs="Arial"/>
          <w:b/>
          <w:bCs/>
          <w:sz w:val="18"/>
          <w:szCs w:val="18"/>
        </w:rPr>
        <w:br/>
      </w:r>
    </w:p>
    <w:p w14:paraId="736C7C0B" w14:textId="6DDD6907" w:rsidR="00D84954" w:rsidRPr="00D84954" w:rsidRDefault="00D84954" w:rsidP="00762402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Descrição: </w:t>
      </w:r>
      <w:r w:rsidR="009A2CE5">
        <w:rPr>
          <w:rFonts w:ascii="Arial" w:hAnsi="Arial" w:cs="Arial"/>
          <w:sz w:val="18"/>
          <w:szCs w:val="18"/>
        </w:rPr>
        <w:t>A</w:t>
      </w:r>
      <w:r w:rsidR="009A2CE5" w:rsidRPr="009A2CE5">
        <w:rPr>
          <w:rFonts w:ascii="Arial" w:hAnsi="Arial" w:cs="Arial"/>
          <w:sz w:val="18"/>
          <w:szCs w:val="18"/>
        </w:rPr>
        <w:t xml:space="preserve">o registrar uma reserva o utilizador deverá contabilizar o número de pessoas, a data de entrada e saída prevista e os serviços que o cliente irá </w:t>
      </w:r>
      <w:r w:rsidR="009A2CE5">
        <w:rPr>
          <w:rFonts w:ascii="Arial" w:hAnsi="Arial" w:cs="Arial"/>
          <w:sz w:val="18"/>
          <w:szCs w:val="18"/>
        </w:rPr>
        <w:t>utilizar</w:t>
      </w:r>
      <w:r w:rsidR="009A2CE5" w:rsidRPr="009A2CE5">
        <w:rPr>
          <w:rFonts w:ascii="Arial" w:hAnsi="Arial" w:cs="Arial"/>
          <w:sz w:val="18"/>
          <w:szCs w:val="18"/>
        </w:rPr>
        <w:t xml:space="preserve"> que são: alojamento e café da manhã, alojamento e pequeno almoço, alojamento e café da manhã e pequeno alm</w:t>
      </w:r>
      <w:r w:rsidR="009A2CE5">
        <w:rPr>
          <w:rFonts w:ascii="Arial" w:hAnsi="Arial" w:cs="Arial"/>
          <w:sz w:val="18"/>
          <w:szCs w:val="18"/>
        </w:rPr>
        <w:t>oço e janta, alojamento e janta ou</w:t>
      </w:r>
      <w:r w:rsidR="009A2CE5" w:rsidRPr="009A2CE5">
        <w:rPr>
          <w:rFonts w:ascii="Arial" w:hAnsi="Arial" w:cs="Arial"/>
          <w:sz w:val="18"/>
          <w:szCs w:val="18"/>
        </w:rPr>
        <w:t xml:space="preserve"> só alojamento. Após selecionar o serviço serão necessários dados de cartão de crédito validado pela instituição financeira, se validado o sistema deve atribuir automaticamente um número de reserva, caso contrário a reserva não será aceita.</w:t>
      </w:r>
    </w:p>
    <w:p w14:paraId="2AEE1F14" w14:textId="77777777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010DF7DC" w14:textId="11110B0E" w:rsidR="00D84954" w:rsidRDefault="00D84954" w:rsidP="0027436B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D84954">
        <w:rPr>
          <w:rFonts w:ascii="Arial" w:hAnsi="Arial" w:cs="Arial"/>
          <w:sz w:val="18"/>
          <w:szCs w:val="18"/>
        </w:rPr>
        <w:t>ecepcionista</w:t>
      </w:r>
      <w:r w:rsidR="0027436B">
        <w:rPr>
          <w:rFonts w:ascii="Arial" w:hAnsi="Arial" w:cs="Arial"/>
          <w:sz w:val="18"/>
          <w:szCs w:val="18"/>
        </w:rPr>
        <w:t xml:space="preserve"> e Gerente</w:t>
      </w:r>
    </w:p>
    <w:p w14:paraId="63DBCD11" w14:textId="77777777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46A3DCDC" w14:textId="130FC062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D84954">
        <w:rPr>
          <w:rFonts w:ascii="Arial" w:hAnsi="Arial" w:cs="Arial"/>
          <w:b/>
          <w:bCs/>
          <w:sz w:val="18"/>
          <w:szCs w:val="18"/>
        </w:rPr>
        <w:t xml:space="preserve">3.1.8 [RF008] Alterar </w:t>
      </w:r>
      <w:r>
        <w:rPr>
          <w:rFonts w:ascii="Arial" w:hAnsi="Arial" w:cs="Arial"/>
          <w:b/>
          <w:bCs/>
          <w:sz w:val="18"/>
          <w:szCs w:val="18"/>
        </w:rPr>
        <w:t>D</w:t>
      </w:r>
      <w:r w:rsidRPr="00D84954">
        <w:rPr>
          <w:rFonts w:ascii="Arial" w:hAnsi="Arial" w:cs="Arial"/>
          <w:b/>
          <w:bCs/>
          <w:sz w:val="18"/>
          <w:szCs w:val="18"/>
        </w:rPr>
        <w:t>ados d</w:t>
      </w:r>
      <w:r>
        <w:rPr>
          <w:rFonts w:ascii="Arial" w:hAnsi="Arial" w:cs="Arial"/>
          <w:b/>
          <w:bCs/>
          <w:sz w:val="18"/>
          <w:szCs w:val="18"/>
        </w:rPr>
        <w:t>e</w:t>
      </w:r>
      <w:r w:rsidRPr="00D84954">
        <w:rPr>
          <w:rFonts w:ascii="Arial" w:hAnsi="Arial" w:cs="Arial"/>
          <w:b/>
          <w:bCs/>
          <w:sz w:val="18"/>
          <w:szCs w:val="18"/>
        </w:rPr>
        <w:t xml:space="preserve"> </w:t>
      </w:r>
      <w:r>
        <w:rPr>
          <w:rFonts w:ascii="Arial" w:hAnsi="Arial" w:cs="Arial"/>
          <w:b/>
          <w:bCs/>
          <w:sz w:val="18"/>
          <w:szCs w:val="18"/>
        </w:rPr>
        <w:t>R</w:t>
      </w:r>
      <w:r w:rsidRPr="00D84954">
        <w:rPr>
          <w:rFonts w:ascii="Arial" w:hAnsi="Arial" w:cs="Arial"/>
          <w:b/>
          <w:bCs/>
          <w:sz w:val="18"/>
          <w:szCs w:val="18"/>
        </w:rPr>
        <w:t>eserva</w:t>
      </w:r>
      <w:r w:rsidRPr="00D84954">
        <w:rPr>
          <w:rFonts w:ascii="Arial" w:hAnsi="Arial" w:cs="Arial"/>
          <w:b/>
          <w:bCs/>
          <w:sz w:val="18"/>
          <w:szCs w:val="18"/>
        </w:rPr>
        <w:br/>
      </w:r>
    </w:p>
    <w:p w14:paraId="175CC09C" w14:textId="038B5EB2" w:rsidR="00D84954" w:rsidRPr="00D84954" w:rsidRDefault="00D84954" w:rsidP="00690CA6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>
        <w:rPr>
          <w:rFonts w:ascii="Arial" w:hAnsi="Arial" w:cs="Arial"/>
          <w:sz w:val="18"/>
          <w:szCs w:val="18"/>
        </w:rPr>
        <w:t xml:space="preserve">ação </w:t>
      </w:r>
      <w:r w:rsidRPr="00D84954">
        <w:rPr>
          <w:rFonts w:ascii="Arial" w:hAnsi="Arial" w:cs="Arial"/>
          <w:sz w:val="18"/>
          <w:szCs w:val="18"/>
        </w:rPr>
        <w:t>ou anular uma reserva</w:t>
      </w:r>
      <w:r w:rsidR="00122B6E">
        <w:rPr>
          <w:rFonts w:ascii="Arial" w:hAnsi="Arial" w:cs="Arial"/>
          <w:sz w:val="18"/>
          <w:szCs w:val="18"/>
        </w:rPr>
        <w:t xml:space="preserve"> de um determinado cliente</w:t>
      </w:r>
      <w:r w:rsidRPr="00D84954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</w:r>
    </w:p>
    <w:p w14:paraId="4C46B524" w14:textId="268B6EA7" w:rsidR="00D84954" w:rsidRDefault="00D84954" w:rsidP="006C53B5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D84954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 w:rsidR="006C53B5">
        <w:rPr>
          <w:rFonts w:ascii="Arial" w:hAnsi="Arial" w:cs="Arial"/>
          <w:sz w:val="18"/>
          <w:szCs w:val="18"/>
        </w:rPr>
        <w:br/>
      </w:r>
    </w:p>
    <w:p w14:paraId="4B24226D" w14:textId="7EAB2952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D84954">
        <w:rPr>
          <w:rFonts w:ascii="Arial" w:hAnsi="Arial" w:cs="Arial"/>
          <w:b/>
          <w:bCs/>
          <w:sz w:val="18"/>
          <w:szCs w:val="18"/>
        </w:rPr>
        <w:t>3.1.9 [RF009] Check-in</w:t>
      </w:r>
      <w:r w:rsidRPr="00D84954">
        <w:rPr>
          <w:rFonts w:ascii="Arial" w:hAnsi="Arial" w:cs="Arial"/>
          <w:b/>
          <w:bCs/>
          <w:sz w:val="18"/>
          <w:szCs w:val="18"/>
        </w:rPr>
        <w:br/>
      </w:r>
    </w:p>
    <w:p w14:paraId="0FA21DE6" w14:textId="77777777" w:rsidR="00BD5054" w:rsidRDefault="00D84954" w:rsidP="00E92AB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Descrição: </w:t>
      </w:r>
      <w:r w:rsidR="006C53B5">
        <w:rPr>
          <w:rFonts w:ascii="Arial" w:hAnsi="Arial" w:cs="Arial"/>
          <w:sz w:val="18"/>
          <w:szCs w:val="18"/>
        </w:rPr>
        <w:t>P</w:t>
      </w:r>
      <w:r w:rsidR="006C53B5" w:rsidRPr="006C53B5">
        <w:rPr>
          <w:rFonts w:ascii="Arial" w:hAnsi="Arial" w:cs="Arial"/>
          <w:sz w:val="18"/>
          <w:szCs w:val="18"/>
        </w:rPr>
        <w:t xml:space="preserve">ara realização do check-in deverá ser indicado a quantidade de pessoas, quantidade de quartos, data prevista, serviço escolhido, dados do cartão de crédito e validação do cliente. Após a </w:t>
      </w:r>
    </w:p>
    <w:p w14:paraId="3E8A3898" w14:textId="5961AF89" w:rsidR="0014748B" w:rsidRDefault="006C53B5" w:rsidP="00E92AB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proofErr w:type="gramStart"/>
      <w:r w:rsidRPr="006C53B5">
        <w:rPr>
          <w:rFonts w:ascii="Arial" w:hAnsi="Arial" w:cs="Arial"/>
          <w:sz w:val="18"/>
          <w:szCs w:val="18"/>
        </w:rPr>
        <w:t>validação</w:t>
      </w:r>
      <w:proofErr w:type="gramEnd"/>
      <w:r w:rsidRPr="006C53B5">
        <w:rPr>
          <w:rFonts w:ascii="Arial" w:hAnsi="Arial" w:cs="Arial"/>
          <w:sz w:val="18"/>
          <w:szCs w:val="18"/>
        </w:rPr>
        <w:t xml:space="preserve"> o sistema automaticamente irá gerar um número referente a estadia, além disso, os quartos já ocupados não devem ficar disponíveis para reserva.</w:t>
      </w:r>
    </w:p>
    <w:p w14:paraId="444982EB" w14:textId="2D041A4C" w:rsidR="00D84954" w:rsidRPr="00D84954" w:rsidRDefault="00D84954" w:rsidP="00E92AB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1149327F" w14:textId="0A2F7558" w:rsidR="00FA0A22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D84954">
        <w:rPr>
          <w:rFonts w:ascii="Arial" w:hAnsi="Arial" w:cs="Arial"/>
          <w:sz w:val="18"/>
          <w:szCs w:val="18"/>
        </w:rPr>
        <w:t>ecepcionista</w:t>
      </w:r>
      <w:r w:rsidR="006C53B5">
        <w:rPr>
          <w:rFonts w:ascii="Arial" w:hAnsi="Arial" w:cs="Arial"/>
          <w:sz w:val="18"/>
          <w:szCs w:val="18"/>
        </w:rPr>
        <w:t xml:space="preserve"> e Gerente</w:t>
      </w:r>
    </w:p>
    <w:p w14:paraId="2AF6A4DF" w14:textId="77777777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5E96B997" w14:textId="139426E1" w:rsidR="00EE08A6" w:rsidRPr="00B14A74" w:rsidRDefault="00EE08A6" w:rsidP="00EE08A6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B14A74">
        <w:rPr>
          <w:rFonts w:ascii="Arial" w:hAnsi="Arial" w:cs="Arial"/>
          <w:b/>
          <w:bCs/>
          <w:sz w:val="18"/>
          <w:szCs w:val="18"/>
        </w:rPr>
        <w:t xml:space="preserve">3.1.10 [RF010] Alteração de </w:t>
      </w:r>
      <w:r w:rsidR="00E70B0C">
        <w:rPr>
          <w:rFonts w:ascii="Arial" w:hAnsi="Arial" w:cs="Arial"/>
          <w:b/>
          <w:bCs/>
          <w:sz w:val="18"/>
          <w:szCs w:val="18"/>
        </w:rPr>
        <w:t>D</w:t>
      </w:r>
      <w:r w:rsidRPr="00B14A74">
        <w:rPr>
          <w:rFonts w:ascii="Arial" w:hAnsi="Arial" w:cs="Arial"/>
          <w:b/>
          <w:bCs/>
          <w:sz w:val="18"/>
          <w:szCs w:val="18"/>
        </w:rPr>
        <w:t xml:space="preserve">ata de </w:t>
      </w:r>
      <w:r w:rsidR="00E70B0C">
        <w:rPr>
          <w:rFonts w:ascii="Arial" w:hAnsi="Arial" w:cs="Arial"/>
          <w:b/>
          <w:bCs/>
          <w:sz w:val="18"/>
          <w:szCs w:val="18"/>
        </w:rPr>
        <w:t>S</w:t>
      </w:r>
      <w:r w:rsidRPr="00B14A74">
        <w:rPr>
          <w:rFonts w:ascii="Arial" w:hAnsi="Arial" w:cs="Arial"/>
          <w:b/>
          <w:bCs/>
          <w:sz w:val="18"/>
          <w:szCs w:val="18"/>
        </w:rPr>
        <w:t xml:space="preserve">aída </w:t>
      </w:r>
      <w:r w:rsidR="00E70B0C">
        <w:rPr>
          <w:rFonts w:ascii="Arial" w:hAnsi="Arial" w:cs="Arial"/>
          <w:b/>
          <w:bCs/>
          <w:sz w:val="18"/>
          <w:szCs w:val="18"/>
        </w:rPr>
        <w:t>P</w:t>
      </w:r>
      <w:r w:rsidRPr="00B14A74">
        <w:rPr>
          <w:rFonts w:ascii="Arial" w:hAnsi="Arial" w:cs="Arial"/>
          <w:b/>
          <w:bCs/>
          <w:sz w:val="18"/>
          <w:szCs w:val="18"/>
        </w:rPr>
        <w:t>revista</w:t>
      </w:r>
      <w:r w:rsidRPr="00B14A74">
        <w:rPr>
          <w:rFonts w:ascii="Arial" w:hAnsi="Arial" w:cs="Arial"/>
          <w:b/>
          <w:bCs/>
          <w:sz w:val="18"/>
          <w:szCs w:val="18"/>
        </w:rPr>
        <w:br/>
      </w:r>
    </w:p>
    <w:p w14:paraId="575AB098" w14:textId="54DE5800" w:rsidR="00EE08A6" w:rsidRPr="00EE08A6" w:rsidRDefault="00EE08A6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EE08A6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>
        <w:rPr>
          <w:rFonts w:ascii="Arial" w:hAnsi="Arial" w:cs="Arial"/>
          <w:sz w:val="18"/>
          <w:szCs w:val="18"/>
        </w:rPr>
        <w:t xml:space="preserve">ação </w:t>
      </w:r>
      <w:r w:rsidR="00E70B0C">
        <w:rPr>
          <w:rFonts w:ascii="Arial" w:hAnsi="Arial" w:cs="Arial"/>
          <w:sz w:val="18"/>
          <w:szCs w:val="18"/>
        </w:rPr>
        <w:t xml:space="preserve">da data de saída </w:t>
      </w:r>
      <w:r w:rsidRPr="00EE08A6">
        <w:rPr>
          <w:rFonts w:ascii="Arial" w:hAnsi="Arial" w:cs="Arial"/>
          <w:sz w:val="18"/>
          <w:szCs w:val="18"/>
        </w:rPr>
        <w:t>correspondente a uma estadia já iniciada</w:t>
      </w:r>
      <w:r w:rsidR="00E70B0C">
        <w:rPr>
          <w:rFonts w:ascii="Arial" w:hAnsi="Arial" w:cs="Arial"/>
          <w:sz w:val="18"/>
          <w:szCs w:val="18"/>
        </w:rPr>
        <w:t>, seja para diminuir ou aumentar. O cálculo deverá ser realizado após confirmação da alteração.</w:t>
      </w:r>
      <w:r>
        <w:rPr>
          <w:rFonts w:ascii="Arial" w:hAnsi="Arial" w:cs="Arial"/>
          <w:sz w:val="18"/>
          <w:szCs w:val="18"/>
        </w:rPr>
        <w:br/>
      </w:r>
    </w:p>
    <w:p w14:paraId="04BE382D" w14:textId="0DF543BE" w:rsidR="00FA0A22" w:rsidRDefault="00EE08A6" w:rsidP="00EE08A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EE08A6">
        <w:rPr>
          <w:rFonts w:ascii="Arial" w:hAnsi="Arial" w:cs="Arial"/>
          <w:sz w:val="18"/>
          <w:szCs w:val="18"/>
        </w:rPr>
        <w:t>Ator: Recepcionista</w:t>
      </w:r>
      <w:r w:rsidR="00E70B0C">
        <w:rPr>
          <w:rFonts w:ascii="Arial" w:hAnsi="Arial" w:cs="Arial"/>
          <w:sz w:val="18"/>
          <w:szCs w:val="18"/>
        </w:rPr>
        <w:t xml:space="preserve"> e Gerente</w:t>
      </w:r>
    </w:p>
    <w:p w14:paraId="494023BB" w14:textId="3570F0B1" w:rsidR="00E70B0C" w:rsidRDefault="00E70B0C" w:rsidP="00EE08A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5C0F7ADA" w14:textId="0D1AF816" w:rsidR="00E70B0C" w:rsidRPr="00E70B0C" w:rsidRDefault="00E70B0C" w:rsidP="00E70B0C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E70B0C">
        <w:rPr>
          <w:rFonts w:ascii="Arial" w:hAnsi="Arial" w:cs="Arial"/>
          <w:b/>
          <w:bCs/>
          <w:sz w:val="18"/>
          <w:szCs w:val="18"/>
        </w:rPr>
        <w:t>3.1.11 [RF011] Efetuar Mudança de Quarto</w:t>
      </w:r>
      <w:r w:rsidRPr="00E70B0C">
        <w:rPr>
          <w:rFonts w:ascii="Arial" w:hAnsi="Arial" w:cs="Arial"/>
          <w:b/>
          <w:bCs/>
          <w:sz w:val="18"/>
          <w:szCs w:val="18"/>
        </w:rPr>
        <w:br/>
      </w:r>
    </w:p>
    <w:p w14:paraId="7E062ED6" w14:textId="77777777" w:rsidR="00BD5054" w:rsidRDefault="00E70B0C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E70B0C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>
        <w:rPr>
          <w:rFonts w:ascii="Arial" w:hAnsi="Arial" w:cs="Arial"/>
          <w:sz w:val="18"/>
          <w:szCs w:val="18"/>
        </w:rPr>
        <w:t xml:space="preserve">ação </w:t>
      </w:r>
      <w:r w:rsidRPr="00EE08A6">
        <w:rPr>
          <w:rFonts w:ascii="Arial" w:hAnsi="Arial" w:cs="Arial"/>
          <w:sz w:val="18"/>
          <w:szCs w:val="18"/>
        </w:rPr>
        <w:t xml:space="preserve">correspondente </w:t>
      </w:r>
      <w:r w:rsidRPr="00E70B0C">
        <w:rPr>
          <w:rFonts w:ascii="Arial" w:hAnsi="Arial" w:cs="Arial"/>
          <w:sz w:val="18"/>
          <w:szCs w:val="18"/>
        </w:rPr>
        <w:t>de uma estadia já iniciada</w:t>
      </w:r>
      <w:r>
        <w:rPr>
          <w:rFonts w:ascii="Arial" w:hAnsi="Arial" w:cs="Arial"/>
          <w:sz w:val="18"/>
          <w:szCs w:val="18"/>
        </w:rPr>
        <w:t>,</w:t>
      </w:r>
    </w:p>
    <w:p w14:paraId="1C75E838" w14:textId="77777777" w:rsidR="00BD5054" w:rsidRDefault="00E70B0C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proofErr w:type="gramStart"/>
      <w:r>
        <w:rPr>
          <w:rFonts w:ascii="Arial" w:hAnsi="Arial" w:cs="Arial"/>
          <w:sz w:val="18"/>
          <w:szCs w:val="18"/>
        </w:rPr>
        <w:t>realizando</w:t>
      </w:r>
      <w:proofErr w:type="gramEnd"/>
      <w:r>
        <w:rPr>
          <w:rFonts w:ascii="Arial" w:hAnsi="Arial" w:cs="Arial"/>
          <w:sz w:val="18"/>
          <w:szCs w:val="18"/>
        </w:rPr>
        <w:t xml:space="preserve"> a mudança de quarto. O cálculo deverá ser realizado caso as características do quarto sejam </w:t>
      </w:r>
    </w:p>
    <w:p w14:paraId="58E8D52A" w14:textId="725A5CAC" w:rsidR="00E70B0C" w:rsidRPr="00E70B0C" w:rsidRDefault="00E70B0C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proofErr w:type="gramStart"/>
      <w:r>
        <w:rPr>
          <w:rFonts w:ascii="Arial" w:hAnsi="Arial" w:cs="Arial"/>
          <w:sz w:val="18"/>
          <w:szCs w:val="18"/>
        </w:rPr>
        <w:t>diferentes</w:t>
      </w:r>
      <w:proofErr w:type="gramEnd"/>
      <w:r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</w:r>
    </w:p>
    <w:p w14:paraId="054FD018" w14:textId="1DD7396F" w:rsidR="00E70B0C" w:rsidRDefault="00E70B0C" w:rsidP="00E70B0C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E70B0C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E70B0C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46E2E9E2" w14:textId="696AABB1" w:rsidR="00E70B0C" w:rsidRDefault="00E70B0C" w:rsidP="00E25713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6B1CA5FF" w14:textId="51F3AF8B" w:rsidR="008436A4" w:rsidRPr="008436A4" w:rsidRDefault="008436A4" w:rsidP="008436A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8436A4">
        <w:rPr>
          <w:rFonts w:ascii="Arial" w:hAnsi="Arial" w:cs="Arial"/>
          <w:b/>
          <w:bCs/>
          <w:sz w:val="18"/>
          <w:szCs w:val="18"/>
        </w:rPr>
        <w:t xml:space="preserve">3.1.12 [RF012] </w:t>
      </w:r>
      <w:proofErr w:type="spellStart"/>
      <w:r w:rsidRPr="008436A4">
        <w:rPr>
          <w:rFonts w:ascii="Arial" w:hAnsi="Arial" w:cs="Arial"/>
          <w:b/>
          <w:bCs/>
          <w:sz w:val="18"/>
          <w:szCs w:val="18"/>
        </w:rPr>
        <w:t>Check</w:t>
      </w:r>
      <w:proofErr w:type="spellEnd"/>
      <w:r w:rsidRPr="008436A4">
        <w:rPr>
          <w:rFonts w:ascii="Arial" w:hAnsi="Arial" w:cs="Arial"/>
          <w:b/>
          <w:bCs/>
          <w:sz w:val="18"/>
          <w:szCs w:val="18"/>
        </w:rPr>
        <w:t>-out</w:t>
      </w:r>
      <w:r w:rsidRPr="008436A4">
        <w:rPr>
          <w:rFonts w:ascii="Arial" w:hAnsi="Arial" w:cs="Arial"/>
          <w:b/>
          <w:bCs/>
          <w:sz w:val="18"/>
          <w:szCs w:val="18"/>
        </w:rPr>
        <w:br/>
      </w:r>
    </w:p>
    <w:p w14:paraId="1171A5B6" w14:textId="77777777" w:rsidR="0014748B" w:rsidRDefault="008436A4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8436A4">
        <w:rPr>
          <w:rFonts w:ascii="Arial" w:hAnsi="Arial" w:cs="Arial"/>
          <w:sz w:val="18"/>
          <w:szCs w:val="18"/>
        </w:rPr>
        <w:t xml:space="preserve">Descrição: </w:t>
      </w:r>
      <w:r w:rsidR="00E25713">
        <w:rPr>
          <w:rFonts w:ascii="Arial" w:hAnsi="Arial" w:cs="Arial"/>
          <w:sz w:val="18"/>
          <w:szCs w:val="18"/>
        </w:rPr>
        <w:t>A</w:t>
      </w:r>
      <w:r w:rsidR="00E25713" w:rsidRPr="00E25713">
        <w:rPr>
          <w:rFonts w:ascii="Arial" w:hAnsi="Arial" w:cs="Arial"/>
          <w:sz w:val="18"/>
          <w:szCs w:val="18"/>
        </w:rPr>
        <w:t>o registrar a saída do cliente o estabelecimento deve emitir nota comprovando a saída com todas as informações necessárias para tal</w:t>
      </w:r>
      <w:r w:rsidR="00E25713">
        <w:rPr>
          <w:rFonts w:ascii="Arial" w:hAnsi="Arial" w:cs="Arial"/>
          <w:sz w:val="18"/>
          <w:szCs w:val="18"/>
        </w:rPr>
        <w:t xml:space="preserve"> comprovação: número do cliente e</w:t>
      </w:r>
      <w:r w:rsidR="00E25713" w:rsidRPr="00E25713">
        <w:rPr>
          <w:rFonts w:ascii="Arial" w:hAnsi="Arial" w:cs="Arial"/>
          <w:sz w:val="18"/>
          <w:szCs w:val="18"/>
        </w:rPr>
        <w:t xml:space="preserve"> horário de saída.</w:t>
      </w:r>
    </w:p>
    <w:p w14:paraId="45192824" w14:textId="1CAA6F62" w:rsidR="008436A4" w:rsidRPr="008436A4" w:rsidRDefault="008436A4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2480BD73" w14:textId="32A435CC" w:rsidR="00A01DE8" w:rsidRPr="00A01DE8" w:rsidRDefault="008436A4" w:rsidP="00A01DE8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8436A4">
        <w:rPr>
          <w:rFonts w:ascii="Arial" w:hAnsi="Arial" w:cs="Arial"/>
          <w:sz w:val="18"/>
          <w:szCs w:val="18"/>
        </w:rPr>
        <w:t>Ator: Recepcionista</w:t>
      </w:r>
      <w:r>
        <w:rPr>
          <w:rFonts w:ascii="Arial" w:hAnsi="Arial" w:cs="Arial"/>
          <w:sz w:val="18"/>
          <w:szCs w:val="18"/>
        </w:rPr>
        <w:t xml:space="preserve"> e Gerente</w:t>
      </w:r>
      <w:r w:rsidR="009668FC">
        <w:rPr>
          <w:rFonts w:ascii="Arial" w:hAnsi="Arial" w:cs="Arial"/>
          <w:sz w:val="18"/>
          <w:szCs w:val="18"/>
        </w:rPr>
        <w:br/>
      </w:r>
      <w:r w:rsidR="00EE7C55">
        <w:rPr>
          <w:rFonts w:ascii="Arial" w:hAnsi="Arial" w:cs="Arial"/>
          <w:sz w:val="18"/>
          <w:szCs w:val="18"/>
        </w:rPr>
        <w:br/>
      </w:r>
      <w:r w:rsidR="00EE7C55">
        <w:rPr>
          <w:rFonts w:ascii="Arial" w:hAnsi="Arial" w:cs="Arial"/>
          <w:sz w:val="18"/>
          <w:szCs w:val="18"/>
        </w:rPr>
        <w:br/>
      </w:r>
      <w:r w:rsidR="00EE7C55">
        <w:rPr>
          <w:rFonts w:ascii="Arial" w:hAnsi="Arial" w:cs="Arial"/>
          <w:sz w:val="18"/>
          <w:szCs w:val="18"/>
        </w:rPr>
        <w:br/>
      </w:r>
      <w:r w:rsidR="00EE7C55">
        <w:rPr>
          <w:rFonts w:ascii="Arial" w:hAnsi="Arial" w:cs="Arial"/>
          <w:sz w:val="18"/>
          <w:szCs w:val="18"/>
        </w:rPr>
        <w:br/>
      </w:r>
      <w:r w:rsidR="00EE7C55">
        <w:rPr>
          <w:rFonts w:ascii="Arial" w:hAnsi="Arial" w:cs="Arial"/>
          <w:sz w:val="18"/>
          <w:szCs w:val="18"/>
        </w:rPr>
        <w:br/>
      </w:r>
      <w:r w:rsidR="009668FC">
        <w:rPr>
          <w:rFonts w:ascii="Arial" w:hAnsi="Arial" w:cs="Arial"/>
          <w:sz w:val="18"/>
          <w:szCs w:val="18"/>
        </w:rPr>
        <w:br/>
      </w:r>
      <w:r w:rsidR="00E25713">
        <w:rPr>
          <w:rFonts w:ascii="Arial" w:hAnsi="Arial" w:cs="Arial"/>
          <w:b/>
          <w:bCs/>
          <w:sz w:val="18"/>
          <w:szCs w:val="18"/>
        </w:rPr>
        <w:lastRenderedPageBreak/>
        <w:t>3.1.13 [RF013] Trocar</w:t>
      </w:r>
      <w:r w:rsidR="00A01DE8" w:rsidRPr="00A01DE8">
        <w:rPr>
          <w:rFonts w:ascii="Arial" w:hAnsi="Arial" w:cs="Arial"/>
          <w:b/>
          <w:bCs/>
          <w:sz w:val="18"/>
          <w:szCs w:val="18"/>
        </w:rPr>
        <w:t xml:space="preserve"> </w:t>
      </w:r>
      <w:r w:rsidR="00A01DE8">
        <w:rPr>
          <w:rFonts w:ascii="Arial" w:hAnsi="Arial" w:cs="Arial"/>
          <w:b/>
          <w:bCs/>
          <w:sz w:val="18"/>
          <w:szCs w:val="18"/>
        </w:rPr>
        <w:t>M</w:t>
      </w:r>
      <w:r w:rsidR="00A01DE8" w:rsidRPr="00A01DE8">
        <w:rPr>
          <w:rFonts w:ascii="Arial" w:hAnsi="Arial" w:cs="Arial"/>
          <w:b/>
          <w:bCs/>
          <w:sz w:val="18"/>
          <w:szCs w:val="18"/>
        </w:rPr>
        <w:t>ensagens</w:t>
      </w:r>
      <w:r w:rsidR="00A01DE8" w:rsidRPr="00A01DE8">
        <w:rPr>
          <w:rFonts w:ascii="Arial" w:hAnsi="Arial" w:cs="Arial"/>
          <w:sz w:val="18"/>
          <w:szCs w:val="18"/>
        </w:rPr>
        <w:t xml:space="preserve"> </w:t>
      </w:r>
      <w:r w:rsidR="00A01DE8">
        <w:rPr>
          <w:rFonts w:ascii="Arial" w:hAnsi="Arial" w:cs="Arial"/>
          <w:sz w:val="18"/>
          <w:szCs w:val="18"/>
        </w:rPr>
        <w:br/>
      </w:r>
    </w:p>
    <w:p w14:paraId="517FC67C" w14:textId="77777777" w:rsidR="0014748B" w:rsidRDefault="00A01DE8" w:rsidP="006513C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U</w:t>
      </w:r>
      <w:r w:rsidRPr="00A01DE8">
        <w:rPr>
          <w:rFonts w:ascii="Arial" w:hAnsi="Arial" w:cs="Arial"/>
          <w:sz w:val="18"/>
          <w:szCs w:val="18"/>
        </w:rPr>
        <w:t xml:space="preserve">tilização de correio eletrônico para interação com o cliente, </w:t>
      </w:r>
      <w:r w:rsidR="00D35C87">
        <w:rPr>
          <w:rFonts w:ascii="Arial" w:hAnsi="Arial" w:cs="Arial"/>
          <w:sz w:val="18"/>
          <w:szCs w:val="18"/>
        </w:rPr>
        <w:t xml:space="preserve">para </w:t>
      </w:r>
      <w:r w:rsidR="00D35C87" w:rsidRPr="00D35C87">
        <w:rPr>
          <w:rFonts w:ascii="Arial" w:hAnsi="Arial" w:cs="Arial"/>
          <w:bCs/>
          <w:sz w:val="18"/>
          <w:szCs w:val="18"/>
        </w:rPr>
        <w:t>(receber, enviar e responder</w:t>
      </w:r>
      <w:r w:rsidR="00D35C87">
        <w:rPr>
          <w:rFonts w:ascii="Arial" w:hAnsi="Arial" w:cs="Arial"/>
          <w:bCs/>
          <w:sz w:val="18"/>
          <w:szCs w:val="18"/>
        </w:rPr>
        <w:t xml:space="preserve"> mensagens</w:t>
      </w:r>
      <w:r w:rsidR="00D35C87" w:rsidRPr="00D35C87">
        <w:rPr>
          <w:rFonts w:ascii="Arial" w:hAnsi="Arial" w:cs="Arial"/>
          <w:bCs/>
          <w:sz w:val="18"/>
          <w:szCs w:val="18"/>
        </w:rPr>
        <w:t>)</w:t>
      </w:r>
      <w:r w:rsidR="00D35C87">
        <w:rPr>
          <w:rFonts w:ascii="Arial" w:hAnsi="Arial" w:cs="Arial"/>
          <w:bCs/>
          <w:sz w:val="18"/>
          <w:szCs w:val="18"/>
        </w:rPr>
        <w:t xml:space="preserve"> </w:t>
      </w:r>
      <w:r w:rsidRPr="00A01DE8">
        <w:rPr>
          <w:rFonts w:ascii="Arial" w:hAnsi="Arial" w:cs="Arial"/>
          <w:sz w:val="18"/>
          <w:szCs w:val="18"/>
        </w:rPr>
        <w:t xml:space="preserve">tanto a respeito de novas reservas, como de reservas </w:t>
      </w:r>
      <w:r w:rsidR="00FB1120" w:rsidRPr="00A01DE8">
        <w:rPr>
          <w:rFonts w:ascii="Arial" w:hAnsi="Arial" w:cs="Arial"/>
          <w:sz w:val="18"/>
          <w:szCs w:val="18"/>
        </w:rPr>
        <w:t>anteriores,</w:t>
      </w:r>
      <w:r>
        <w:rPr>
          <w:rFonts w:ascii="Arial" w:hAnsi="Arial" w:cs="Arial"/>
          <w:sz w:val="18"/>
          <w:szCs w:val="18"/>
        </w:rPr>
        <w:t xml:space="preserve"> bem como necessidades do cliente.</w:t>
      </w:r>
    </w:p>
    <w:p w14:paraId="79F09B2C" w14:textId="2FAFDCA2" w:rsidR="00A01DE8" w:rsidRPr="00A01DE8" w:rsidRDefault="00A01DE8" w:rsidP="006513C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5502EB88" w14:textId="63058DEA" w:rsidR="00A01DE8" w:rsidRDefault="00A01DE8" w:rsidP="00A01DE8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A01DE8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45D5018B" w14:textId="209AAEC4" w:rsidR="00A01DE8" w:rsidRPr="00A01DE8" w:rsidRDefault="00A01DE8" w:rsidP="00A01DE8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A01DE8">
        <w:rPr>
          <w:rFonts w:ascii="Arial" w:hAnsi="Arial" w:cs="Arial"/>
          <w:b/>
          <w:bCs/>
          <w:sz w:val="18"/>
          <w:szCs w:val="18"/>
        </w:rPr>
        <w:t xml:space="preserve">3.1.14 </w:t>
      </w:r>
      <w:r w:rsidR="009D4905">
        <w:rPr>
          <w:rFonts w:ascii="Arial" w:hAnsi="Arial" w:cs="Arial"/>
          <w:b/>
          <w:bCs/>
          <w:sz w:val="18"/>
          <w:szCs w:val="18"/>
        </w:rPr>
        <w:t>[RF014] Registrar Contato</w:t>
      </w:r>
      <w:r w:rsidR="00303C77">
        <w:rPr>
          <w:rFonts w:ascii="Arial" w:hAnsi="Arial" w:cs="Arial"/>
          <w:b/>
          <w:bCs/>
          <w:sz w:val="18"/>
          <w:szCs w:val="18"/>
        </w:rPr>
        <w:br/>
      </w:r>
    </w:p>
    <w:p w14:paraId="08B00666" w14:textId="77777777" w:rsidR="0014748B" w:rsidRDefault="00A01DE8" w:rsidP="00454C6F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Descrição: </w:t>
      </w:r>
      <w:r w:rsidR="00303C77">
        <w:rPr>
          <w:rFonts w:ascii="Arial" w:hAnsi="Arial" w:cs="Arial"/>
          <w:sz w:val="18"/>
          <w:szCs w:val="18"/>
        </w:rPr>
        <w:t>O sistema deve ter a</w:t>
      </w:r>
      <w:r w:rsidR="00303C77" w:rsidRPr="00303C77">
        <w:rPr>
          <w:rFonts w:ascii="Arial" w:hAnsi="Arial" w:cs="Arial"/>
          <w:sz w:val="18"/>
          <w:szCs w:val="18"/>
        </w:rPr>
        <w:t>lém do correio eletrônico</w:t>
      </w:r>
      <w:r w:rsidR="00303C77">
        <w:rPr>
          <w:rFonts w:ascii="Arial" w:hAnsi="Arial" w:cs="Arial"/>
          <w:sz w:val="18"/>
          <w:szCs w:val="18"/>
        </w:rPr>
        <w:t xml:space="preserve">, </w:t>
      </w:r>
      <w:r w:rsidR="00382352">
        <w:rPr>
          <w:rFonts w:ascii="Arial" w:hAnsi="Arial" w:cs="Arial"/>
          <w:sz w:val="18"/>
          <w:szCs w:val="18"/>
        </w:rPr>
        <w:t>um campo</w:t>
      </w:r>
      <w:r w:rsidR="00303C77">
        <w:rPr>
          <w:rFonts w:ascii="Arial" w:hAnsi="Arial" w:cs="Arial"/>
          <w:sz w:val="18"/>
          <w:szCs w:val="18"/>
        </w:rPr>
        <w:t xml:space="preserve"> de</w:t>
      </w:r>
      <w:r w:rsidR="00303C77" w:rsidRPr="00303C77">
        <w:rPr>
          <w:rFonts w:ascii="Arial" w:hAnsi="Arial" w:cs="Arial"/>
          <w:sz w:val="18"/>
          <w:szCs w:val="18"/>
        </w:rPr>
        <w:t xml:space="preserve"> obter outras maneiras de contatar o cliente, </w:t>
      </w:r>
      <w:r w:rsidR="00382352">
        <w:rPr>
          <w:rFonts w:ascii="Arial" w:hAnsi="Arial" w:cs="Arial"/>
          <w:sz w:val="18"/>
          <w:szCs w:val="18"/>
        </w:rPr>
        <w:t>seja fax, correspondência ou alguma forma específica que não seja tão comum</w:t>
      </w:r>
      <w:r w:rsidR="00303C77" w:rsidRPr="00303C77">
        <w:rPr>
          <w:rFonts w:ascii="Arial" w:hAnsi="Arial" w:cs="Arial"/>
          <w:sz w:val="18"/>
          <w:szCs w:val="18"/>
        </w:rPr>
        <w:t>.</w:t>
      </w:r>
    </w:p>
    <w:p w14:paraId="17A8F981" w14:textId="5F617207" w:rsidR="00A01DE8" w:rsidRPr="00A01DE8" w:rsidRDefault="00A01DE8" w:rsidP="00454C6F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5A11FE75" w14:textId="6D0ADD7E" w:rsidR="00791C16" w:rsidRPr="00791C16" w:rsidRDefault="00A01DE8" w:rsidP="00791C1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A01DE8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="00791C16" w:rsidRPr="00791C16">
        <w:rPr>
          <w:rFonts w:ascii="Arial" w:hAnsi="Arial" w:cs="Arial"/>
          <w:b/>
          <w:bCs/>
          <w:sz w:val="18"/>
          <w:szCs w:val="18"/>
        </w:rPr>
        <w:t xml:space="preserve">3.1.15 [RF015] Consulta de </w:t>
      </w:r>
      <w:r w:rsidR="00A4789D">
        <w:rPr>
          <w:rFonts w:ascii="Arial" w:hAnsi="Arial" w:cs="Arial"/>
          <w:b/>
          <w:bCs/>
          <w:sz w:val="18"/>
          <w:szCs w:val="18"/>
        </w:rPr>
        <w:t>O</w:t>
      </w:r>
      <w:r w:rsidR="00791C16" w:rsidRPr="00791C16">
        <w:rPr>
          <w:rFonts w:ascii="Arial" w:hAnsi="Arial" w:cs="Arial"/>
          <w:b/>
          <w:bCs/>
          <w:sz w:val="18"/>
          <w:szCs w:val="18"/>
        </w:rPr>
        <w:t>cupação</w:t>
      </w:r>
      <w:r w:rsidR="00791C16">
        <w:rPr>
          <w:rFonts w:ascii="Arial" w:hAnsi="Arial" w:cs="Arial"/>
          <w:sz w:val="18"/>
          <w:szCs w:val="18"/>
        </w:rPr>
        <w:br/>
      </w:r>
    </w:p>
    <w:p w14:paraId="7F5BC3D7" w14:textId="26F29919" w:rsidR="00791C16" w:rsidRPr="00791C16" w:rsidRDefault="00791C16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791C16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C</w:t>
      </w:r>
      <w:r w:rsidRPr="00791C16">
        <w:rPr>
          <w:rFonts w:ascii="Arial" w:hAnsi="Arial" w:cs="Arial"/>
          <w:sz w:val="18"/>
          <w:szCs w:val="18"/>
        </w:rPr>
        <w:t>onsultar detalhes de ocupação: datas, reservas pendentes e mais detalhes sobre a estadia.</w:t>
      </w:r>
      <w:r>
        <w:rPr>
          <w:rFonts w:ascii="Arial" w:hAnsi="Arial" w:cs="Arial"/>
          <w:sz w:val="18"/>
          <w:szCs w:val="18"/>
        </w:rPr>
        <w:br/>
      </w:r>
    </w:p>
    <w:p w14:paraId="203518E1" w14:textId="41725792" w:rsidR="00A4789D" w:rsidRPr="00A4789D" w:rsidRDefault="00791C16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791C16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791C16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>
        <w:rPr>
          <w:rFonts w:ascii="Arial" w:hAnsi="Arial" w:cs="Arial"/>
          <w:sz w:val="18"/>
          <w:szCs w:val="18"/>
        </w:rPr>
        <w:br/>
      </w:r>
    </w:p>
    <w:p w14:paraId="300839FE" w14:textId="6795ABAA" w:rsidR="00A4789D" w:rsidRPr="00A4789D" w:rsidRDefault="00A4789D" w:rsidP="00A4789D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A4789D">
        <w:rPr>
          <w:rFonts w:ascii="Arial" w:hAnsi="Arial" w:cs="Arial"/>
          <w:b/>
          <w:bCs/>
          <w:sz w:val="18"/>
          <w:szCs w:val="18"/>
        </w:rPr>
        <w:t xml:space="preserve">3.1.16 [RF016] Consulta de </w:t>
      </w:r>
      <w:r>
        <w:rPr>
          <w:rFonts w:ascii="Arial" w:hAnsi="Arial" w:cs="Arial"/>
          <w:b/>
          <w:bCs/>
          <w:sz w:val="18"/>
          <w:szCs w:val="18"/>
        </w:rPr>
        <w:t>I</w:t>
      </w:r>
      <w:r w:rsidRPr="00A4789D">
        <w:rPr>
          <w:rFonts w:ascii="Arial" w:hAnsi="Arial" w:cs="Arial"/>
          <w:b/>
          <w:bCs/>
          <w:sz w:val="18"/>
          <w:szCs w:val="18"/>
        </w:rPr>
        <w:t xml:space="preserve">nformação de </w:t>
      </w:r>
      <w:r>
        <w:rPr>
          <w:rFonts w:ascii="Arial" w:hAnsi="Arial" w:cs="Arial"/>
          <w:b/>
          <w:bCs/>
          <w:sz w:val="18"/>
          <w:szCs w:val="18"/>
        </w:rPr>
        <w:t>C</w:t>
      </w:r>
      <w:r w:rsidRPr="00A4789D">
        <w:rPr>
          <w:rFonts w:ascii="Arial" w:hAnsi="Arial" w:cs="Arial"/>
          <w:b/>
          <w:bCs/>
          <w:sz w:val="18"/>
          <w:szCs w:val="18"/>
        </w:rPr>
        <w:t>lientes</w:t>
      </w:r>
      <w:r w:rsidRPr="00A4789D">
        <w:rPr>
          <w:rFonts w:ascii="Arial" w:hAnsi="Arial" w:cs="Arial"/>
          <w:b/>
          <w:bCs/>
          <w:sz w:val="18"/>
          <w:szCs w:val="18"/>
        </w:rPr>
        <w:br/>
      </w:r>
    </w:p>
    <w:p w14:paraId="38607207" w14:textId="77777777" w:rsidR="0014748B" w:rsidRDefault="00A4789D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C</w:t>
      </w:r>
      <w:r w:rsidRPr="00A4789D">
        <w:rPr>
          <w:rFonts w:ascii="Arial" w:hAnsi="Arial" w:cs="Arial"/>
          <w:sz w:val="18"/>
          <w:szCs w:val="18"/>
        </w:rPr>
        <w:t>onsulta de dados relacionados ao histórico de cada cliente, nesse histórico é apresentado de maneira cronológica e com as movimentações de reservas feitas pelo cliente.</w:t>
      </w:r>
    </w:p>
    <w:p w14:paraId="46A59F56" w14:textId="0169BCBB" w:rsidR="00A4789D" w:rsidRPr="00A4789D" w:rsidRDefault="00A4789D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669F92B7" w14:textId="228CAB19" w:rsidR="00A4789D" w:rsidRPr="00A4789D" w:rsidRDefault="00A4789D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A4789D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Pr="00A4789D">
        <w:rPr>
          <w:rFonts w:ascii="Arial" w:hAnsi="Arial" w:cs="Arial"/>
          <w:b/>
          <w:bCs/>
          <w:sz w:val="18"/>
          <w:szCs w:val="18"/>
        </w:rPr>
        <w:t>3.1.17 [RF017] Estatísticas</w:t>
      </w:r>
      <w:r>
        <w:rPr>
          <w:rFonts w:ascii="Arial" w:hAnsi="Arial" w:cs="Arial"/>
          <w:sz w:val="18"/>
          <w:szCs w:val="18"/>
        </w:rPr>
        <w:br/>
      </w:r>
    </w:p>
    <w:p w14:paraId="507A088E" w14:textId="77777777" w:rsidR="0014748B" w:rsidRDefault="00A4789D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D</w:t>
      </w:r>
      <w:r w:rsidRPr="00A4789D">
        <w:rPr>
          <w:rFonts w:ascii="Arial" w:hAnsi="Arial" w:cs="Arial"/>
          <w:sz w:val="18"/>
          <w:szCs w:val="18"/>
        </w:rPr>
        <w:t>e maneira cronológica deverá ser possível analisar: taxa de ocupação, número de quartos vendidos em relação ao número de quartos e o número de pessoa hospedadas, evolução da fatura, separação por nacionalidade e cliente com maior utilização. Todos esses dados recolhidos de maneira a se obter informações com base no histórico</w:t>
      </w:r>
      <w:r>
        <w:rPr>
          <w:rFonts w:ascii="Arial" w:hAnsi="Arial" w:cs="Arial"/>
          <w:sz w:val="18"/>
          <w:szCs w:val="18"/>
        </w:rPr>
        <w:t>.</w:t>
      </w:r>
    </w:p>
    <w:p w14:paraId="12CC75C9" w14:textId="4985BC30" w:rsidR="00A4789D" w:rsidRPr="00A4789D" w:rsidRDefault="00A4789D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4E33D844" w14:textId="3B96C83D" w:rsidR="00C23CD5" w:rsidRPr="00C23CD5" w:rsidRDefault="00A4789D" w:rsidP="00C23CD5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G</w:t>
      </w:r>
      <w:r w:rsidRPr="00A4789D">
        <w:rPr>
          <w:rFonts w:ascii="Arial" w:hAnsi="Arial" w:cs="Arial"/>
          <w:sz w:val="18"/>
          <w:szCs w:val="18"/>
        </w:rPr>
        <w:t>erente</w:t>
      </w:r>
      <w:r w:rsidR="00C02ECA">
        <w:rPr>
          <w:rFonts w:ascii="Arial" w:hAnsi="Arial" w:cs="Arial"/>
          <w:sz w:val="18"/>
          <w:szCs w:val="18"/>
        </w:rPr>
        <w:br/>
      </w:r>
      <w:r w:rsidR="00C02ECA">
        <w:rPr>
          <w:rFonts w:ascii="Arial" w:hAnsi="Arial" w:cs="Arial"/>
          <w:sz w:val="18"/>
          <w:szCs w:val="18"/>
        </w:rPr>
        <w:br/>
      </w:r>
      <w:r w:rsidR="00C23CD5">
        <w:rPr>
          <w:rFonts w:ascii="Arial" w:hAnsi="Arial" w:cs="Arial"/>
          <w:sz w:val="18"/>
          <w:szCs w:val="18"/>
        </w:rPr>
        <w:br/>
      </w:r>
      <w:r w:rsidR="00C23CD5" w:rsidRPr="00C23CD5">
        <w:rPr>
          <w:rFonts w:ascii="Arial" w:hAnsi="Arial" w:cs="Arial"/>
          <w:b/>
          <w:bCs/>
          <w:sz w:val="18"/>
          <w:szCs w:val="18"/>
        </w:rPr>
        <w:t>3.1.18 [RF018] Registro via Web</w:t>
      </w:r>
      <w:r w:rsidR="00EC042E">
        <w:rPr>
          <w:rFonts w:ascii="Arial" w:hAnsi="Arial" w:cs="Arial"/>
          <w:b/>
          <w:bCs/>
          <w:sz w:val="18"/>
          <w:szCs w:val="18"/>
        </w:rPr>
        <w:t xml:space="preserve"> Site</w:t>
      </w:r>
      <w:r w:rsidR="00C23CD5">
        <w:rPr>
          <w:rFonts w:ascii="Arial" w:hAnsi="Arial" w:cs="Arial"/>
          <w:sz w:val="18"/>
          <w:szCs w:val="18"/>
        </w:rPr>
        <w:br/>
      </w:r>
    </w:p>
    <w:p w14:paraId="35FC8205" w14:textId="068FFB82" w:rsidR="00C23CD5" w:rsidRPr="00C23CD5" w:rsidRDefault="00C23CD5" w:rsidP="000F304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Á</w:t>
      </w:r>
      <w:r w:rsidRPr="00C23CD5">
        <w:rPr>
          <w:rFonts w:ascii="Arial" w:hAnsi="Arial" w:cs="Arial"/>
          <w:sz w:val="18"/>
          <w:szCs w:val="18"/>
        </w:rPr>
        <w:t>rea em qu</w:t>
      </w:r>
      <w:r>
        <w:rPr>
          <w:rFonts w:ascii="Arial" w:hAnsi="Arial" w:cs="Arial"/>
          <w:sz w:val="18"/>
          <w:szCs w:val="18"/>
        </w:rPr>
        <w:t>e</w:t>
      </w:r>
      <w:r w:rsidRPr="00C23CD5">
        <w:rPr>
          <w:rFonts w:ascii="Arial" w:hAnsi="Arial" w:cs="Arial"/>
          <w:sz w:val="18"/>
          <w:szCs w:val="18"/>
        </w:rPr>
        <w:t xml:space="preserve"> o cliente poderá efetuar registro</w:t>
      </w:r>
      <w:r>
        <w:rPr>
          <w:rFonts w:ascii="Arial" w:hAnsi="Arial" w:cs="Arial"/>
          <w:sz w:val="18"/>
          <w:szCs w:val="18"/>
        </w:rPr>
        <w:t xml:space="preserve"> via website, informando os dados como </w:t>
      </w:r>
      <w:r w:rsidRPr="00784515">
        <w:rPr>
          <w:rFonts w:ascii="Arial" w:hAnsi="Arial" w:cs="Arial"/>
          <w:sz w:val="18"/>
          <w:szCs w:val="18"/>
        </w:rPr>
        <w:t>nome, nacionalidade, data de nascimento, morada, telefone, número</w:t>
      </w:r>
      <w:r>
        <w:rPr>
          <w:rFonts w:ascii="Arial" w:hAnsi="Arial" w:cs="Arial"/>
          <w:sz w:val="18"/>
          <w:szCs w:val="18"/>
        </w:rPr>
        <w:t>,</w:t>
      </w:r>
      <w:r w:rsidRPr="00784515">
        <w:rPr>
          <w:rFonts w:ascii="Arial" w:hAnsi="Arial" w:cs="Arial"/>
          <w:sz w:val="18"/>
          <w:szCs w:val="18"/>
        </w:rPr>
        <w:t xml:space="preserve"> data de bilhete de identidade ou passaporte e e-mail. O sistema deve atribuir automaticamente um número de cliente sequencial. </w:t>
      </w:r>
      <w:r>
        <w:rPr>
          <w:rFonts w:ascii="Arial" w:hAnsi="Arial" w:cs="Arial"/>
          <w:sz w:val="18"/>
          <w:szCs w:val="18"/>
        </w:rPr>
        <w:t xml:space="preserve">O </w:t>
      </w:r>
      <w:r w:rsidRPr="00784515">
        <w:rPr>
          <w:rFonts w:ascii="Arial" w:hAnsi="Arial" w:cs="Arial"/>
          <w:sz w:val="18"/>
          <w:szCs w:val="18"/>
        </w:rPr>
        <w:t xml:space="preserve">sistema deve gerar automaticamente uma senha que é enviada por correio </w:t>
      </w:r>
      <w:r w:rsidR="000F3040" w:rsidRPr="00784515">
        <w:rPr>
          <w:rFonts w:ascii="Arial" w:hAnsi="Arial" w:cs="Arial"/>
          <w:sz w:val="18"/>
          <w:szCs w:val="18"/>
        </w:rPr>
        <w:t>eletrônico</w:t>
      </w:r>
      <w:r w:rsidR="000F3040">
        <w:rPr>
          <w:rFonts w:ascii="Arial" w:hAnsi="Arial" w:cs="Arial"/>
          <w:sz w:val="18"/>
          <w:szCs w:val="18"/>
        </w:rPr>
        <w:t xml:space="preserve"> (</w:t>
      </w:r>
      <w:r>
        <w:rPr>
          <w:rFonts w:ascii="Arial" w:hAnsi="Arial" w:cs="Arial"/>
          <w:sz w:val="18"/>
          <w:szCs w:val="18"/>
        </w:rPr>
        <w:t>e-mail)</w:t>
      </w:r>
      <w:r w:rsidRPr="00784515">
        <w:rPr>
          <w:rFonts w:ascii="Arial" w:hAnsi="Arial" w:cs="Arial"/>
          <w:sz w:val="18"/>
          <w:szCs w:val="18"/>
        </w:rPr>
        <w:t xml:space="preserve"> para o cliente.</w:t>
      </w:r>
      <w:r>
        <w:rPr>
          <w:rFonts w:ascii="Arial" w:hAnsi="Arial" w:cs="Arial"/>
          <w:sz w:val="18"/>
          <w:szCs w:val="18"/>
        </w:rPr>
        <w:br/>
      </w:r>
    </w:p>
    <w:p w14:paraId="6F3E11C4" w14:textId="3E1AF0A1" w:rsidR="00C23CD5" w:rsidRPr="00C23CD5" w:rsidRDefault="00C23CD5" w:rsidP="00C23CD5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C</w:t>
      </w:r>
      <w:r w:rsidRPr="00C23CD5">
        <w:rPr>
          <w:rFonts w:ascii="Arial" w:hAnsi="Arial" w:cs="Arial"/>
          <w:sz w:val="18"/>
          <w:szCs w:val="18"/>
        </w:rPr>
        <w:t>liente</w:t>
      </w:r>
      <w:r w:rsidR="00FC4B2E">
        <w:rPr>
          <w:rFonts w:ascii="Arial" w:hAnsi="Arial" w:cs="Arial"/>
          <w:sz w:val="18"/>
          <w:szCs w:val="18"/>
        </w:rPr>
        <w:br/>
      </w:r>
      <w:r w:rsidR="00D32918">
        <w:rPr>
          <w:rFonts w:ascii="Arial" w:hAnsi="Arial" w:cs="Arial"/>
          <w:sz w:val="18"/>
          <w:szCs w:val="18"/>
        </w:rPr>
        <w:br/>
      </w:r>
      <w:r w:rsidR="00D32918">
        <w:rPr>
          <w:rFonts w:ascii="Arial" w:hAnsi="Arial" w:cs="Arial"/>
          <w:sz w:val="18"/>
          <w:szCs w:val="18"/>
        </w:rPr>
        <w:br/>
      </w:r>
      <w:r w:rsidR="00D32918">
        <w:rPr>
          <w:rFonts w:ascii="Arial" w:hAnsi="Arial" w:cs="Arial"/>
          <w:sz w:val="18"/>
          <w:szCs w:val="18"/>
        </w:rPr>
        <w:br/>
      </w:r>
      <w:r w:rsidR="00D32918">
        <w:rPr>
          <w:rFonts w:ascii="Arial" w:hAnsi="Arial" w:cs="Arial"/>
          <w:sz w:val="18"/>
          <w:szCs w:val="18"/>
        </w:rPr>
        <w:br/>
      </w:r>
      <w:r w:rsidR="00D32918"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Pr="00C23CD5">
        <w:rPr>
          <w:rFonts w:ascii="Arial" w:hAnsi="Arial" w:cs="Arial"/>
          <w:b/>
          <w:bCs/>
          <w:sz w:val="18"/>
          <w:szCs w:val="18"/>
        </w:rPr>
        <w:lastRenderedPageBreak/>
        <w:t>3.1.1</w:t>
      </w:r>
      <w:r>
        <w:rPr>
          <w:rFonts w:ascii="Arial" w:hAnsi="Arial" w:cs="Arial"/>
          <w:b/>
          <w:bCs/>
          <w:sz w:val="18"/>
          <w:szCs w:val="18"/>
        </w:rPr>
        <w:t>9</w:t>
      </w:r>
      <w:r w:rsidRPr="00C23CD5">
        <w:rPr>
          <w:rFonts w:ascii="Arial" w:hAnsi="Arial" w:cs="Arial"/>
          <w:b/>
          <w:bCs/>
          <w:sz w:val="18"/>
          <w:szCs w:val="18"/>
        </w:rPr>
        <w:t xml:space="preserve"> [RF01</w:t>
      </w:r>
      <w:r w:rsidR="00EC042E">
        <w:rPr>
          <w:rFonts w:ascii="Arial" w:hAnsi="Arial" w:cs="Arial"/>
          <w:b/>
          <w:bCs/>
          <w:sz w:val="18"/>
          <w:szCs w:val="18"/>
        </w:rPr>
        <w:t>9</w:t>
      </w:r>
      <w:r w:rsidRPr="00C23CD5">
        <w:rPr>
          <w:rFonts w:ascii="Arial" w:hAnsi="Arial" w:cs="Arial"/>
          <w:b/>
          <w:bCs/>
          <w:sz w:val="18"/>
          <w:szCs w:val="18"/>
        </w:rPr>
        <w:t xml:space="preserve">] </w:t>
      </w:r>
      <w:r>
        <w:rPr>
          <w:rFonts w:ascii="Arial" w:hAnsi="Arial" w:cs="Arial"/>
          <w:b/>
          <w:bCs/>
          <w:sz w:val="18"/>
          <w:szCs w:val="18"/>
        </w:rPr>
        <w:t>Consulta</w:t>
      </w:r>
      <w:r w:rsidRPr="00C23CD5">
        <w:rPr>
          <w:rFonts w:ascii="Arial" w:hAnsi="Arial" w:cs="Arial"/>
          <w:b/>
          <w:bCs/>
          <w:sz w:val="18"/>
          <w:szCs w:val="18"/>
        </w:rPr>
        <w:t xml:space="preserve"> via Web</w:t>
      </w:r>
      <w:r w:rsidR="00EC042E">
        <w:rPr>
          <w:rFonts w:ascii="Arial" w:hAnsi="Arial" w:cs="Arial"/>
          <w:b/>
          <w:bCs/>
          <w:sz w:val="18"/>
          <w:szCs w:val="18"/>
        </w:rPr>
        <w:t xml:space="preserve"> Site</w:t>
      </w:r>
      <w:r>
        <w:rPr>
          <w:rFonts w:ascii="Arial" w:hAnsi="Arial" w:cs="Arial"/>
          <w:sz w:val="18"/>
          <w:szCs w:val="18"/>
        </w:rPr>
        <w:br/>
      </w:r>
    </w:p>
    <w:p w14:paraId="2FB77050" w14:textId="77777777" w:rsidR="000B7314" w:rsidRDefault="00C23CD5" w:rsidP="00260595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Á</w:t>
      </w:r>
      <w:r w:rsidRPr="00C23CD5">
        <w:rPr>
          <w:rFonts w:ascii="Arial" w:hAnsi="Arial" w:cs="Arial"/>
          <w:sz w:val="18"/>
          <w:szCs w:val="18"/>
        </w:rPr>
        <w:t>rea</w:t>
      </w:r>
      <w:r>
        <w:rPr>
          <w:rFonts w:ascii="Arial" w:hAnsi="Arial" w:cs="Arial"/>
          <w:sz w:val="18"/>
          <w:szCs w:val="18"/>
        </w:rPr>
        <w:t>s</w:t>
      </w:r>
      <w:r w:rsidRPr="00C23CD5">
        <w:rPr>
          <w:rFonts w:ascii="Arial" w:hAnsi="Arial" w:cs="Arial"/>
          <w:sz w:val="18"/>
          <w:szCs w:val="18"/>
        </w:rPr>
        <w:t xml:space="preserve"> em qu</w:t>
      </w:r>
      <w:r>
        <w:rPr>
          <w:rFonts w:ascii="Arial" w:hAnsi="Arial" w:cs="Arial"/>
          <w:sz w:val="18"/>
          <w:szCs w:val="18"/>
        </w:rPr>
        <w:t>e</w:t>
      </w:r>
      <w:r w:rsidRPr="00C23CD5">
        <w:rPr>
          <w:rFonts w:ascii="Arial" w:hAnsi="Arial" w:cs="Arial"/>
          <w:sz w:val="18"/>
          <w:szCs w:val="18"/>
        </w:rPr>
        <w:t xml:space="preserve"> o cliente poderá explanar os serviços, suas categorias, valores, </w:t>
      </w:r>
    </w:p>
    <w:p w14:paraId="1B26D631" w14:textId="2B5C7166" w:rsidR="000B7314" w:rsidRDefault="00C23CD5" w:rsidP="00260595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proofErr w:type="gramStart"/>
      <w:r w:rsidRPr="00C23CD5">
        <w:rPr>
          <w:rFonts w:ascii="Arial" w:hAnsi="Arial" w:cs="Arial"/>
          <w:sz w:val="18"/>
          <w:szCs w:val="18"/>
        </w:rPr>
        <w:t>disponibilidades</w:t>
      </w:r>
      <w:proofErr w:type="gramEnd"/>
      <w:r w:rsidRPr="00C23CD5">
        <w:rPr>
          <w:rFonts w:ascii="Arial" w:hAnsi="Arial" w:cs="Arial"/>
          <w:sz w:val="18"/>
          <w:szCs w:val="18"/>
        </w:rPr>
        <w:t xml:space="preserve"> de serviços e área</w:t>
      </w:r>
      <w:r>
        <w:rPr>
          <w:rFonts w:ascii="Arial" w:hAnsi="Arial" w:cs="Arial"/>
          <w:sz w:val="18"/>
          <w:szCs w:val="18"/>
        </w:rPr>
        <w:t>.</w:t>
      </w:r>
    </w:p>
    <w:p w14:paraId="3B3C6D89" w14:textId="2DCA26F6" w:rsidR="00C23CD5" w:rsidRPr="00C23CD5" w:rsidRDefault="00C23CD5" w:rsidP="00260595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418FE556" w14:textId="309A2292" w:rsidR="00EC042E" w:rsidRPr="00EC042E" w:rsidRDefault="00C23CD5" w:rsidP="00EC042E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C</w:t>
      </w:r>
      <w:r w:rsidRPr="00C23CD5">
        <w:rPr>
          <w:rFonts w:ascii="Arial" w:hAnsi="Arial" w:cs="Arial"/>
          <w:sz w:val="18"/>
          <w:szCs w:val="18"/>
        </w:rPr>
        <w:t>liente</w:t>
      </w:r>
      <w:r w:rsidR="00FC4B2E">
        <w:rPr>
          <w:rFonts w:ascii="Arial" w:hAnsi="Arial" w:cs="Arial"/>
          <w:sz w:val="18"/>
          <w:szCs w:val="18"/>
        </w:rPr>
        <w:br/>
      </w:r>
      <w:r w:rsidR="00EC042E">
        <w:rPr>
          <w:rFonts w:ascii="Arial" w:hAnsi="Arial" w:cs="Arial"/>
          <w:sz w:val="18"/>
          <w:szCs w:val="18"/>
        </w:rPr>
        <w:br/>
      </w:r>
      <w:r w:rsidR="00EC042E" w:rsidRPr="00EC042E">
        <w:rPr>
          <w:rFonts w:ascii="Arial" w:hAnsi="Arial" w:cs="Arial"/>
          <w:b/>
          <w:bCs/>
          <w:sz w:val="18"/>
          <w:szCs w:val="18"/>
        </w:rPr>
        <w:t>3.1.</w:t>
      </w:r>
      <w:r w:rsidR="00EC042E">
        <w:rPr>
          <w:rFonts w:ascii="Arial" w:hAnsi="Arial" w:cs="Arial"/>
          <w:b/>
          <w:bCs/>
          <w:sz w:val="18"/>
          <w:szCs w:val="18"/>
        </w:rPr>
        <w:t>20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 xml:space="preserve"> [RF0</w:t>
      </w:r>
      <w:r w:rsidR="00EC042E">
        <w:rPr>
          <w:rFonts w:ascii="Arial" w:hAnsi="Arial" w:cs="Arial"/>
          <w:b/>
          <w:bCs/>
          <w:sz w:val="18"/>
          <w:szCs w:val="18"/>
        </w:rPr>
        <w:t>20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 xml:space="preserve">] Área para </w:t>
      </w:r>
      <w:r w:rsidR="00EC042E">
        <w:rPr>
          <w:rFonts w:ascii="Arial" w:hAnsi="Arial" w:cs="Arial"/>
          <w:b/>
          <w:bCs/>
          <w:sz w:val="18"/>
          <w:szCs w:val="18"/>
        </w:rPr>
        <w:t>C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 xml:space="preserve">lientes </w:t>
      </w:r>
      <w:r w:rsidR="00EC042E">
        <w:rPr>
          <w:rFonts w:ascii="Arial" w:hAnsi="Arial" w:cs="Arial"/>
          <w:b/>
          <w:bCs/>
          <w:sz w:val="18"/>
          <w:szCs w:val="18"/>
        </w:rPr>
        <w:t>R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>egistrados via Web Site</w:t>
      </w:r>
      <w:r w:rsidR="00EC042E">
        <w:rPr>
          <w:rFonts w:ascii="Arial" w:hAnsi="Arial" w:cs="Arial"/>
          <w:sz w:val="18"/>
          <w:szCs w:val="18"/>
        </w:rPr>
        <w:br/>
      </w:r>
      <w:r w:rsidR="00EC042E" w:rsidRPr="00EC042E">
        <w:rPr>
          <w:rFonts w:ascii="Arial" w:hAnsi="Arial" w:cs="Arial"/>
          <w:sz w:val="18"/>
          <w:szCs w:val="18"/>
        </w:rPr>
        <w:t xml:space="preserve"> </w:t>
      </w:r>
    </w:p>
    <w:p w14:paraId="271C9771" w14:textId="77777777" w:rsidR="00BE1B26" w:rsidRDefault="00EC042E" w:rsidP="00705CA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EC042E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C</w:t>
      </w:r>
      <w:r w:rsidRPr="00EC042E">
        <w:rPr>
          <w:rFonts w:ascii="Arial" w:hAnsi="Arial" w:cs="Arial"/>
          <w:sz w:val="18"/>
          <w:szCs w:val="18"/>
        </w:rPr>
        <w:t>om o registro já realizado no sistema o cliente terá acesso a fazer alterações em seus dados pessoais, efetuar reserva, adicionar cartão de crédito (a validação bancária torna-se necessário), consulta de reservas pendentes, alterar ou cancelar reserva, entrar em contato com o estabelecimento reservado através de correio eletrônico, consultar histórico de estadia, reservas e mensagens.</w:t>
      </w:r>
    </w:p>
    <w:p w14:paraId="485DF546" w14:textId="553791B4" w:rsidR="00EC042E" w:rsidRPr="00EC042E" w:rsidRDefault="00EC042E" w:rsidP="00705CA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2FA4C65F" w14:textId="204F46A1" w:rsidR="009A7229" w:rsidRPr="00F96866" w:rsidRDefault="00EC042E" w:rsidP="00F9686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EC042E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C</w:t>
      </w:r>
      <w:r w:rsidRPr="00EC042E">
        <w:rPr>
          <w:rFonts w:ascii="Arial" w:hAnsi="Arial" w:cs="Arial"/>
          <w:sz w:val="18"/>
          <w:szCs w:val="18"/>
        </w:rPr>
        <w:t>liente</w:t>
      </w:r>
    </w:p>
    <w:p w14:paraId="65F5E765" w14:textId="77777777" w:rsidR="00386BFA" w:rsidRPr="00386BFA" w:rsidRDefault="00386BFA" w:rsidP="00386BFA">
      <w:pPr>
        <w:ind w:left="720"/>
        <w:rPr>
          <w:rFonts w:ascii="Arial" w:hAnsi="Arial" w:cs="Arial"/>
          <w:sz w:val="18"/>
          <w:szCs w:val="18"/>
        </w:rPr>
      </w:pPr>
    </w:p>
    <w:p w14:paraId="68852E20" w14:textId="66006D3C" w:rsidR="00A92C0D" w:rsidRDefault="005B4D25" w:rsidP="002C3368">
      <w:pPr>
        <w:pStyle w:val="Ttulo2"/>
        <w:numPr>
          <w:ilvl w:val="1"/>
          <w:numId w:val="19"/>
        </w:numPr>
        <w:ind w:left="851"/>
      </w:pPr>
      <w:bookmarkStart w:id="10" w:name="_Toc274957448"/>
      <w:r>
        <w:t xml:space="preserve">Requisitos </w:t>
      </w:r>
      <w:bookmarkEnd w:id="10"/>
      <w:proofErr w:type="gramStart"/>
      <w:r w:rsidR="000F72CC">
        <w:t>não Funcionais</w:t>
      </w:r>
      <w:proofErr w:type="gramEnd"/>
      <w:r w:rsidR="00B256D4">
        <w:br/>
      </w:r>
    </w:p>
    <w:p w14:paraId="216A7F11" w14:textId="44090257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3.2.1 [NF001] Requisito de Portabilidade</w:t>
      </w:r>
      <w:r>
        <w:rPr>
          <w:rFonts w:ascii="Arial" w:hAnsi="Arial"/>
          <w:b/>
        </w:rPr>
        <w:br/>
      </w:r>
    </w:p>
    <w:p w14:paraId="7F281F06" w14:textId="77777777" w:rsidR="000B7314" w:rsidRDefault="00B256D4" w:rsidP="00E958A8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funciona corretamente em diferentes dispositivos (comp</w:t>
      </w:r>
      <w:r w:rsidR="00E958A8">
        <w:rPr>
          <w:rFonts w:ascii="Arial" w:hAnsi="Arial"/>
          <w:bCs/>
          <w:sz w:val="18"/>
          <w:szCs w:val="18"/>
        </w:rPr>
        <w:t xml:space="preserve">utadores, </w:t>
      </w:r>
      <w:proofErr w:type="spellStart"/>
      <w:r w:rsidR="00E958A8">
        <w:rPr>
          <w:rFonts w:ascii="Arial" w:hAnsi="Arial"/>
          <w:bCs/>
          <w:sz w:val="18"/>
          <w:szCs w:val="18"/>
        </w:rPr>
        <w:t>tablets</w:t>
      </w:r>
      <w:proofErr w:type="spellEnd"/>
      <w:r w:rsidR="00E958A8">
        <w:rPr>
          <w:rFonts w:ascii="Arial" w:hAnsi="Arial"/>
          <w:bCs/>
          <w:sz w:val="18"/>
          <w:szCs w:val="18"/>
        </w:rPr>
        <w:t>,</w:t>
      </w:r>
    </w:p>
    <w:p w14:paraId="316DDF55" w14:textId="13A71DD6" w:rsidR="00221E4A" w:rsidRDefault="00E958A8" w:rsidP="00E958A8">
      <w:pPr>
        <w:ind w:left="1134"/>
        <w:jc w:val="both"/>
        <w:rPr>
          <w:rFonts w:ascii="Arial" w:hAnsi="Arial"/>
          <w:bCs/>
          <w:sz w:val="18"/>
          <w:szCs w:val="18"/>
        </w:rPr>
      </w:pPr>
      <w:proofErr w:type="gramStart"/>
      <w:r>
        <w:rPr>
          <w:rFonts w:ascii="Arial" w:hAnsi="Arial"/>
          <w:bCs/>
          <w:sz w:val="18"/>
          <w:szCs w:val="18"/>
        </w:rPr>
        <w:t>smartphones</w:t>
      </w:r>
      <w:proofErr w:type="gramEnd"/>
      <w:r>
        <w:rPr>
          <w:rFonts w:ascii="Arial" w:hAnsi="Arial"/>
          <w:bCs/>
          <w:sz w:val="18"/>
          <w:szCs w:val="18"/>
        </w:rPr>
        <w:t>) e c</w:t>
      </w:r>
      <w:r w:rsidR="00B256D4" w:rsidRPr="00B256D4">
        <w:rPr>
          <w:rFonts w:ascii="Arial" w:hAnsi="Arial"/>
          <w:bCs/>
          <w:sz w:val="18"/>
          <w:szCs w:val="18"/>
        </w:rPr>
        <w:t>ompatibilidade com diferentes nave</w:t>
      </w:r>
      <w:r>
        <w:rPr>
          <w:rFonts w:ascii="Arial" w:hAnsi="Arial"/>
          <w:bCs/>
          <w:sz w:val="18"/>
          <w:szCs w:val="18"/>
        </w:rPr>
        <w:t>gadores e sistemas operacionais.</w:t>
      </w:r>
    </w:p>
    <w:p w14:paraId="53BA6C30" w14:textId="0C124B5E" w:rsidR="00B256D4" w:rsidRPr="00E958A8" w:rsidRDefault="00B256D4" w:rsidP="00E958A8">
      <w:pPr>
        <w:ind w:left="1134"/>
        <w:jc w:val="both"/>
        <w:rPr>
          <w:rFonts w:ascii="Arial" w:hAnsi="Arial"/>
          <w:bCs/>
          <w:sz w:val="18"/>
          <w:szCs w:val="18"/>
        </w:rPr>
      </w:pPr>
    </w:p>
    <w:p w14:paraId="31D552BE" w14:textId="28ABA16B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3.2.2 [NF002] Requisito de Desempenho</w:t>
      </w:r>
      <w:r>
        <w:rPr>
          <w:rFonts w:ascii="Arial" w:hAnsi="Arial"/>
          <w:b/>
        </w:rPr>
        <w:br/>
      </w:r>
    </w:p>
    <w:p w14:paraId="0D30465B" w14:textId="77777777" w:rsidR="000B7314" w:rsidRDefault="00B256D4" w:rsidP="00236ABC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foi desenvolvido para lidar com o número necessário de usuários sem degradação significativa no desempenho. Isso envolve a otimização de consultas de banco dados, tempos de</w:t>
      </w:r>
    </w:p>
    <w:p w14:paraId="2A20B1F8" w14:textId="1367E053" w:rsidR="00221E4A" w:rsidRDefault="00B256D4" w:rsidP="00236ABC">
      <w:pPr>
        <w:ind w:left="1134"/>
        <w:jc w:val="both"/>
        <w:rPr>
          <w:rFonts w:ascii="Arial" w:hAnsi="Arial"/>
          <w:bCs/>
          <w:sz w:val="18"/>
          <w:szCs w:val="18"/>
        </w:rPr>
      </w:pPr>
      <w:proofErr w:type="gramStart"/>
      <w:r w:rsidRPr="00B256D4">
        <w:rPr>
          <w:rFonts w:ascii="Arial" w:hAnsi="Arial"/>
          <w:bCs/>
          <w:sz w:val="18"/>
          <w:szCs w:val="18"/>
        </w:rPr>
        <w:t>resp</w:t>
      </w:r>
      <w:r w:rsidR="00E958A8">
        <w:rPr>
          <w:rFonts w:ascii="Arial" w:hAnsi="Arial"/>
          <w:bCs/>
          <w:sz w:val="18"/>
          <w:szCs w:val="18"/>
        </w:rPr>
        <w:t>osta</w:t>
      </w:r>
      <w:proofErr w:type="gramEnd"/>
      <w:r w:rsidR="00E958A8">
        <w:rPr>
          <w:rFonts w:ascii="Arial" w:hAnsi="Arial"/>
          <w:bCs/>
          <w:sz w:val="18"/>
          <w:szCs w:val="18"/>
        </w:rPr>
        <w:t xml:space="preserve"> rápidos e eficiência geral.</w:t>
      </w:r>
    </w:p>
    <w:p w14:paraId="5FD40CAD" w14:textId="5A84BDB0" w:rsidR="00B256D4" w:rsidRPr="00B256D4" w:rsidRDefault="00B256D4" w:rsidP="00236ABC">
      <w:pPr>
        <w:ind w:left="1134"/>
        <w:jc w:val="both"/>
        <w:rPr>
          <w:rFonts w:ascii="Arial" w:hAnsi="Arial"/>
          <w:bCs/>
          <w:sz w:val="18"/>
          <w:szCs w:val="18"/>
        </w:rPr>
      </w:pPr>
    </w:p>
    <w:p w14:paraId="64F737E4" w14:textId="57554D66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3.2.3 [NF003] Requisito de Segurança</w:t>
      </w:r>
      <w:r>
        <w:rPr>
          <w:rFonts w:ascii="Arial" w:hAnsi="Arial"/>
          <w:b/>
        </w:rPr>
        <w:br/>
      </w:r>
    </w:p>
    <w:p w14:paraId="13159D68" w14:textId="77777777" w:rsidR="000B7314" w:rsidRDefault="00B256D4" w:rsidP="00454550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deve ser protegido contra acesso não autorizado. Isso inclui autenticação,</w:t>
      </w:r>
    </w:p>
    <w:p w14:paraId="3CC4EBC2" w14:textId="3CA40DAC" w:rsidR="00221E4A" w:rsidRDefault="00B256D4" w:rsidP="00454550">
      <w:pPr>
        <w:ind w:left="1134"/>
        <w:jc w:val="both"/>
        <w:rPr>
          <w:rFonts w:ascii="Arial" w:hAnsi="Arial"/>
          <w:bCs/>
          <w:sz w:val="18"/>
          <w:szCs w:val="18"/>
        </w:rPr>
      </w:pPr>
      <w:proofErr w:type="gramStart"/>
      <w:r w:rsidRPr="00B256D4">
        <w:rPr>
          <w:rFonts w:ascii="Arial" w:hAnsi="Arial"/>
          <w:bCs/>
          <w:sz w:val="18"/>
          <w:szCs w:val="18"/>
        </w:rPr>
        <w:t>criptografia</w:t>
      </w:r>
      <w:proofErr w:type="gramEnd"/>
      <w:r w:rsidRPr="00B256D4">
        <w:rPr>
          <w:rFonts w:ascii="Arial" w:hAnsi="Arial"/>
          <w:bCs/>
          <w:sz w:val="18"/>
          <w:szCs w:val="18"/>
        </w:rPr>
        <w:t xml:space="preserve"> de dados e co</w:t>
      </w:r>
      <w:r w:rsidR="00454550">
        <w:rPr>
          <w:rFonts w:ascii="Arial" w:hAnsi="Arial"/>
          <w:bCs/>
          <w:sz w:val="18"/>
          <w:szCs w:val="18"/>
        </w:rPr>
        <w:t>ntrole de permissões de usuário.</w:t>
      </w:r>
    </w:p>
    <w:p w14:paraId="7B280702" w14:textId="1EED3A4F" w:rsidR="00B256D4" w:rsidRPr="00B256D4" w:rsidRDefault="00B256D4" w:rsidP="00454550">
      <w:pPr>
        <w:ind w:left="1134"/>
        <w:jc w:val="both"/>
        <w:rPr>
          <w:rFonts w:ascii="Arial" w:hAnsi="Arial"/>
          <w:bCs/>
        </w:rPr>
      </w:pPr>
    </w:p>
    <w:p w14:paraId="49A1C81E" w14:textId="20A6B2F9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3.2.4 [NF004] Requisito de Disponibilidade</w:t>
      </w:r>
      <w:r>
        <w:rPr>
          <w:rFonts w:ascii="Arial" w:hAnsi="Arial"/>
          <w:b/>
        </w:rPr>
        <w:br/>
      </w:r>
    </w:p>
    <w:p w14:paraId="0DE2A1B9" w14:textId="77777777" w:rsidR="00221E4A" w:rsidRDefault="00B256D4" w:rsidP="00F110A1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deve est</w:t>
      </w:r>
      <w:r>
        <w:rPr>
          <w:rFonts w:ascii="Arial" w:hAnsi="Arial"/>
          <w:bCs/>
          <w:sz w:val="18"/>
          <w:szCs w:val="18"/>
        </w:rPr>
        <w:t>ar</w:t>
      </w:r>
      <w:r w:rsidRPr="00B256D4">
        <w:rPr>
          <w:rFonts w:ascii="Arial" w:hAnsi="Arial"/>
          <w:bCs/>
          <w:sz w:val="18"/>
          <w:szCs w:val="18"/>
        </w:rPr>
        <w:t xml:space="preserve"> disponível para a utilização do usuário o tempo que for preciso.</w:t>
      </w:r>
    </w:p>
    <w:p w14:paraId="5E87126B" w14:textId="61CA2BBD" w:rsidR="00B256D4" w:rsidRPr="00B256D4" w:rsidRDefault="00B256D4" w:rsidP="00F110A1">
      <w:pPr>
        <w:ind w:left="1134"/>
        <w:jc w:val="both"/>
        <w:rPr>
          <w:rFonts w:ascii="Arial" w:hAnsi="Arial"/>
          <w:bCs/>
          <w:sz w:val="18"/>
          <w:szCs w:val="18"/>
        </w:rPr>
      </w:pPr>
    </w:p>
    <w:p w14:paraId="7EDA85CF" w14:textId="7C509A3A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3.2.5 [NF005] Requisito de Facilidade</w:t>
      </w:r>
      <w:r>
        <w:rPr>
          <w:rFonts w:ascii="Arial" w:hAnsi="Arial"/>
          <w:b/>
        </w:rPr>
        <w:br/>
      </w:r>
    </w:p>
    <w:p w14:paraId="1D54AEAF" w14:textId="204C4878" w:rsidR="00DF33B0" w:rsidRPr="00B256D4" w:rsidRDefault="00B256D4" w:rsidP="00F110A1">
      <w:pPr>
        <w:ind w:left="1134"/>
        <w:jc w:val="both"/>
        <w:rPr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tem uma plataforma de fácil entendimento e acesso para o usuário possa ter uma interação rápida e eficaz.</w:t>
      </w:r>
    </w:p>
    <w:p w14:paraId="23FCEDD2" w14:textId="77777777" w:rsidR="00221E4A" w:rsidRDefault="00BB5EBC" w:rsidP="00DF33B0">
      <w:r>
        <w:br/>
      </w:r>
    </w:p>
    <w:p w14:paraId="5807464C" w14:textId="77777777" w:rsidR="00221E4A" w:rsidRDefault="00221E4A" w:rsidP="00DF33B0"/>
    <w:p w14:paraId="7CAD5B7E" w14:textId="77777777" w:rsidR="000B7314" w:rsidRDefault="000B7314" w:rsidP="00DF33B0"/>
    <w:p w14:paraId="3F45747F" w14:textId="77777777" w:rsidR="00EC0750" w:rsidRDefault="00BB5EBC" w:rsidP="00DF33B0">
      <w:r>
        <w:br/>
      </w:r>
    </w:p>
    <w:p w14:paraId="54BE3974" w14:textId="669310C3" w:rsidR="00DF33B0" w:rsidRPr="00DF33B0" w:rsidRDefault="00BB5EBC" w:rsidP="00DF33B0">
      <w:r>
        <w:br/>
      </w:r>
      <w:r>
        <w:br/>
      </w:r>
    </w:p>
    <w:p w14:paraId="20AF0BBB" w14:textId="77777777" w:rsidR="005B4D25" w:rsidRDefault="005B4D25" w:rsidP="002C3368">
      <w:pPr>
        <w:pStyle w:val="Ttulo2"/>
        <w:numPr>
          <w:ilvl w:val="1"/>
          <w:numId w:val="19"/>
        </w:numPr>
        <w:ind w:left="851"/>
      </w:pPr>
      <w:bookmarkStart w:id="11" w:name="_Toc274957450"/>
      <w:r>
        <w:lastRenderedPageBreak/>
        <w:t>Atributos do Sistema de Software</w:t>
      </w:r>
      <w:bookmarkEnd w:id="11"/>
      <w:r w:rsidR="00227A69">
        <w:br/>
      </w:r>
    </w:p>
    <w:p w14:paraId="7661D0AF" w14:textId="11C336DA" w:rsidR="00227A69" w:rsidRPr="00560DBF" w:rsidRDefault="00227A69" w:rsidP="004A7C34">
      <w:pPr>
        <w:pStyle w:val="Ttulo3"/>
        <w:numPr>
          <w:ilvl w:val="2"/>
          <w:numId w:val="35"/>
        </w:numPr>
        <w:ind w:left="1134"/>
        <w:rPr>
          <w:b/>
          <w:i w:val="0"/>
        </w:rPr>
      </w:pPr>
      <w:r w:rsidRPr="00560DBF">
        <w:rPr>
          <w:b/>
          <w:i w:val="0"/>
        </w:rPr>
        <w:t>Interfaces</w:t>
      </w:r>
      <w:r w:rsidR="006B05CC">
        <w:rPr>
          <w:b/>
          <w:i w:val="0"/>
        </w:rPr>
        <w:br/>
      </w:r>
    </w:p>
    <w:p w14:paraId="21708744" w14:textId="51A23BE4" w:rsidR="006B05CC" w:rsidRPr="006B05CC" w:rsidRDefault="006B05CC" w:rsidP="002C3368">
      <w:pPr>
        <w:ind w:left="1418"/>
        <w:rPr>
          <w:rFonts w:ascii="Arial" w:hAnsi="Arial" w:cs="Arial"/>
          <w:b/>
          <w:sz w:val="18"/>
          <w:szCs w:val="18"/>
        </w:rPr>
      </w:pPr>
      <w:r w:rsidRPr="006B05CC">
        <w:rPr>
          <w:rFonts w:ascii="Arial" w:hAnsi="Arial" w:cs="Arial"/>
          <w:b/>
          <w:sz w:val="18"/>
          <w:szCs w:val="18"/>
        </w:rPr>
        <w:t>Interface Web para Administração</w:t>
      </w:r>
      <w:r w:rsidRPr="006B05CC">
        <w:rPr>
          <w:rFonts w:ascii="Arial" w:hAnsi="Arial" w:cs="Arial"/>
          <w:b/>
          <w:sz w:val="18"/>
          <w:szCs w:val="18"/>
        </w:rPr>
        <w:br/>
      </w:r>
    </w:p>
    <w:p w14:paraId="7501ED9A" w14:textId="394D8D8F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Especificidades: Uma aplicação web acessível via navegador.</w:t>
      </w:r>
    </w:p>
    <w:p w14:paraId="66052C19" w14:textId="0B4E47AF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Protocolo: HTTP/HTTPS.</w:t>
      </w:r>
    </w:p>
    <w:p w14:paraId="6F799E5C" w14:textId="334F3ABB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Porta: Padrão 80 para HTTP, 443 para HTTPS.</w:t>
      </w:r>
    </w:p>
    <w:p w14:paraId="27BD231D" w14:textId="3BF3ECC9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Endereço Lógico: O endereço IP do servidor onde a aplicação web está hospedada, ou um nome de domínio registrado.</w:t>
      </w:r>
    </w:p>
    <w:p w14:paraId="1B152266" w14:textId="6D9C8588" w:rsidR="0093436A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Detalhes Adicionais: Recomenda-se que a interface seja protegida por autenticação para garantir acesso apenas a usuários autorizados.</w:t>
      </w:r>
    </w:p>
    <w:p w14:paraId="6FAF2B45" w14:textId="2E1BF106" w:rsidR="0093436A" w:rsidRPr="0093436A" w:rsidRDefault="00091A80" w:rsidP="0093436A">
      <w:pPr>
        <w:ind w:left="1418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br/>
      </w:r>
      <w:r w:rsidRPr="006B05CC">
        <w:rPr>
          <w:rFonts w:ascii="Arial" w:hAnsi="Arial" w:cs="Arial"/>
          <w:b/>
          <w:sz w:val="18"/>
          <w:szCs w:val="18"/>
        </w:rPr>
        <w:t xml:space="preserve">Interface Web para </w:t>
      </w:r>
      <w:r>
        <w:rPr>
          <w:rFonts w:ascii="Arial" w:hAnsi="Arial" w:cs="Arial"/>
          <w:b/>
          <w:sz w:val="18"/>
          <w:szCs w:val="18"/>
        </w:rPr>
        <w:t>Clientes</w:t>
      </w:r>
      <w:r w:rsidRPr="006B05CC">
        <w:rPr>
          <w:rFonts w:ascii="Arial" w:hAnsi="Arial" w:cs="Arial"/>
          <w:b/>
          <w:sz w:val="18"/>
          <w:szCs w:val="18"/>
        </w:rPr>
        <w:br/>
      </w:r>
    </w:p>
    <w:p w14:paraId="0145DE03" w14:textId="1329C73A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Especificidades: Uma aplicação web acessível via navegador.</w:t>
      </w:r>
    </w:p>
    <w:p w14:paraId="7062B8C8" w14:textId="7EC520EB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Protocolo: HTTP/HTTPS.</w:t>
      </w:r>
    </w:p>
    <w:p w14:paraId="1657CA7E" w14:textId="2D229242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Porta: Padrão 80 para HTTP, 443 para HTTPS.</w:t>
      </w:r>
    </w:p>
    <w:p w14:paraId="41001020" w14:textId="1EAF4A03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Endereço Lógico: O nome de domínio registrado</w:t>
      </w:r>
      <w:r w:rsidR="0049001E">
        <w:rPr>
          <w:rFonts w:ascii="Arial" w:hAnsi="Arial" w:cs="Arial"/>
          <w:bCs/>
          <w:sz w:val="18"/>
          <w:szCs w:val="18"/>
        </w:rPr>
        <w:t>, que será ro</w:t>
      </w:r>
      <w:r w:rsidR="00091A80">
        <w:rPr>
          <w:rFonts w:ascii="Arial" w:hAnsi="Arial" w:cs="Arial"/>
          <w:bCs/>
          <w:sz w:val="18"/>
          <w:szCs w:val="18"/>
        </w:rPr>
        <w:t xml:space="preserve">teado por um endereço público através de </w:t>
      </w:r>
      <w:r w:rsidR="0049001E">
        <w:rPr>
          <w:rFonts w:ascii="Arial" w:hAnsi="Arial" w:cs="Arial"/>
          <w:bCs/>
          <w:sz w:val="18"/>
          <w:szCs w:val="18"/>
        </w:rPr>
        <w:t>DNS</w:t>
      </w:r>
      <w:r w:rsidR="00091A80">
        <w:rPr>
          <w:rFonts w:ascii="Arial" w:hAnsi="Arial" w:cs="Arial"/>
          <w:bCs/>
          <w:sz w:val="18"/>
          <w:szCs w:val="18"/>
        </w:rPr>
        <w:t>.</w:t>
      </w:r>
    </w:p>
    <w:p w14:paraId="19E5DDD1" w14:textId="7392B583" w:rsidR="0093436A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 xml:space="preserve">Detalhes Adicionais: Recomenda-se que </w:t>
      </w:r>
      <w:r w:rsidR="00091A80">
        <w:rPr>
          <w:rFonts w:ascii="Arial" w:hAnsi="Arial" w:cs="Arial"/>
          <w:bCs/>
          <w:sz w:val="18"/>
          <w:szCs w:val="18"/>
        </w:rPr>
        <w:t>a</w:t>
      </w:r>
      <w:r w:rsidR="00091A80" w:rsidRPr="00825B10">
        <w:rPr>
          <w:rFonts w:ascii="Arial" w:hAnsi="Arial" w:cs="Arial"/>
          <w:bCs/>
          <w:sz w:val="18"/>
          <w:szCs w:val="18"/>
        </w:rPr>
        <w:t xml:space="preserve"> interface deve </w:t>
      </w:r>
      <w:r w:rsidR="00091A80">
        <w:rPr>
          <w:rFonts w:ascii="Arial" w:hAnsi="Arial" w:cs="Arial"/>
          <w:bCs/>
          <w:sz w:val="18"/>
          <w:szCs w:val="18"/>
        </w:rPr>
        <w:t>s</w:t>
      </w:r>
      <w:r w:rsidR="00091A80" w:rsidRPr="00825B10">
        <w:rPr>
          <w:rFonts w:ascii="Arial" w:hAnsi="Arial" w:cs="Arial"/>
          <w:bCs/>
          <w:sz w:val="18"/>
          <w:szCs w:val="18"/>
        </w:rPr>
        <w:t>er</w:t>
      </w:r>
      <w:r w:rsidR="00091A80">
        <w:rPr>
          <w:rFonts w:ascii="Arial" w:hAnsi="Arial" w:cs="Arial"/>
          <w:bCs/>
          <w:sz w:val="18"/>
          <w:szCs w:val="18"/>
        </w:rPr>
        <w:t xml:space="preserve"> de</w:t>
      </w:r>
      <w:r w:rsidR="00091A80" w:rsidRPr="00825B10">
        <w:rPr>
          <w:rFonts w:ascii="Arial" w:hAnsi="Arial" w:cs="Arial"/>
          <w:bCs/>
          <w:sz w:val="18"/>
          <w:szCs w:val="18"/>
        </w:rPr>
        <w:t xml:space="preserve"> fácil acess</w:t>
      </w:r>
      <w:r w:rsidR="00091A80">
        <w:rPr>
          <w:rFonts w:ascii="Arial" w:hAnsi="Arial" w:cs="Arial"/>
          <w:bCs/>
          <w:sz w:val="18"/>
          <w:szCs w:val="18"/>
        </w:rPr>
        <w:t>o</w:t>
      </w:r>
      <w:r w:rsidR="00091A80" w:rsidRPr="00825B10">
        <w:rPr>
          <w:rFonts w:ascii="Arial" w:hAnsi="Arial" w:cs="Arial"/>
          <w:bCs/>
          <w:sz w:val="18"/>
          <w:szCs w:val="18"/>
        </w:rPr>
        <w:t xml:space="preserve"> e intuitiva para os </w:t>
      </w:r>
      <w:r w:rsidR="00091A80">
        <w:rPr>
          <w:rFonts w:ascii="Arial" w:hAnsi="Arial" w:cs="Arial"/>
          <w:bCs/>
          <w:sz w:val="18"/>
          <w:szCs w:val="18"/>
        </w:rPr>
        <w:t>clientes.</w:t>
      </w:r>
      <w:r w:rsidR="00091A80">
        <w:rPr>
          <w:rFonts w:ascii="Arial" w:hAnsi="Arial" w:cs="Arial"/>
          <w:bCs/>
          <w:sz w:val="18"/>
          <w:szCs w:val="18"/>
        </w:rPr>
        <w:br/>
      </w:r>
    </w:p>
    <w:p w14:paraId="61EF2555" w14:textId="53666EA5" w:rsidR="00825B10" w:rsidRPr="0093436A" w:rsidRDefault="006B05CC" w:rsidP="0093436A">
      <w:pPr>
        <w:ind w:left="1418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br/>
      </w:r>
      <w:r w:rsidR="00825B10" w:rsidRPr="00825B10">
        <w:rPr>
          <w:rFonts w:ascii="Arial" w:hAnsi="Arial" w:cs="Arial"/>
          <w:b/>
          <w:sz w:val="18"/>
          <w:szCs w:val="18"/>
        </w:rPr>
        <w:t>Interface de Feedback</w:t>
      </w:r>
      <w:r w:rsidR="00825B10">
        <w:rPr>
          <w:rFonts w:ascii="Arial" w:hAnsi="Arial" w:cs="Arial"/>
          <w:bCs/>
          <w:sz w:val="18"/>
          <w:szCs w:val="18"/>
        </w:rPr>
        <w:br/>
      </w:r>
    </w:p>
    <w:p w14:paraId="2E782970" w14:textId="50C6FA9F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Especificidades: Uma interface para os hóspedes fornecerem feedback durante sua estadia.</w:t>
      </w:r>
    </w:p>
    <w:p w14:paraId="52DA7551" w14:textId="503FE03F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Protocolo: Comunicação segura usando HTTPS.</w:t>
      </w:r>
    </w:p>
    <w:p w14:paraId="21D39725" w14:textId="19A238DC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Porta: Padrão 443 para HTTPS.</w:t>
      </w:r>
    </w:p>
    <w:p w14:paraId="4D5A1D70" w14:textId="22F2E3A9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Endereço Lógico: O endereço IP ou nome de domínio do servidor de feedback do hotel.</w:t>
      </w:r>
    </w:p>
    <w:p w14:paraId="3E273C57" w14:textId="77777777" w:rsidR="00221E4A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Detalhes Adicionais: A interface deve ser facilmente acessível e intuitiva para os hóspedes, com opções para fornecer feedback anônimo ou identificado, conforme preferência do usuário.</w:t>
      </w:r>
    </w:p>
    <w:p w14:paraId="218FBBEB" w14:textId="52DE7F42" w:rsidR="00227A69" w:rsidRPr="006B05CC" w:rsidRDefault="00227A69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</w:p>
    <w:p w14:paraId="154E1F17" w14:textId="77777777" w:rsidR="00227A69" w:rsidRPr="00560DBF" w:rsidRDefault="00227A69" w:rsidP="004A7C34">
      <w:pPr>
        <w:pStyle w:val="Ttulo3"/>
        <w:numPr>
          <w:ilvl w:val="2"/>
          <w:numId w:val="36"/>
        </w:numPr>
        <w:tabs>
          <w:tab w:val="left" w:pos="1560"/>
        </w:tabs>
        <w:ind w:left="1134"/>
        <w:rPr>
          <w:b/>
          <w:i w:val="0"/>
        </w:rPr>
      </w:pPr>
      <w:r w:rsidRPr="00560DBF">
        <w:rPr>
          <w:b/>
          <w:i w:val="0"/>
        </w:rPr>
        <w:t>Interfaces de Usuário</w:t>
      </w:r>
    </w:p>
    <w:p w14:paraId="31E38E8D" w14:textId="272C583B" w:rsidR="00091A80" w:rsidRPr="00091A80" w:rsidRDefault="00227A69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FE66A7">
        <w:rPr>
          <w:b/>
        </w:rPr>
        <w:t xml:space="preserve"> </w:t>
      </w:r>
      <w:r w:rsidR="00091A80">
        <w:rPr>
          <w:b/>
        </w:rPr>
        <w:br/>
      </w:r>
      <w:r w:rsidR="00091A80" w:rsidRPr="00091A80">
        <w:rPr>
          <w:rFonts w:ascii="Arial" w:hAnsi="Arial" w:cs="Arial"/>
          <w:b/>
          <w:bCs/>
          <w:sz w:val="18"/>
          <w:szCs w:val="18"/>
        </w:rPr>
        <w:t xml:space="preserve">Página de </w:t>
      </w:r>
      <w:proofErr w:type="spellStart"/>
      <w:r w:rsidR="00091A80" w:rsidRPr="00091A80">
        <w:rPr>
          <w:rFonts w:ascii="Arial" w:hAnsi="Arial" w:cs="Arial"/>
          <w:b/>
          <w:bCs/>
          <w:sz w:val="18"/>
          <w:szCs w:val="18"/>
        </w:rPr>
        <w:t>Login</w:t>
      </w:r>
      <w:proofErr w:type="spellEnd"/>
      <w:r w:rsidR="00091A80" w:rsidRPr="00091A80">
        <w:rPr>
          <w:rFonts w:ascii="Arial" w:hAnsi="Arial" w:cs="Arial"/>
          <w:b/>
          <w:bCs/>
          <w:sz w:val="18"/>
          <w:szCs w:val="18"/>
        </w:rPr>
        <w:br/>
      </w:r>
    </w:p>
    <w:p w14:paraId="01E0738B" w14:textId="4E44D12F" w:rsidR="00091A80" w:rsidRPr="00091A80" w:rsidRDefault="00CD1934" w:rsidP="0093436A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tela inicial onde os usuários podem inserir suas credenciais para acessar o aplicativo.</w:t>
      </w:r>
    </w:p>
    <w:p w14:paraId="1ABD5771" w14:textId="49C0FA5E" w:rsidR="00091A80" w:rsidRPr="00091A80" w:rsidRDefault="00CD1934" w:rsidP="0093436A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Campos para inserção de nome de usuário e senha.</w:t>
      </w:r>
    </w:p>
    <w:p w14:paraId="6AA505C8" w14:textId="22DD23C1" w:rsidR="0093436A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Opção de </w:t>
      </w:r>
      <w:proofErr w:type="spellStart"/>
      <w:r w:rsidR="00091A80" w:rsidRPr="00091A80">
        <w:rPr>
          <w:rFonts w:ascii="Arial" w:hAnsi="Arial" w:cs="Arial"/>
          <w:sz w:val="18"/>
          <w:szCs w:val="18"/>
        </w:rPr>
        <w:t>login</w:t>
      </w:r>
      <w:proofErr w:type="spellEnd"/>
      <w:r w:rsidR="00091A80" w:rsidRPr="00091A80">
        <w:rPr>
          <w:rFonts w:ascii="Arial" w:hAnsi="Arial" w:cs="Arial"/>
          <w:sz w:val="18"/>
          <w:szCs w:val="18"/>
        </w:rPr>
        <w:t xml:space="preserve"> rápido usando biometria, como impressão digital ou reconhecimento facial, para maior conveniência e segurança.</w:t>
      </w:r>
    </w:p>
    <w:p w14:paraId="4717DDB2" w14:textId="074BA738" w:rsidR="00091A80" w:rsidRDefault="00091A80" w:rsidP="0093436A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091A80">
        <w:rPr>
          <w:rFonts w:ascii="Arial" w:hAnsi="Arial" w:cs="Arial"/>
          <w:b/>
          <w:bCs/>
          <w:sz w:val="18"/>
          <w:szCs w:val="18"/>
        </w:rPr>
        <w:t>Página Inicial</w:t>
      </w:r>
    </w:p>
    <w:p w14:paraId="29DC6EC5" w14:textId="77777777" w:rsidR="00D124BB" w:rsidRPr="00091A80" w:rsidRDefault="00D124BB" w:rsidP="0093436A">
      <w:pPr>
        <w:ind w:left="1418"/>
        <w:rPr>
          <w:rFonts w:ascii="Arial" w:hAnsi="Arial" w:cs="Arial"/>
          <w:sz w:val="18"/>
          <w:szCs w:val="18"/>
        </w:rPr>
      </w:pPr>
    </w:p>
    <w:p w14:paraId="79A0C828" w14:textId="06C7B93F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página principal apresentando uma visão geral da estadia do hóspede.</w:t>
      </w:r>
    </w:p>
    <w:p w14:paraId="282BA636" w14:textId="7693F06B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Informações sobre a reserva atual, incluindo datas de check-in e </w:t>
      </w:r>
      <w:proofErr w:type="spellStart"/>
      <w:r w:rsidR="00091A80" w:rsidRPr="00091A80">
        <w:rPr>
          <w:rFonts w:ascii="Arial" w:hAnsi="Arial" w:cs="Arial"/>
          <w:sz w:val="18"/>
          <w:szCs w:val="18"/>
        </w:rPr>
        <w:t>check</w:t>
      </w:r>
      <w:proofErr w:type="spellEnd"/>
      <w:r w:rsidR="00091A80" w:rsidRPr="00091A80">
        <w:rPr>
          <w:rFonts w:ascii="Arial" w:hAnsi="Arial" w:cs="Arial"/>
          <w:sz w:val="18"/>
          <w:szCs w:val="18"/>
        </w:rPr>
        <w:t>-out, tipo de quarto e número de hóspedes.</w:t>
      </w:r>
    </w:p>
    <w:p w14:paraId="45BC8B0E" w14:textId="571A8E93" w:rsidR="00D124BB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Atalhos para funcionalidades comuns, como solicitar serviços de quarto, fazer uma reserva de restaurante, verificar horários de </w:t>
      </w:r>
      <w:proofErr w:type="spellStart"/>
      <w:r w:rsidR="00091A80" w:rsidRPr="00091A80">
        <w:rPr>
          <w:rFonts w:ascii="Arial" w:hAnsi="Arial" w:cs="Arial"/>
          <w:sz w:val="18"/>
          <w:szCs w:val="18"/>
        </w:rPr>
        <w:t>check</w:t>
      </w:r>
      <w:proofErr w:type="spellEnd"/>
      <w:r w:rsidR="00091A80" w:rsidRPr="00091A80">
        <w:rPr>
          <w:rFonts w:ascii="Arial" w:hAnsi="Arial" w:cs="Arial"/>
          <w:sz w:val="18"/>
          <w:szCs w:val="18"/>
        </w:rPr>
        <w:t>-out, entre outros.</w:t>
      </w:r>
    </w:p>
    <w:p w14:paraId="2106664B" w14:textId="70816802" w:rsidR="00091A80" w:rsidRDefault="00091A80" w:rsidP="00D124BB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091A80">
        <w:rPr>
          <w:rFonts w:ascii="Arial" w:hAnsi="Arial" w:cs="Arial"/>
          <w:b/>
          <w:bCs/>
          <w:sz w:val="18"/>
          <w:szCs w:val="18"/>
        </w:rPr>
        <w:lastRenderedPageBreak/>
        <w:t>Reservas e Check-in</w:t>
      </w:r>
    </w:p>
    <w:p w14:paraId="51F5AE77" w14:textId="77777777" w:rsidR="00D124BB" w:rsidRPr="00091A80" w:rsidRDefault="00D124BB" w:rsidP="00D124BB">
      <w:pPr>
        <w:ind w:left="1418"/>
        <w:rPr>
          <w:rFonts w:ascii="Arial" w:hAnsi="Arial" w:cs="Arial"/>
          <w:sz w:val="18"/>
          <w:szCs w:val="18"/>
        </w:rPr>
      </w:pPr>
    </w:p>
    <w:p w14:paraId="0D8F0D69" w14:textId="6244EF51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seção dedicada para visualizar e gerenciar reservas existentes.</w:t>
      </w:r>
    </w:p>
    <w:p w14:paraId="44023788" w14:textId="089C4605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Opções para realizar check-in online antes da chegada ao hotel, economizando tempo na recepção.</w:t>
      </w:r>
    </w:p>
    <w:p w14:paraId="500BD1EE" w14:textId="130781DE" w:rsidR="00D124BB" w:rsidRDefault="00CD1934" w:rsidP="00D124BB">
      <w:pPr>
        <w:ind w:left="1418"/>
        <w:jc w:val="both"/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Detalhes da reserva, incluindo informações sobre o quarto, políticas de cancelamento e preço total da estadia.</w:t>
      </w:r>
    </w:p>
    <w:p w14:paraId="28526B09" w14:textId="45F12B02" w:rsidR="00091A80" w:rsidRPr="00091A80" w:rsidRDefault="00091A80" w:rsidP="002C3368">
      <w:pPr>
        <w:ind w:left="1418"/>
        <w:rPr>
          <w:rFonts w:ascii="Arial" w:hAnsi="Arial" w:cs="Arial"/>
          <w:sz w:val="18"/>
          <w:szCs w:val="18"/>
        </w:rPr>
      </w:pPr>
      <w:r>
        <w:br/>
      </w:r>
      <w:r w:rsidRPr="00091A80">
        <w:rPr>
          <w:rFonts w:ascii="Arial" w:hAnsi="Arial" w:cs="Arial"/>
          <w:b/>
          <w:bCs/>
          <w:sz w:val="18"/>
          <w:szCs w:val="18"/>
        </w:rPr>
        <w:t>Serviços e Alojamentos</w:t>
      </w:r>
      <w:r w:rsidRPr="00091A80">
        <w:rPr>
          <w:rFonts w:ascii="Arial" w:hAnsi="Arial" w:cs="Arial"/>
          <w:sz w:val="18"/>
          <w:szCs w:val="18"/>
        </w:rPr>
        <w:br/>
      </w:r>
    </w:p>
    <w:p w14:paraId="7CE0F781" w14:textId="7646D019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lista de serviços disponíveis no hotel, como piscina e atividades recreativas.</w:t>
      </w:r>
    </w:p>
    <w:p w14:paraId="5D841BC1" w14:textId="469031BA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Detalhes sobre cada serviço, incluindo horários de funcionamento, localização e preços.</w:t>
      </w:r>
    </w:p>
    <w:p w14:paraId="302999C0" w14:textId="7D2CF07C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Capacidade de reservar serviços diretamente pelo </w:t>
      </w:r>
      <w:r w:rsidR="00091A80">
        <w:rPr>
          <w:rFonts w:ascii="Arial" w:hAnsi="Arial" w:cs="Arial"/>
          <w:sz w:val="18"/>
          <w:szCs w:val="18"/>
        </w:rPr>
        <w:t>website</w:t>
      </w:r>
      <w:r w:rsidR="00091A80" w:rsidRPr="00091A80">
        <w:rPr>
          <w:rFonts w:ascii="Arial" w:hAnsi="Arial" w:cs="Arial"/>
          <w:sz w:val="18"/>
          <w:szCs w:val="18"/>
        </w:rPr>
        <w:t>.</w:t>
      </w:r>
    </w:p>
    <w:p w14:paraId="7CBB4459" w14:textId="5225A2C1" w:rsidR="00D124BB" w:rsidRDefault="00CD1934" w:rsidP="00B544FD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área para personalizar as preferências de estadia</w:t>
      </w:r>
      <w:r w:rsidR="00B544FD">
        <w:rPr>
          <w:rFonts w:ascii="Arial" w:hAnsi="Arial" w:cs="Arial"/>
          <w:sz w:val="18"/>
          <w:szCs w:val="18"/>
        </w:rPr>
        <w:t>.</w:t>
      </w:r>
    </w:p>
    <w:p w14:paraId="0A74D647" w14:textId="18CC9D4D" w:rsidR="00091A80" w:rsidRPr="00091A80" w:rsidRDefault="00091A80" w:rsidP="00D124BB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091A80">
        <w:rPr>
          <w:rFonts w:ascii="Arial" w:hAnsi="Arial" w:cs="Arial"/>
          <w:b/>
          <w:bCs/>
          <w:sz w:val="18"/>
          <w:szCs w:val="18"/>
        </w:rPr>
        <w:t>Feedback e Avaliação</w:t>
      </w:r>
      <w:r w:rsidRPr="00091A80">
        <w:rPr>
          <w:rFonts w:ascii="Arial" w:hAnsi="Arial" w:cs="Arial"/>
          <w:sz w:val="18"/>
          <w:szCs w:val="18"/>
        </w:rPr>
        <w:br/>
      </w:r>
    </w:p>
    <w:p w14:paraId="3F4D11AC" w14:textId="5BB9BB69" w:rsidR="00091A80" w:rsidRPr="00091A80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seção para fornecer feedback sobre a estadia, incluindo avaliações de serviço, qualidade do quarto e outras experiências.</w:t>
      </w:r>
    </w:p>
    <w:p w14:paraId="0AABCFF3" w14:textId="6B812933" w:rsidR="00091A80" w:rsidRPr="00091A80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Opção para deixar comentários detalhados e sugestões para melhorias.</w:t>
      </w:r>
    </w:p>
    <w:p w14:paraId="177BA42E" w14:textId="0E7D731A" w:rsidR="00C86164" w:rsidRDefault="00CD1934" w:rsidP="00C86164">
      <w:pPr>
        <w:ind w:left="1418"/>
        <w:jc w:val="both"/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Recursos para visualizar feedback anterior fornecido pelo hóspede e acompanhar as respostas do hotel.</w:t>
      </w:r>
    </w:p>
    <w:p w14:paraId="26E652F5" w14:textId="74B9D05E" w:rsidR="00D23188" w:rsidRPr="00D23188" w:rsidRDefault="00D23188" w:rsidP="00C86164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D23188">
        <w:rPr>
          <w:rFonts w:ascii="Arial" w:hAnsi="Arial" w:cs="Arial"/>
          <w:b/>
          <w:bCs/>
          <w:sz w:val="18"/>
          <w:szCs w:val="18"/>
        </w:rPr>
        <w:t>Suporte ao Cliente e Ajuda</w:t>
      </w:r>
      <w:r w:rsidRPr="00D23188">
        <w:rPr>
          <w:rFonts w:ascii="Arial" w:hAnsi="Arial" w:cs="Arial"/>
          <w:sz w:val="18"/>
          <w:szCs w:val="18"/>
        </w:rPr>
        <w:br/>
      </w:r>
    </w:p>
    <w:p w14:paraId="6D095213" w14:textId="1781BF71" w:rsidR="00D23188" w:rsidRPr="00D23188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D23188" w:rsidRPr="00D23188">
        <w:rPr>
          <w:rFonts w:ascii="Arial" w:hAnsi="Arial" w:cs="Arial"/>
          <w:sz w:val="18"/>
          <w:szCs w:val="18"/>
        </w:rPr>
        <w:t>Um canal de suporte integrado para entrar em contato com a equipe do hotel para assistência e suporte.</w:t>
      </w:r>
    </w:p>
    <w:p w14:paraId="156B4E3D" w14:textId="77777777" w:rsidR="00221E4A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D23188" w:rsidRPr="00D23188">
        <w:rPr>
          <w:rFonts w:ascii="Arial" w:hAnsi="Arial" w:cs="Arial"/>
          <w:sz w:val="18"/>
          <w:szCs w:val="18"/>
        </w:rPr>
        <w:t>Perguntas frequentes (</w:t>
      </w:r>
      <w:proofErr w:type="spellStart"/>
      <w:r w:rsidR="00D23188" w:rsidRPr="00D23188">
        <w:rPr>
          <w:rFonts w:ascii="Arial" w:hAnsi="Arial" w:cs="Arial"/>
          <w:sz w:val="18"/>
          <w:szCs w:val="18"/>
        </w:rPr>
        <w:t>FAQs</w:t>
      </w:r>
      <w:proofErr w:type="spellEnd"/>
      <w:r w:rsidR="00D23188" w:rsidRPr="00D23188">
        <w:rPr>
          <w:rFonts w:ascii="Arial" w:hAnsi="Arial" w:cs="Arial"/>
          <w:sz w:val="18"/>
          <w:szCs w:val="18"/>
        </w:rPr>
        <w:t>) e guias de uso para ajudar os hóspedes a navegar pelo aplicativo e aproveitar ao máximo os serviços oferecidos pelo hotel.</w:t>
      </w:r>
    </w:p>
    <w:p w14:paraId="61A4184D" w14:textId="6C16B4E9" w:rsidR="00227A69" w:rsidRPr="00D23188" w:rsidRDefault="00227A69" w:rsidP="00C86164">
      <w:pPr>
        <w:ind w:left="1418"/>
        <w:jc w:val="both"/>
        <w:rPr>
          <w:rFonts w:ascii="Arial" w:hAnsi="Arial" w:cs="Arial"/>
          <w:sz w:val="18"/>
          <w:szCs w:val="18"/>
        </w:rPr>
      </w:pPr>
    </w:p>
    <w:p w14:paraId="7455AD69" w14:textId="748E657F" w:rsidR="00227A69" w:rsidRDefault="00227A69" w:rsidP="00B544FD">
      <w:pPr>
        <w:pStyle w:val="Ttulo3"/>
        <w:numPr>
          <w:ilvl w:val="2"/>
          <w:numId w:val="37"/>
        </w:numPr>
        <w:tabs>
          <w:tab w:val="left" w:pos="1134"/>
        </w:tabs>
        <w:spacing w:after="0"/>
        <w:ind w:left="1134"/>
      </w:pPr>
      <w:r w:rsidRPr="00A65E19">
        <w:rPr>
          <w:b/>
          <w:i w:val="0"/>
        </w:rPr>
        <w:t>Interfaces de Hardware</w:t>
      </w:r>
      <w:r w:rsidRPr="00A65E19">
        <w:rPr>
          <w:b/>
          <w:i w:val="0"/>
        </w:rPr>
        <w:br/>
      </w:r>
    </w:p>
    <w:p w14:paraId="6A22AC1D" w14:textId="446E49AA" w:rsidR="00AE346A" w:rsidRPr="00AE346A" w:rsidRDefault="00AE346A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AE346A">
        <w:rPr>
          <w:rFonts w:ascii="Arial" w:hAnsi="Arial" w:cs="Arial"/>
          <w:b/>
          <w:bCs/>
          <w:sz w:val="18"/>
          <w:szCs w:val="18"/>
        </w:rPr>
        <w:t>Servidores de Banco de Dados e Aplicativos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4F31C59A" w14:textId="322C090E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Estrutura Lógica: Os servidores de banco de dados e aplicativos estão interconectados em uma rede local dentro do ambiente do hotel.</w:t>
      </w:r>
    </w:p>
    <w:p w14:paraId="43768275" w14:textId="21D179D5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Endereço Físico: Endereço MAC e endereço IP atribuído a cada servidor.</w:t>
      </w:r>
    </w:p>
    <w:p w14:paraId="2D80A15C" w14:textId="5DC6C9A3" w:rsid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Comportamento Esperado: Os servidores devem estar sempre disponíveis para processar solicitações dos clientes, garantindo alta disponibilidade e confiabilidade.</w:t>
      </w:r>
    </w:p>
    <w:p w14:paraId="5BC215AA" w14:textId="3EFFEB50" w:rsidR="00AE346A" w:rsidRDefault="00AE346A" w:rsidP="00271C67">
      <w:pPr>
        <w:rPr>
          <w:rFonts w:ascii="Arial" w:hAnsi="Arial" w:cs="Arial"/>
          <w:sz w:val="18"/>
          <w:szCs w:val="18"/>
        </w:rPr>
      </w:pPr>
    </w:p>
    <w:p w14:paraId="1572CFC7" w14:textId="20F324C3" w:rsidR="00AE346A" w:rsidRPr="00AE346A" w:rsidRDefault="00AE346A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AE346A">
        <w:rPr>
          <w:rFonts w:ascii="Arial" w:hAnsi="Arial" w:cs="Arial"/>
          <w:b/>
          <w:bCs/>
          <w:sz w:val="18"/>
          <w:szCs w:val="18"/>
        </w:rPr>
        <w:t xml:space="preserve">Dispositivos Móveis </w:t>
      </w:r>
      <w:r w:rsidRPr="00AE346A">
        <w:rPr>
          <w:rFonts w:ascii="Arial" w:hAnsi="Arial" w:cs="Arial"/>
          <w:b/>
          <w:bCs/>
          <w:sz w:val="18"/>
          <w:szCs w:val="18"/>
        </w:rPr>
        <w:br/>
      </w:r>
    </w:p>
    <w:p w14:paraId="7099D218" w14:textId="6EF20122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 xml:space="preserve">Estrutura Lógica: Dispositivos móveis dos </w:t>
      </w:r>
      <w:r w:rsidR="00AE346A">
        <w:rPr>
          <w:rFonts w:ascii="Arial" w:hAnsi="Arial" w:cs="Arial"/>
          <w:sz w:val="18"/>
          <w:szCs w:val="18"/>
        </w:rPr>
        <w:t>clientes</w:t>
      </w:r>
      <w:r w:rsidR="00AE346A" w:rsidRPr="00AE346A">
        <w:rPr>
          <w:rFonts w:ascii="Arial" w:hAnsi="Arial" w:cs="Arial"/>
          <w:sz w:val="18"/>
          <w:szCs w:val="18"/>
        </w:rPr>
        <w:t xml:space="preserve"> conectados à </w:t>
      </w:r>
      <w:r w:rsidR="00AE346A">
        <w:rPr>
          <w:rFonts w:ascii="Arial" w:hAnsi="Arial" w:cs="Arial"/>
          <w:sz w:val="18"/>
          <w:szCs w:val="18"/>
        </w:rPr>
        <w:t>internet</w:t>
      </w:r>
      <w:r w:rsidR="00AE346A" w:rsidRPr="00AE346A">
        <w:rPr>
          <w:rFonts w:ascii="Arial" w:hAnsi="Arial" w:cs="Arial"/>
          <w:sz w:val="18"/>
          <w:szCs w:val="18"/>
        </w:rPr>
        <w:t>.</w:t>
      </w:r>
    </w:p>
    <w:p w14:paraId="581DC386" w14:textId="25ED6975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Endereço Físico: Endereço MAC e endereço IP atribuído a cada dispositivo.</w:t>
      </w:r>
    </w:p>
    <w:p w14:paraId="3495ACC3" w14:textId="00A6FBF9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 xml:space="preserve">Comportamento Esperado: Os dispositivos móveis devem ser capazes de se conectar ao </w:t>
      </w:r>
      <w:r w:rsidR="00AE346A">
        <w:rPr>
          <w:rFonts w:ascii="Arial" w:hAnsi="Arial" w:cs="Arial"/>
          <w:sz w:val="18"/>
          <w:szCs w:val="18"/>
        </w:rPr>
        <w:t>website</w:t>
      </w:r>
      <w:r w:rsidR="00AE346A" w:rsidRPr="00AE346A">
        <w:rPr>
          <w:rFonts w:ascii="Arial" w:hAnsi="Arial" w:cs="Arial"/>
          <w:sz w:val="18"/>
          <w:szCs w:val="18"/>
        </w:rPr>
        <w:t xml:space="preserve"> do hotel para acessar serviços e funcionalidades disponíveis durante a estadia.</w:t>
      </w:r>
    </w:p>
    <w:p w14:paraId="519F08CB" w14:textId="752629CC" w:rsidR="00AE346A" w:rsidRPr="00AE346A" w:rsidRDefault="00F73D4A" w:rsidP="00AE346A">
      <w:r>
        <w:br/>
      </w:r>
      <w:r>
        <w:br/>
      </w:r>
      <w:r>
        <w:br/>
      </w:r>
      <w:r>
        <w:br/>
      </w:r>
      <w:r>
        <w:br/>
      </w:r>
    </w:p>
    <w:p w14:paraId="15EA9B92" w14:textId="77777777" w:rsidR="00227A69" w:rsidRDefault="00227A69" w:rsidP="002C3368">
      <w:pPr>
        <w:pStyle w:val="Ttulo3"/>
        <w:numPr>
          <w:ilvl w:val="2"/>
          <w:numId w:val="38"/>
        </w:numPr>
        <w:ind w:left="1134"/>
        <w:rPr>
          <w:b/>
          <w:i w:val="0"/>
        </w:rPr>
      </w:pPr>
      <w:r w:rsidRPr="00A65E19">
        <w:rPr>
          <w:b/>
          <w:i w:val="0"/>
        </w:rPr>
        <w:lastRenderedPageBreak/>
        <w:t>Interfaces de Software</w:t>
      </w:r>
      <w:r w:rsidRPr="00A65E19">
        <w:rPr>
          <w:b/>
          <w:i w:val="0"/>
        </w:rPr>
        <w:br/>
      </w:r>
    </w:p>
    <w:p w14:paraId="0F0F4758" w14:textId="07F3FEC7" w:rsidR="006B019D" w:rsidRPr="006B019D" w:rsidRDefault="006B019D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proofErr w:type="spellStart"/>
      <w:r w:rsidRPr="006B019D">
        <w:rPr>
          <w:rFonts w:ascii="Arial" w:hAnsi="Arial" w:cs="Arial"/>
          <w:b/>
          <w:bCs/>
          <w:sz w:val="18"/>
          <w:szCs w:val="18"/>
        </w:rPr>
        <w:t>APIs</w:t>
      </w:r>
      <w:proofErr w:type="spellEnd"/>
      <w:r w:rsidRPr="006B019D">
        <w:rPr>
          <w:rFonts w:ascii="Arial" w:hAnsi="Arial" w:cs="Arial"/>
          <w:b/>
          <w:bCs/>
          <w:sz w:val="18"/>
          <w:szCs w:val="18"/>
        </w:rPr>
        <w:t xml:space="preserve"> de Integração de Terceiros</w:t>
      </w:r>
      <w:r w:rsidRPr="006B019D">
        <w:rPr>
          <w:rFonts w:ascii="Arial" w:hAnsi="Arial" w:cs="Arial"/>
          <w:b/>
          <w:bCs/>
          <w:sz w:val="18"/>
          <w:szCs w:val="18"/>
        </w:rPr>
        <w:br/>
      </w:r>
    </w:p>
    <w:p w14:paraId="5830B21D" w14:textId="01A864F4" w:rsidR="006B019D" w:rsidRPr="00381E61" w:rsidRDefault="00ED5A85" w:rsidP="00ED5A85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6B019D" w:rsidRPr="00ED5A85">
        <w:rPr>
          <w:rFonts w:ascii="Arial" w:hAnsi="Arial" w:cs="Arial"/>
          <w:b/>
          <w:sz w:val="18"/>
          <w:szCs w:val="18"/>
        </w:rPr>
        <w:t>Descrição:</w:t>
      </w:r>
      <w:r w:rsidR="006B019D" w:rsidRPr="00381E61">
        <w:rPr>
          <w:rFonts w:ascii="Arial" w:hAnsi="Arial" w:cs="Arial"/>
          <w:sz w:val="18"/>
          <w:szCs w:val="18"/>
        </w:rPr>
        <w:t xml:space="preserve"> O website de hotelaria pode precisar interagir com </w:t>
      </w:r>
      <w:proofErr w:type="spellStart"/>
      <w:r w:rsidR="006B019D" w:rsidRPr="00381E61">
        <w:rPr>
          <w:rFonts w:ascii="Arial" w:hAnsi="Arial" w:cs="Arial"/>
          <w:sz w:val="18"/>
          <w:szCs w:val="18"/>
        </w:rPr>
        <w:t>APIs</w:t>
      </w:r>
      <w:proofErr w:type="spellEnd"/>
      <w:r w:rsidR="006B019D" w:rsidRPr="00381E61">
        <w:rPr>
          <w:rFonts w:ascii="Arial" w:hAnsi="Arial" w:cs="Arial"/>
          <w:sz w:val="18"/>
          <w:szCs w:val="18"/>
        </w:rPr>
        <w:t xml:space="preserve"> de terceiros para acessar serviços externos, como sistemas de reservas de passagens aéreas, sistemas de pagamento online, serviços de localização, entre outros.</w:t>
      </w:r>
    </w:p>
    <w:p w14:paraId="5F2DF6BF" w14:textId="09586EB6" w:rsidR="006B019D" w:rsidRDefault="00ED5A85" w:rsidP="00ED5A85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6B019D" w:rsidRPr="00ED5A85">
        <w:rPr>
          <w:rFonts w:ascii="Arial" w:hAnsi="Arial" w:cs="Arial"/>
          <w:b/>
          <w:sz w:val="18"/>
          <w:szCs w:val="18"/>
        </w:rPr>
        <w:t>Protocolo:</w:t>
      </w:r>
      <w:r w:rsidR="006B019D" w:rsidRPr="00381E61">
        <w:rPr>
          <w:rFonts w:ascii="Arial" w:hAnsi="Arial" w:cs="Arial"/>
          <w:sz w:val="18"/>
          <w:szCs w:val="18"/>
        </w:rPr>
        <w:t xml:space="preserve"> Dependerá dos padrões de comunicação especificados pela API de terceiros, como REST, SOAP ou </w:t>
      </w:r>
      <w:proofErr w:type="spellStart"/>
      <w:r w:rsidR="006B019D" w:rsidRPr="00381E61">
        <w:rPr>
          <w:rFonts w:ascii="Arial" w:hAnsi="Arial" w:cs="Arial"/>
          <w:sz w:val="18"/>
          <w:szCs w:val="18"/>
        </w:rPr>
        <w:t>GraphQL</w:t>
      </w:r>
      <w:proofErr w:type="spellEnd"/>
      <w:r w:rsidR="006B019D" w:rsidRPr="00381E61">
        <w:rPr>
          <w:rFonts w:ascii="Arial" w:hAnsi="Arial" w:cs="Arial"/>
          <w:sz w:val="18"/>
          <w:szCs w:val="18"/>
        </w:rPr>
        <w:t>.</w:t>
      </w:r>
    </w:p>
    <w:p w14:paraId="3AD25AD5" w14:textId="00F51FC8" w:rsidR="00AC15A0" w:rsidRPr="00381E61" w:rsidRDefault="00AC15A0" w:rsidP="00ED5A85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-</w:t>
      </w:r>
      <w:r>
        <w:rPr>
          <w:rFonts w:ascii="Arial" w:hAnsi="Arial" w:cs="Arial"/>
          <w:sz w:val="18"/>
          <w:szCs w:val="18"/>
        </w:rPr>
        <w:t xml:space="preserve"> </w:t>
      </w:r>
      <w:r w:rsidRPr="00AC15A0">
        <w:rPr>
          <w:rFonts w:ascii="Arial" w:hAnsi="Arial" w:cs="Arial"/>
          <w:b/>
          <w:sz w:val="18"/>
          <w:szCs w:val="18"/>
        </w:rPr>
        <w:t>Detalhes Adicionais:</w:t>
      </w:r>
      <w:r>
        <w:rPr>
          <w:rFonts w:ascii="Arial" w:hAnsi="Arial" w:cs="Arial"/>
          <w:sz w:val="18"/>
          <w:szCs w:val="18"/>
        </w:rPr>
        <w:t xml:space="preserve"> </w:t>
      </w:r>
      <w:r w:rsidRPr="00AC15A0">
        <w:rPr>
          <w:rFonts w:ascii="Arial" w:hAnsi="Arial" w:cs="Arial"/>
          <w:sz w:val="18"/>
          <w:szCs w:val="18"/>
        </w:rPr>
        <w:t xml:space="preserve">O aplicativo deve ser capaz de se autenticar e enviar solicitações para as </w:t>
      </w:r>
      <w:proofErr w:type="spellStart"/>
      <w:r w:rsidRPr="00AC15A0">
        <w:rPr>
          <w:rFonts w:ascii="Arial" w:hAnsi="Arial" w:cs="Arial"/>
          <w:sz w:val="18"/>
          <w:szCs w:val="18"/>
        </w:rPr>
        <w:t>APIs</w:t>
      </w:r>
      <w:proofErr w:type="spellEnd"/>
      <w:r w:rsidRPr="00AC15A0">
        <w:rPr>
          <w:rFonts w:ascii="Arial" w:hAnsi="Arial" w:cs="Arial"/>
          <w:sz w:val="18"/>
          <w:szCs w:val="18"/>
        </w:rPr>
        <w:t xml:space="preserve"> de terceiros, processar as respostas e integrar os dados recebidos com as funcionalidades do </w:t>
      </w:r>
      <w:proofErr w:type="spellStart"/>
      <w:r w:rsidRPr="00AC15A0">
        <w:rPr>
          <w:rFonts w:ascii="Arial" w:hAnsi="Arial" w:cs="Arial"/>
          <w:sz w:val="18"/>
          <w:szCs w:val="18"/>
        </w:rPr>
        <w:t>sitema</w:t>
      </w:r>
      <w:proofErr w:type="spellEnd"/>
      <w:r w:rsidRPr="00AC15A0">
        <w:rPr>
          <w:rFonts w:ascii="Arial" w:hAnsi="Arial" w:cs="Arial"/>
          <w:sz w:val="18"/>
          <w:szCs w:val="18"/>
        </w:rPr>
        <w:t xml:space="preserve"> de hotelaria.</w:t>
      </w:r>
    </w:p>
    <w:p w14:paraId="08A67AD5" w14:textId="5BC435A7" w:rsidR="00AC15A0" w:rsidRDefault="00AC15A0" w:rsidP="00AC15A0">
      <w:pPr>
        <w:pStyle w:val="Corpodetexto"/>
        <w:ind w:left="0"/>
        <w:rPr>
          <w:rFonts w:ascii="Arial" w:hAnsi="Arial" w:cs="Arial"/>
          <w:bCs/>
          <w:iCs/>
          <w:sz w:val="18"/>
          <w:szCs w:val="18"/>
        </w:rPr>
      </w:pPr>
    </w:p>
    <w:p w14:paraId="0417F3F7" w14:textId="318A88AC" w:rsidR="00AC15A0" w:rsidRDefault="00AC15A0" w:rsidP="00B544FD">
      <w:pPr>
        <w:pStyle w:val="Corpodetexto"/>
        <w:spacing w:after="0"/>
        <w:ind w:left="1418"/>
        <w:rPr>
          <w:rFonts w:ascii="Arial" w:hAnsi="Arial" w:cs="Arial"/>
          <w:b/>
          <w:bCs/>
          <w:iCs/>
          <w:sz w:val="18"/>
          <w:szCs w:val="18"/>
        </w:rPr>
      </w:pPr>
      <w:r w:rsidRPr="00AC15A0">
        <w:rPr>
          <w:rFonts w:ascii="Arial" w:hAnsi="Arial" w:cs="Arial"/>
          <w:b/>
          <w:bCs/>
          <w:iCs/>
          <w:sz w:val="18"/>
          <w:szCs w:val="18"/>
        </w:rPr>
        <w:t>Bibliotecas de Software Reutilizadas</w:t>
      </w:r>
      <w:r w:rsidR="00DC417E">
        <w:rPr>
          <w:rFonts w:ascii="Arial" w:hAnsi="Arial" w:cs="Arial"/>
          <w:b/>
          <w:bCs/>
          <w:iCs/>
          <w:sz w:val="18"/>
          <w:szCs w:val="18"/>
        </w:rPr>
        <w:br/>
      </w:r>
    </w:p>
    <w:p w14:paraId="0369136B" w14:textId="3C18E38E" w:rsidR="00AC15A0" w:rsidRDefault="00AC15A0" w:rsidP="00B544FD">
      <w:pPr>
        <w:pStyle w:val="Corpodetexto"/>
        <w:spacing w:after="0"/>
        <w:ind w:left="1418"/>
        <w:jc w:val="both"/>
        <w:rPr>
          <w:rFonts w:ascii="Arial" w:hAnsi="Arial" w:cs="Arial"/>
          <w:bCs/>
          <w:iCs/>
          <w:sz w:val="18"/>
          <w:szCs w:val="18"/>
        </w:rPr>
      </w:pPr>
      <w:r>
        <w:rPr>
          <w:rFonts w:ascii="Arial" w:hAnsi="Arial" w:cs="Arial"/>
          <w:b/>
          <w:bCs/>
          <w:iCs/>
          <w:sz w:val="18"/>
          <w:szCs w:val="18"/>
        </w:rPr>
        <w:t xml:space="preserve">- Descrição: </w:t>
      </w:r>
      <w:r w:rsidRPr="00AC15A0">
        <w:rPr>
          <w:rFonts w:ascii="Arial" w:hAnsi="Arial" w:cs="Arial"/>
          <w:bCs/>
          <w:iCs/>
          <w:sz w:val="18"/>
          <w:szCs w:val="18"/>
        </w:rPr>
        <w:t>O aplicativo</w:t>
      </w:r>
      <w:r>
        <w:rPr>
          <w:rFonts w:ascii="Arial" w:hAnsi="Arial" w:cs="Arial"/>
          <w:bCs/>
          <w:iCs/>
          <w:sz w:val="18"/>
          <w:szCs w:val="18"/>
        </w:rPr>
        <w:t xml:space="preserve"> de hotelaria pode utilizar bibliotecas de software de terceiros para funcionalidades especificas, como processamento de pagamentos, geração de relatórios, análise de dados entre outros.</w:t>
      </w:r>
    </w:p>
    <w:p w14:paraId="45B31287" w14:textId="441A2428" w:rsidR="00AC15A0" w:rsidRDefault="00AC15A0" w:rsidP="00AC15A0">
      <w:pPr>
        <w:pStyle w:val="Corpodetexto"/>
        <w:ind w:left="1418"/>
        <w:jc w:val="both"/>
        <w:rPr>
          <w:rFonts w:ascii="Arial" w:hAnsi="Arial" w:cs="Arial"/>
          <w:bCs/>
          <w:iCs/>
          <w:sz w:val="18"/>
          <w:szCs w:val="18"/>
        </w:rPr>
      </w:pPr>
      <w:r w:rsidRPr="00AC15A0">
        <w:rPr>
          <w:rFonts w:ascii="Arial" w:hAnsi="Arial" w:cs="Arial"/>
          <w:b/>
          <w:bCs/>
          <w:iCs/>
          <w:sz w:val="18"/>
          <w:szCs w:val="18"/>
        </w:rPr>
        <w:t>- Protocolo:</w:t>
      </w:r>
      <w:r>
        <w:rPr>
          <w:rFonts w:ascii="Arial" w:hAnsi="Arial" w:cs="Arial"/>
          <w:bCs/>
          <w:iCs/>
          <w:sz w:val="18"/>
          <w:szCs w:val="18"/>
        </w:rPr>
        <w:t xml:space="preserve"> Dependerá das interfaces de programação oferecidas pelas bibliotecas, como </w:t>
      </w:r>
      <w:proofErr w:type="spellStart"/>
      <w:r>
        <w:rPr>
          <w:rFonts w:ascii="Arial" w:hAnsi="Arial" w:cs="Arial"/>
          <w:bCs/>
          <w:iCs/>
          <w:sz w:val="18"/>
          <w:szCs w:val="18"/>
        </w:rPr>
        <w:t>APIs</w:t>
      </w:r>
      <w:proofErr w:type="spellEnd"/>
      <w:r>
        <w:rPr>
          <w:rFonts w:ascii="Arial" w:hAnsi="Arial" w:cs="Arial"/>
          <w:bCs/>
          <w:iCs/>
          <w:sz w:val="18"/>
          <w:szCs w:val="18"/>
        </w:rPr>
        <w:t xml:space="preserve">, </w:t>
      </w:r>
      <w:proofErr w:type="spellStart"/>
      <w:r>
        <w:rPr>
          <w:rFonts w:ascii="Arial" w:hAnsi="Arial" w:cs="Arial"/>
          <w:bCs/>
          <w:iCs/>
          <w:sz w:val="18"/>
          <w:szCs w:val="18"/>
        </w:rPr>
        <w:t>RESTful</w:t>
      </w:r>
      <w:proofErr w:type="spellEnd"/>
      <w:r>
        <w:rPr>
          <w:rFonts w:ascii="Arial" w:hAnsi="Arial" w:cs="Arial"/>
          <w:bCs/>
          <w:iCs/>
          <w:sz w:val="18"/>
          <w:szCs w:val="18"/>
        </w:rPr>
        <w:t>, bibliotecas de software compartilhadas ou módulos de código reutilizáveis.</w:t>
      </w:r>
    </w:p>
    <w:p w14:paraId="5A9B852E" w14:textId="3A79BAE9" w:rsidR="00414EDA" w:rsidRPr="00414EDA" w:rsidRDefault="00AC15A0" w:rsidP="00414EDA">
      <w:pPr>
        <w:pStyle w:val="Corpodetexto"/>
        <w:ind w:left="1418"/>
        <w:jc w:val="both"/>
        <w:rPr>
          <w:rFonts w:ascii="Arial" w:hAnsi="Arial" w:cs="Arial"/>
          <w:bCs/>
          <w:iCs/>
          <w:sz w:val="18"/>
          <w:szCs w:val="18"/>
        </w:rPr>
      </w:pPr>
      <w:r w:rsidRPr="00AC15A0">
        <w:rPr>
          <w:rFonts w:ascii="Arial" w:hAnsi="Arial" w:cs="Arial"/>
          <w:b/>
          <w:bCs/>
          <w:iCs/>
          <w:sz w:val="18"/>
          <w:szCs w:val="18"/>
        </w:rPr>
        <w:t>- Detalhes Adicionais:</w:t>
      </w:r>
      <w:r>
        <w:rPr>
          <w:rFonts w:ascii="Arial" w:hAnsi="Arial" w:cs="Arial"/>
          <w:bCs/>
          <w:iCs/>
          <w:sz w:val="18"/>
          <w:szCs w:val="18"/>
        </w:rPr>
        <w:t xml:space="preserve"> O aplicativo deve ser desenvolvido de acordo com as especificações e documentação das bibliotecas de software utilizadas, garantindo compati</w:t>
      </w:r>
      <w:r w:rsidR="00414EDA">
        <w:rPr>
          <w:rFonts w:ascii="Arial" w:hAnsi="Arial" w:cs="Arial"/>
          <w:bCs/>
          <w:iCs/>
          <w:sz w:val="18"/>
          <w:szCs w:val="18"/>
        </w:rPr>
        <w:t>bilidade e integração adequada.</w:t>
      </w:r>
    </w:p>
    <w:p w14:paraId="49F117A4" w14:textId="5BB8C647" w:rsidR="00381E61" w:rsidRPr="00381E61" w:rsidRDefault="00381E61" w:rsidP="00B544FD">
      <w:pPr>
        <w:pStyle w:val="Corpodetexto"/>
        <w:spacing w:after="0"/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381E61">
        <w:rPr>
          <w:rFonts w:ascii="Arial" w:hAnsi="Arial" w:cs="Arial"/>
          <w:b/>
          <w:bCs/>
          <w:sz w:val="18"/>
          <w:szCs w:val="18"/>
        </w:rPr>
        <w:t>Integração com Sistemas Legados</w:t>
      </w:r>
      <w:r>
        <w:rPr>
          <w:rFonts w:ascii="Arial" w:hAnsi="Arial" w:cs="Arial"/>
          <w:sz w:val="18"/>
          <w:szCs w:val="18"/>
        </w:rPr>
        <w:br/>
      </w:r>
    </w:p>
    <w:p w14:paraId="4124BB3B" w14:textId="12C8F8BA" w:rsidR="00381E61" w:rsidRPr="00381E61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- </w:t>
      </w:r>
      <w:r w:rsidR="00381E61" w:rsidRPr="00420B06">
        <w:rPr>
          <w:rFonts w:ascii="Arial" w:hAnsi="Arial" w:cs="Arial"/>
          <w:b/>
          <w:sz w:val="18"/>
          <w:szCs w:val="18"/>
        </w:rPr>
        <w:t>Descrição:</w:t>
      </w:r>
      <w:r w:rsidR="00381E61" w:rsidRPr="00381E61">
        <w:rPr>
          <w:rFonts w:ascii="Arial" w:hAnsi="Arial" w:cs="Arial"/>
          <w:sz w:val="18"/>
          <w:szCs w:val="18"/>
        </w:rPr>
        <w:t xml:space="preserve"> O aplicativo de hotelaria pode precisar se integrar com sistemas legados existentes no ambiente do hotel, como sistemas de gerenciamento de reservas, sistemas de controle de acesso, sistemas de CRM (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Customer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Relationship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 xml:space="preserve"> Management), entre outros.</w:t>
      </w:r>
    </w:p>
    <w:p w14:paraId="392F994E" w14:textId="2BDB2FE4" w:rsidR="00381E61" w:rsidRPr="00381E61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- </w:t>
      </w:r>
      <w:r w:rsidR="00381E61" w:rsidRPr="00420B06">
        <w:rPr>
          <w:rFonts w:ascii="Arial" w:hAnsi="Arial" w:cs="Arial"/>
          <w:b/>
          <w:sz w:val="18"/>
          <w:szCs w:val="18"/>
        </w:rPr>
        <w:t>Protocolo:</w:t>
      </w:r>
      <w:r w:rsidR="00381E61" w:rsidRPr="00381E61">
        <w:rPr>
          <w:rFonts w:ascii="Arial" w:hAnsi="Arial" w:cs="Arial"/>
          <w:sz w:val="18"/>
          <w:szCs w:val="18"/>
        </w:rPr>
        <w:t xml:space="preserve"> Dependerá dos protocolos de comunicação suportados pelos sistemas legados, como TCP/IP, HTTP, JDBC (Java 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Database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Connectivity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>), entre outros.</w:t>
      </w:r>
    </w:p>
    <w:p w14:paraId="488F8F8B" w14:textId="4C6077A7" w:rsidR="005229D3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- </w:t>
      </w:r>
      <w:r w:rsidR="00381E61" w:rsidRPr="00420B06">
        <w:rPr>
          <w:rFonts w:ascii="Arial" w:hAnsi="Arial" w:cs="Arial"/>
          <w:b/>
          <w:sz w:val="18"/>
          <w:szCs w:val="18"/>
        </w:rPr>
        <w:t>Detalhes Adicionais:</w:t>
      </w:r>
      <w:r w:rsidR="00381E61" w:rsidRPr="00381E61">
        <w:rPr>
          <w:rFonts w:ascii="Arial" w:hAnsi="Arial" w:cs="Arial"/>
          <w:sz w:val="18"/>
          <w:szCs w:val="18"/>
        </w:rPr>
        <w:t xml:space="preserve"> O aplicativo deve ser capaz de importar e exportar dados de forma eficiente e segura entre os sistemas legados e o sistema de hotelaria, garantindo consistência e integridade dos dados.</w:t>
      </w:r>
    </w:p>
    <w:p w14:paraId="7EA805C0" w14:textId="412FB392" w:rsidR="002C3F6B" w:rsidRPr="002C3F6B" w:rsidRDefault="00381E61" w:rsidP="005229D3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="002C3F6B" w:rsidRPr="002C3F6B">
        <w:rPr>
          <w:rFonts w:ascii="Arial" w:hAnsi="Arial" w:cs="Arial"/>
          <w:b/>
          <w:bCs/>
          <w:sz w:val="18"/>
          <w:szCs w:val="18"/>
        </w:rPr>
        <w:t>Interfaces de Comunicação entre Subsistemas</w:t>
      </w:r>
      <w:r w:rsidR="002C3F6B">
        <w:rPr>
          <w:rFonts w:ascii="Arial" w:hAnsi="Arial" w:cs="Arial"/>
          <w:sz w:val="18"/>
          <w:szCs w:val="18"/>
        </w:rPr>
        <w:br/>
      </w:r>
    </w:p>
    <w:p w14:paraId="0EF18F17" w14:textId="232881F5" w:rsidR="002C3F6B" w:rsidRPr="002C3F6B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2C3F6B" w:rsidRPr="00ED5A85">
        <w:rPr>
          <w:rFonts w:ascii="Arial" w:hAnsi="Arial" w:cs="Arial"/>
          <w:b/>
          <w:sz w:val="18"/>
          <w:szCs w:val="18"/>
        </w:rPr>
        <w:t>Descrição:</w:t>
      </w:r>
      <w:r w:rsidR="002C3F6B" w:rsidRPr="002C3F6B">
        <w:rPr>
          <w:rFonts w:ascii="Arial" w:hAnsi="Arial" w:cs="Arial"/>
          <w:sz w:val="18"/>
          <w:szCs w:val="18"/>
        </w:rPr>
        <w:t xml:space="preserve"> O aplicativo de hotelaria pode ser parte de um sistema maior, composto por vários subsistemas interconectados, como o sistema de reservas, o sistema de gerenciamento de clientes, o sistema de automação de quartos, entre outros.</w:t>
      </w:r>
    </w:p>
    <w:p w14:paraId="640B0E0A" w14:textId="0601C10B" w:rsidR="002C3F6B" w:rsidRPr="002C3F6B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2C3F6B" w:rsidRPr="00ED5A85">
        <w:rPr>
          <w:rFonts w:ascii="Arial" w:hAnsi="Arial" w:cs="Arial"/>
          <w:b/>
          <w:sz w:val="18"/>
          <w:szCs w:val="18"/>
        </w:rPr>
        <w:t>Protocolo:</w:t>
      </w:r>
      <w:r w:rsidR="002C3F6B" w:rsidRPr="002C3F6B">
        <w:rPr>
          <w:rFonts w:ascii="Arial" w:hAnsi="Arial" w:cs="Arial"/>
          <w:sz w:val="18"/>
          <w:szCs w:val="18"/>
        </w:rPr>
        <w:t xml:space="preserve"> Dependerá dos requisitos de comunicação específicos de cada subsistema, podendo incluir comunicação em tempo real, troca de dados por meio de mensagens assíncronas, entre outros.</w:t>
      </w:r>
    </w:p>
    <w:p w14:paraId="69600E54" w14:textId="77777777" w:rsidR="00221E4A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2C3F6B" w:rsidRPr="00ED5A85">
        <w:rPr>
          <w:rFonts w:ascii="Arial" w:hAnsi="Arial" w:cs="Arial"/>
          <w:b/>
          <w:sz w:val="18"/>
          <w:szCs w:val="18"/>
        </w:rPr>
        <w:t xml:space="preserve">Detalhes Adicionais: </w:t>
      </w:r>
      <w:r w:rsidR="002C3F6B" w:rsidRPr="002C3F6B">
        <w:rPr>
          <w:rFonts w:ascii="Arial" w:hAnsi="Arial" w:cs="Arial"/>
          <w:sz w:val="18"/>
          <w:szCs w:val="18"/>
        </w:rPr>
        <w:t>O aplicativo deve ser capaz de se comunicar de forma eficiente e confiável com outros subsistemas, garantindo a integração e o func</w:t>
      </w:r>
      <w:r w:rsidR="00221E4A">
        <w:rPr>
          <w:rFonts w:ascii="Arial" w:hAnsi="Arial" w:cs="Arial"/>
          <w:sz w:val="18"/>
          <w:szCs w:val="18"/>
        </w:rPr>
        <w:t>ionamento harmonioso do sistema.</w:t>
      </w:r>
    </w:p>
    <w:p w14:paraId="5445D0E2" w14:textId="77777777" w:rsidR="00221E4A" w:rsidRDefault="00221E4A" w:rsidP="005229D3">
      <w:pPr>
        <w:ind w:left="1418"/>
        <w:jc w:val="both"/>
        <w:rPr>
          <w:rFonts w:ascii="Arial" w:hAnsi="Arial" w:cs="Arial"/>
          <w:sz w:val="18"/>
          <w:szCs w:val="18"/>
        </w:rPr>
      </w:pPr>
    </w:p>
    <w:p w14:paraId="645EDE6B" w14:textId="251290B2" w:rsidR="00227A69" w:rsidRPr="00CF3D2E" w:rsidRDefault="00221E4A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</w:p>
    <w:p w14:paraId="4B6C6C96" w14:textId="033949F9" w:rsidR="008777C7" w:rsidRPr="006B557A" w:rsidRDefault="0020254C" w:rsidP="002C3368">
      <w:pPr>
        <w:pStyle w:val="Ttulo3"/>
        <w:numPr>
          <w:ilvl w:val="2"/>
          <w:numId w:val="40"/>
        </w:numPr>
        <w:tabs>
          <w:tab w:val="left" w:pos="1134"/>
        </w:tabs>
        <w:ind w:left="1134"/>
        <w:rPr>
          <w:b/>
          <w:i w:val="0"/>
        </w:rPr>
      </w:pPr>
      <w:r w:rsidRPr="0020254C">
        <w:rPr>
          <w:b/>
          <w:i w:val="0"/>
        </w:rPr>
        <w:lastRenderedPageBreak/>
        <w:t>Interfaces de Comunicação</w:t>
      </w:r>
      <w:r w:rsidRPr="0020254C">
        <w:rPr>
          <w:b/>
          <w:i w:val="0"/>
        </w:rPr>
        <w:br/>
      </w:r>
    </w:p>
    <w:p w14:paraId="55B311CB" w14:textId="6D9D10C4" w:rsidR="008777C7" w:rsidRPr="008777C7" w:rsidRDefault="008777C7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8777C7">
        <w:rPr>
          <w:rFonts w:ascii="Arial" w:hAnsi="Arial" w:cs="Arial"/>
          <w:b/>
          <w:bCs/>
          <w:sz w:val="18"/>
          <w:szCs w:val="18"/>
        </w:rPr>
        <w:t>Redes Locais (LAN)</w:t>
      </w:r>
      <w:r w:rsidRPr="008777C7">
        <w:rPr>
          <w:rFonts w:ascii="Arial" w:hAnsi="Arial" w:cs="Arial"/>
          <w:b/>
          <w:bCs/>
          <w:sz w:val="18"/>
          <w:szCs w:val="18"/>
        </w:rPr>
        <w:br/>
      </w:r>
    </w:p>
    <w:p w14:paraId="51BE7BA7" w14:textId="24F7944D" w:rsidR="008777C7" w:rsidRPr="008777C7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8777C7" w:rsidRPr="00ED5A85">
        <w:rPr>
          <w:rFonts w:ascii="Arial" w:hAnsi="Arial" w:cs="Arial"/>
          <w:b/>
          <w:sz w:val="18"/>
          <w:szCs w:val="18"/>
        </w:rPr>
        <w:t>Descrição:</w:t>
      </w:r>
      <w:r w:rsidR="008777C7" w:rsidRPr="008777C7">
        <w:rPr>
          <w:rFonts w:ascii="Arial" w:hAnsi="Arial" w:cs="Arial"/>
          <w:sz w:val="18"/>
          <w:szCs w:val="18"/>
        </w:rPr>
        <w:t xml:space="preserve"> Comunicação entre os dispositivos dentro da rede local do hotel.</w:t>
      </w:r>
    </w:p>
    <w:p w14:paraId="139A91FC" w14:textId="63216E52" w:rsidR="008777C7" w:rsidRPr="008777C7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8777C7" w:rsidRPr="00ED5A85">
        <w:rPr>
          <w:rFonts w:ascii="Arial" w:hAnsi="Arial" w:cs="Arial"/>
          <w:b/>
          <w:sz w:val="18"/>
          <w:szCs w:val="18"/>
        </w:rPr>
        <w:t>Protocolo:</w:t>
      </w:r>
      <w:r w:rsidR="008777C7" w:rsidRPr="008777C7">
        <w:rPr>
          <w:rFonts w:ascii="Arial" w:hAnsi="Arial" w:cs="Arial"/>
          <w:sz w:val="18"/>
          <w:szCs w:val="18"/>
        </w:rPr>
        <w:t xml:space="preserve"> TCP/IP é comumente </w:t>
      </w:r>
      <w:proofErr w:type="spellStart"/>
      <w:r w:rsidR="008777C7" w:rsidRPr="008777C7">
        <w:rPr>
          <w:rFonts w:ascii="Arial" w:hAnsi="Arial" w:cs="Arial"/>
          <w:sz w:val="18"/>
          <w:szCs w:val="18"/>
        </w:rPr>
        <w:t>usado</w:t>
      </w:r>
      <w:proofErr w:type="spellEnd"/>
      <w:r w:rsidR="008777C7" w:rsidRPr="008777C7">
        <w:rPr>
          <w:rFonts w:ascii="Arial" w:hAnsi="Arial" w:cs="Arial"/>
          <w:sz w:val="18"/>
          <w:szCs w:val="18"/>
        </w:rPr>
        <w:t xml:space="preserve"> para comunicação em redes locais.</w:t>
      </w:r>
    </w:p>
    <w:p w14:paraId="0FFB7F42" w14:textId="6B0E5F9D" w:rsidR="008777C7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8777C7" w:rsidRPr="00ED5A85">
        <w:rPr>
          <w:rFonts w:ascii="Arial" w:hAnsi="Arial" w:cs="Arial"/>
          <w:b/>
          <w:sz w:val="18"/>
          <w:szCs w:val="18"/>
        </w:rPr>
        <w:t>Detalhes Adicionais</w:t>
      </w:r>
      <w:r w:rsidR="008777C7" w:rsidRPr="008777C7">
        <w:rPr>
          <w:rFonts w:ascii="Arial" w:hAnsi="Arial" w:cs="Arial"/>
          <w:sz w:val="18"/>
          <w:szCs w:val="18"/>
        </w:rPr>
        <w:t xml:space="preserve">: A rede local do hotel permite a comunicação entre os diferentes dispositivos, incluindo servidores, terminais, dispositivos </w:t>
      </w:r>
      <w:proofErr w:type="spellStart"/>
      <w:r w:rsidR="008777C7" w:rsidRPr="008777C7">
        <w:rPr>
          <w:rFonts w:ascii="Arial" w:hAnsi="Arial" w:cs="Arial"/>
          <w:sz w:val="18"/>
          <w:szCs w:val="18"/>
        </w:rPr>
        <w:t>IoT</w:t>
      </w:r>
      <w:proofErr w:type="spellEnd"/>
      <w:r w:rsidR="008777C7" w:rsidRPr="008777C7">
        <w:rPr>
          <w:rFonts w:ascii="Arial" w:hAnsi="Arial" w:cs="Arial"/>
          <w:sz w:val="18"/>
          <w:szCs w:val="18"/>
        </w:rPr>
        <w:t xml:space="preserve"> e outros componentes do sistema de hotelaria.</w:t>
      </w:r>
    </w:p>
    <w:p w14:paraId="12929018" w14:textId="77777777" w:rsidR="008777C7" w:rsidRDefault="008777C7" w:rsidP="00067E92">
      <w:pPr>
        <w:ind w:left="1418"/>
        <w:rPr>
          <w:rFonts w:ascii="Arial" w:hAnsi="Arial" w:cs="Arial"/>
          <w:sz w:val="18"/>
          <w:szCs w:val="18"/>
        </w:rPr>
      </w:pPr>
    </w:p>
    <w:p w14:paraId="5A8CE739" w14:textId="54B19E0A" w:rsidR="008777C7" w:rsidRPr="008777C7" w:rsidRDefault="008777C7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8777C7">
        <w:rPr>
          <w:rFonts w:ascii="Arial" w:hAnsi="Arial" w:cs="Arial"/>
          <w:b/>
          <w:bCs/>
          <w:sz w:val="18"/>
          <w:szCs w:val="18"/>
        </w:rPr>
        <w:t>Comunicação com Dispositivos Móveis</w:t>
      </w:r>
      <w:r w:rsidRPr="008777C7">
        <w:rPr>
          <w:rFonts w:ascii="Arial" w:hAnsi="Arial" w:cs="Arial"/>
          <w:b/>
          <w:bCs/>
          <w:sz w:val="18"/>
          <w:szCs w:val="18"/>
        </w:rPr>
        <w:br/>
      </w:r>
    </w:p>
    <w:p w14:paraId="6A8F64F9" w14:textId="30E3CEE3" w:rsidR="008777C7" w:rsidRPr="008777C7" w:rsidRDefault="00AE5C20" w:rsidP="00FB55E8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8777C7" w:rsidRPr="00AE5C20">
        <w:rPr>
          <w:rFonts w:ascii="Arial" w:hAnsi="Arial" w:cs="Arial"/>
          <w:b/>
          <w:sz w:val="18"/>
          <w:szCs w:val="18"/>
        </w:rPr>
        <w:t>Descrição:</w:t>
      </w:r>
      <w:r w:rsidR="008777C7" w:rsidRPr="008777C7">
        <w:rPr>
          <w:rFonts w:ascii="Arial" w:hAnsi="Arial" w:cs="Arial"/>
          <w:sz w:val="18"/>
          <w:szCs w:val="18"/>
        </w:rPr>
        <w:t xml:space="preserve"> Comunicação entre o </w:t>
      </w:r>
      <w:r w:rsidR="00946607">
        <w:rPr>
          <w:rFonts w:ascii="Arial" w:hAnsi="Arial" w:cs="Arial"/>
          <w:sz w:val="18"/>
          <w:szCs w:val="18"/>
        </w:rPr>
        <w:t>website</w:t>
      </w:r>
      <w:r w:rsidR="008777C7" w:rsidRPr="008777C7">
        <w:rPr>
          <w:rFonts w:ascii="Arial" w:hAnsi="Arial" w:cs="Arial"/>
          <w:sz w:val="18"/>
          <w:szCs w:val="18"/>
        </w:rPr>
        <w:t xml:space="preserve"> d</w:t>
      </w:r>
      <w:r w:rsidR="00946607">
        <w:rPr>
          <w:rFonts w:ascii="Arial" w:hAnsi="Arial" w:cs="Arial"/>
          <w:sz w:val="18"/>
          <w:szCs w:val="18"/>
        </w:rPr>
        <w:t>a</w:t>
      </w:r>
      <w:r w:rsidR="008777C7" w:rsidRPr="008777C7">
        <w:rPr>
          <w:rFonts w:ascii="Arial" w:hAnsi="Arial" w:cs="Arial"/>
          <w:sz w:val="18"/>
          <w:szCs w:val="18"/>
        </w:rPr>
        <w:t xml:space="preserve"> hotelaria e os dispositivos móveis dos hóspedes.</w:t>
      </w:r>
    </w:p>
    <w:p w14:paraId="1A219A8C" w14:textId="5E3DEF1C" w:rsidR="008777C7" w:rsidRPr="008777C7" w:rsidRDefault="00AE5C20" w:rsidP="00FB55E8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8777C7" w:rsidRPr="00AE5C20">
        <w:rPr>
          <w:rFonts w:ascii="Arial" w:hAnsi="Arial" w:cs="Arial"/>
          <w:b/>
          <w:sz w:val="18"/>
          <w:szCs w:val="18"/>
        </w:rPr>
        <w:t>Protocolo:</w:t>
      </w:r>
      <w:r w:rsidR="008777C7" w:rsidRPr="008777C7">
        <w:rPr>
          <w:rFonts w:ascii="Arial" w:hAnsi="Arial" w:cs="Arial"/>
          <w:sz w:val="18"/>
          <w:szCs w:val="18"/>
        </w:rPr>
        <w:t xml:space="preserve"> Comunicação sem fio via Wi-Fi, Bluetooth ou dados móveis.</w:t>
      </w:r>
    </w:p>
    <w:p w14:paraId="2D967E6D" w14:textId="6C6D8DE8" w:rsidR="00146E3A" w:rsidRDefault="00AE5C20" w:rsidP="00FB55E8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8777C7" w:rsidRPr="00AE5C20">
        <w:rPr>
          <w:rFonts w:ascii="Arial" w:hAnsi="Arial" w:cs="Arial"/>
          <w:b/>
          <w:sz w:val="18"/>
          <w:szCs w:val="18"/>
        </w:rPr>
        <w:t>Detalhes Adicionais:</w:t>
      </w:r>
      <w:r w:rsidR="008777C7" w:rsidRPr="008777C7">
        <w:rPr>
          <w:rFonts w:ascii="Arial" w:hAnsi="Arial" w:cs="Arial"/>
          <w:sz w:val="18"/>
          <w:szCs w:val="18"/>
        </w:rPr>
        <w:t xml:space="preserve"> O </w:t>
      </w:r>
      <w:r w:rsidR="00946607">
        <w:rPr>
          <w:rFonts w:ascii="Arial" w:hAnsi="Arial" w:cs="Arial"/>
          <w:sz w:val="18"/>
          <w:szCs w:val="18"/>
        </w:rPr>
        <w:t>website</w:t>
      </w:r>
      <w:r w:rsidR="008777C7" w:rsidRPr="008777C7">
        <w:rPr>
          <w:rFonts w:ascii="Arial" w:hAnsi="Arial" w:cs="Arial"/>
          <w:sz w:val="18"/>
          <w:szCs w:val="18"/>
        </w:rPr>
        <w:t xml:space="preserve"> deve ser capaz de se comunicar de forma segura e confiável com os dispositivos móveis dos hóspedes para fornecer serviços e funcionalidades relevantes durante a estadia</w:t>
      </w:r>
      <w:r w:rsidR="003C7FDD">
        <w:rPr>
          <w:rFonts w:ascii="Arial" w:hAnsi="Arial" w:cs="Arial"/>
          <w:sz w:val="18"/>
          <w:szCs w:val="18"/>
        </w:rPr>
        <w:t>, sendo enviando e recebendo mensag</w:t>
      </w:r>
      <w:r w:rsidR="00E668BB">
        <w:rPr>
          <w:rFonts w:ascii="Arial" w:hAnsi="Arial" w:cs="Arial"/>
          <w:sz w:val="18"/>
          <w:szCs w:val="18"/>
        </w:rPr>
        <w:t>ens ou até realizando ligações.</w:t>
      </w:r>
    </w:p>
    <w:p w14:paraId="2FDE1283" w14:textId="77777777" w:rsidR="00146E3A" w:rsidRDefault="00146E3A" w:rsidP="008777C7">
      <w:pPr>
        <w:ind w:left="1134"/>
        <w:rPr>
          <w:rFonts w:ascii="Arial" w:hAnsi="Arial" w:cs="Arial"/>
          <w:sz w:val="18"/>
          <w:szCs w:val="18"/>
        </w:rPr>
      </w:pPr>
    </w:p>
    <w:p w14:paraId="31BE6A69" w14:textId="2351F6EA" w:rsidR="00146E3A" w:rsidRPr="00146E3A" w:rsidRDefault="00146E3A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146E3A">
        <w:rPr>
          <w:rFonts w:ascii="Arial" w:hAnsi="Arial" w:cs="Arial"/>
          <w:b/>
          <w:bCs/>
          <w:sz w:val="18"/>
          <w:szCs w:val="18"/>
        </w:rPr>
        <w:t>Comunicação com Servidores Remotos</w:t>
      </w:r>
      <w:r w:rsidRPr="00146E3A">
        <w:rPr>
          <w:rFonts w:ascii="Arial" w:hAnsi="Arial" w:cs="Arial"/>
          <w:b/>
          <w:bCs/>
          <w:sz w:val="18"/>
          <w:szCs w:val="18"/>
        </w:rPr>
        <w:br/>
      </w:r>
    </w:p>
    <w:p w14:paraId="7105009A" w14:textId="5E6AA156" w:rsidR="00146E3A" w:rsidRPr="00146E3A" w:rsidRDefault="00AE5C20" w:rsidP="00E668BB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146E3A" w:rsidRPr="00AE5C20">
        <w:rPr>
          <w:rFonts w:ascii="Arial" w:hAnsi="Arial" w:cs="Arial"/>
          <w:b/>
          <w:sz w:val="18"/>
          <w:szCs w:val="18"/>
        </w:rPr>
        <w:t>Descrição:</w:t>
      </w:r>
      <w:r w:rsidR="00146E3A" w:rsidRPr="00146E3A">
        <w:rPr>
          <w:rFonts w:ascii="Arial" w:hAnsi="Arial" w:cs="Arial"/>
          <w:sz w:val="18"/>
          <w:szCs w:val="18"/>
        </w:rPr>
        <w:t xml:space="preserve"> </w:t>
      </w:r>
      <w:r w:rsidR="00146E3A">
        <w:rPr>
          <w:rFonts w:ascii="Arial" w:hAnsi="Arial" w:cs="Arial"/>
          <w:sz w:val="18"/>
          <w:szCs w:val="18"/>
        </w:rPr>
        <w:t>Deve-se ter a possibilidade de c</w:t>
      </w:r>
      <w:r w:rsidR="00146E3A" w:rsidRPr="00146E3A">
        <w:rPr>
          <w:rFonts w:ascii="Arial" w:hAnsi="Arial" w:cs="Arial"/>
          <w:sz w:val="18"/>
          <w:szCs w:val="18"/>
        </w:rPr>
        <w:t>omunicação entre o sistema de hotelaria e servidores remotos localizados fora do ambiente do hotel.</w:t>
      </w:r>
    </w:p>
    <w:p w14:paraId="67F51891" w14:textId="569D4584" w:rsidR="00146E3A" w:rsidRPr="00146E3A" w:rsidRDefault="00AE5C20" w:rsidP="00E668BB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146E3A" w:rsidRPr="00AE5C20">
        <w:rPr>
          <w:rFonts w:ascii="Arial" w:hAnsi="Arial" w:cs="Arial"/>
          <w:b/>
          <w:sz w:val="18"/>
          <w:szCs w:val="18"/>
        </w:rPr>
        <w:t>Protocolo:</w:t>
      </w:r>
      <w:r w:rsidR="00146E3A" w:rsidRPr="00146E3A">
        <w:rPr>
          <w:rFonts w:ascii="Arial" w:hAnsi="Arial" w:cs="Arial"/>
          <w:sz w:val="18"/>
          <w:szCs w:val="18"/>
        </w:rPr>
        <w:t xml:space="preserve"> Protocolos de comunicação em rede, como TCP/IP sobre a Internet.</w:t>
      </w:r>
    </w:p>
    <w:p w14:paraId="33F92132" w14:textId="588F1096" w:rsidR="00DD1BD0" w:rsidRDefault="00AE5C20" w:rsidP="00E668BB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146E3A" w:rsidRPr="00AE5C20">
        <w:rPr>
          <w:rFonts w:ascii="Arial" w:hAnsi="Arial" w:cs="Arial"/>
          <w:b/>
          <w:sz w:val="18"/>
          <w:szCs w:val="18"/>
        </w:rPr>
        <w:t>Detalhes Adicionais:</w:t>
      </w:r>
      <w:r w:rsidR="00146E3A" w:rsidRPr="00146E3A">
        <w:rPr>
          <w:rFonts w:ascii="Arial" w:hAnsi="Arial" w:cs="Arial"/>
          <w:sz w:val="18"/>
          <w:szCs w:val="18"/>
        </w:rPr>
        <w:t xml:space="preserve"> Essa interface permite a comunicação remota para acessar serviços em nuvem, armazenar dados externamente e realizar operações que exigem conectividade externa.</w:t>
      </w:r>
    </w:p>
    <w:p w14:paraId="4BE10A2E" w14:textId="77777777" w:rsidR="00AE5C20" w:rsidRDefault="00AE5C20" w:rsidP="00B544FD">
      <w:pPr>
        <w:rPr>
          <w:rFonts w:ascii="Arial" w:hAnsi="Arial" w:cs="Arial"/>
          <w:sz w:val="18"/>
          <w:szCs w:val="18"/>
        </w:rPr>
      </w:pPr>
    </w:p>
    <w:p w14:paraId="2B0AA6D3" w14:textId="3DAF5408" w:rsidR="00DD1BD0" w:rsidRPr="00DD1BD0" w:rsidRDefault="00DD1BD0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DD1BD0">
        <w:rPr>
          <w:rFonts w:ascii="Arial" w:hAnsi="Arial" w:cs="Arial"/>
          <w:b/>
          <w:bCs/>
          <w:sz w:val="18"/>
          <w:szCs w:val="18"/>
        </w:rPr>
        <w:t>Integração com Sistemas Legados</w:t>
      </w:r>
      <w:r w:rsidRPr="00DD1BD0">
        <w:rPr>
          <w:rFonts w:ascii="Arial" w:hAnsi="Arial" w:cs="Arial"/>
          <w:b/>
          <w:bCs/>
          <w:sz w:val="18"/>
          <w:szCs w:val="18"/>
        </w:rPr>
        <w:br/>
      </w:r>
    </w:p>
    <w:p w14:paraId="52AEC824" w14:textId="387DB383" w:rsidR="00DD1BD0" w:rsidRPr="00DD1BD0" w:rsidRDefault="00081C87" w:rsidP="00550D2B">
      <w:pPr>
        <w:ind w:left="1418"/>
        <w:jc w:val="both"/>
        <w:rPr>
          <w:rFonts w:ascii="Arial" w:hAnsi="Arial" w:cs="Arial"/>
          <w:sz w:val="18"/>
          <w:szCs w:val="18"/>
        </w:rPr>
      </w:pPr>
      <w:r w:rsidRPr="00081C87">
        <w:rPr>
          <w:rFonts w:ascii="Arial" w:hAnsi="Arial" w:cs="Arial"/>
          <w:b/>
          <w:sz w:val="18"/>
          <w:szCs w:val="18"/>
        </w:rPr>
        <w:t xml:space="preserve">- </w:t>
      </w:r>
      <w:r w:rsidR="00DD1BD0" w:rsidRPr="00081C87">
        <w:rPr>
          <w:rFonts w:ascii="Arial" w:hAnsi="Arial" w:cs="Arial"/>
          <w:b/>
          <w:sz w:val="18"/>
          <w:szCs w:val="18"/>
        </w:rPr>
        <w:t>Descrição:</w:t>
      </w:r>
      <w:r w:rsidR="00DD1BD0" w:rsidRPr="00DD1BD0">
        <w:rPr>
          <w:rFonts w:ascii="Arial" w:hAnsi="Arial" w:cs="Arial"/>
          <w:sz w:val="18"/>
          <w:szCs w:val="18"/>
        </w:rPr>
        <w:t xml:space="preserve"> Integração com sistemas legados existentes no ambiente do hotel, como sistemas de gerenciamento de reservas ou sistemas de controle de acesso.</w:t>
      </w:r>
    </w:p>
    <w:p w14:paraId="1640DE9A" w14:textId="201A1CD8" w:rsidR="00DD1BD0" w:rsidRPr="00DD1BD0" w:rsidRDefault="00081C87" w:rsidP="00550D2B">
      <w:pPr>
        <w:ind w:left="1418"/>
        <w:jc w:val="both"/>
        <w:rPr>
          <w:rFonts w:ascii="Arial" w:hAnsi="Arial" w:cs="Arial"/>
          <w:sz w:val="18"/>
          <w:szCs w:val="18"/>
        </w:rPr>
      </w:pPr>
      <w:r w:rsidRPr="00081C87">
        <w:rPr>
          <w:rFonts w:ascii="Arial" w:hAnsi="Arial" w:cs="Arial"/>
          <w:b/>
          <w:sz w:val="18"/>
          <w:szCs w:val="18"/>
        </w:rPr>
        <w:t xml:space="preserve">- </w:t>
      </w:r>
      <w:r w:rsidR="00DD1BD0" w:rsidRPr="00081C87">
        <w:rPr>
          <w:rFonts w:ascii="Arial" w:hAnsi="Arial" w:cs="Arial"/>
          <w:b/>
          <w:sz w:val="18"/>
          <w:szCs w:val="18"/>
        </w:rPr>
        <w:t>Protocolo</w:t>
      </w:r>
      <w:r w:rsidR="00DD1BD0" w:rsidRPr="00DD1BD0">
        <w:rPr>
          <w:rFonts w:ascii="Arial" w:hAnsi="Arial" w:cs="Arial"/>
          <w:sz w:val="18"/>
          <w:szCs w:val="18"/>
        </w:rPr>
        <w:t>: Dependerá dos protocolos de comunicação suportados pelos sistemas legados, como TCP/IP ou protocolos proprietários.</w:t>
      </w:r>
    </w:p>
    <w:p w14:paraId="434D7F64" w14:textId="3AB810E7" w:rsidR="009C3D11" w:rsidRPr="001A474B" w:rsidRDefault="00081C87" w:rsidP="00550D2B">
      <w:pPr>
        <w:ind w:left="1418"/>
        <w:jc w:val="both"/>
        <w:rPr>
          <w:rFonts w:ascii="Arial" w:hAnsi="Arial" w:cs="Arial"/>
          <w:sz w:val="18"/>
          <w:szCs w:val="18"/>
        </w:rPr>
      </w:pPr>
      <w:r w:rsidRPr="00081C87">
        <w:rPr>
          <w:rFonts w:ascii="Arial" w:hAnsi="Arial" w:cs="Arial"/>
          <w:b/>
          <w:sz w:val="18"/>
          <w:szCs w:val="18"/>
        </w:rPr>
        <w:t xml:space="preserve">- </w:t>
      </w:r>
      <w:r w:rsidR="00DD1BD0" w:rsidRPr="00081C87">
        <w:rPr>
          <w:rFonts w:ascii="Arial" w:hAnsi="Arial" w:cs="Arial"/>
          <w:b/>
          <w:sz w:val="18"/>
          <w:szCs w:val="18"/>
        </w:rPr>
        <w:t>Detalhes Adicionais:</w:t>
      </w:r>
      <w:r w:rsidR="00DD1BD0" w:rsidRPr="00DD1BD0">
        <w:rPr>
          <w:rFonts w:ascii="Arial" w:hAnsi="Arial" w:cs="Arial"/>
          <w:sz w:val="18"/>
          <w:szCs w:val="18"/>
        </w:rPr>
        <w:t xml:space="preserve"> A interface permite a comunicação bidirecional entre o sistema de hotelaria e sistemas legados para importar/exportar dados e garantir a integração com os processos existentes.</w:t>
      </w:r>
      <w:r w:rsidR="00DD1BD0">
        <w:rPr>
          <w:rFonts w:ascii="Arial" w:hAnsi="Arial" w:cs="Arial"/>
          <w:sz w:val="18"/>
          <w:szCs w:val="18"/>
        </w:rPr>
        <w:br/>
      </w:r>
    </w:p>
    <w:p w14:paraId="603727FB" w14:textId="77777777" w:rsidR="00476644" w:rsidRDefault="0020254C" w:rsidP="00B544FD">
      <w:pPr>
        <w:pStyle w:val="Ttulo3"/>
        <w:numPr>
          <w:ilvl w:val="2"/>
          <w:numId w:val="41"/>
        </w:numPr>
        <w:spacing w:after="0"/>
        <w:ind w:left="1134"/>
        <w:rPr>
          <w:b/>
          <w:i w:val="0"/>
        </w:rPr>
      </w:pPr>
      <w:r w:rsidRPr="00560DBF">
        <w:rPr>
          <w:b/>
          <w:i w:val="0"/>
        </w:rPr>
        <w:t>Componentes Comprados</w:t>
      </w:r>
    </w:p>
    <w:p w14:paraId="651DE208" w14:textId="77777777" w:rsidR="00EC6589" w:rsidRDefault="00EC6589" w:rsidP="00EC6589">
      <w:pPr>
        <w:rPr>
          <w:rFonts w:ascii="Arial" w:hAnsi="Arial"/>
          <w:b/>
        </w:rPr>
      </w:pPr>
    </w:p>
    <w:p w14:paraId="0D99F1E7" w14:textId="7A605DE6" w:rsidR="00B876CB" w:rsidRPr="00EC6589" w:rsidRDefault="00EC6589" w:rsidP="00EC6589">
      <w:pPr>
        <w:ind w:left="1418"/>
        <w:rPr>
          <w:sz w:val="18"/>
          <w:szCs w:val="18"/>
        </w:rPr>
      </w:pPr>
      <w:r w:rsidRPr="00EC6589">
        <w:rPr>
          <w:rFonts w:ascii="Arial" w:hAnsi="Arial"/>
          <w:b/>
          <w:sz w:val="18"/>
          <w:szCs w:val="18"/>
        </w:rPr>
        <w:t>Biblioteca de Software</w:t>
      </w:r>
      <w:r w:rsidR="006B5293" w:rsidRPr="00EC6589">
        <w:rPr>
          <w:sz w:val="18"/>
          <w:szCs w:val="18"/>
        </w:rPr>
        <w:br/>
      </w:r>
    </w:p>
    <w:p w14:paraId="1B0CD1BD" w14:textId="0A480BC5" w:rsidR="00476644" w:rsidRPr="004409B1" w:rsidRDefault="00B876CB" w:rsidP="004A03F6">
      <w:pPr>
        <w:pStyle w:val="InfoBlue"/>
      </w:pPr>
      <w:r w:rsidRPr="00B876CB">
        <w:rPr>
          <w:b/>
        </w:rPr>
        <w:t xml:space="preserve">- </w:t>
      </w:r>
      <w:r w:rsidR="00476644" w:rsidRPr="00B876CB">
        <w:rPr>
          <w:b/>
        </w:rPr>
        <w:t>Descrição:</w:t>
      </w:r>
      <w:r w:rsidR="00476644" w:rsidRPr="004409B1">
        <w:t xml:space="preserve"> Bibliotecas de software adquiridas de terceiros para funcionalidades específicas, como processamento de pagamentos, geração de relatórios, análise de dados, etc.</w:t>
      </w:r>
    </w:p>
    <w:p w14:paraId="55D704D1" w14:textId="52433723" w:rsidR="00476644" w:rsidRPr="004409B1" w:rsidRDefault="00B876CB" w:rsidP="004A03F6">
      <w:pPr>
        <w:pStyle w:val="InfoBlue"/>
      </w:pPr>
      <w:r w:rsidRPr="00B876CB">
        <w:rPr>
          <w:b/>
        </w:rPr>
        <w:t xml:space="preserve">- </w:t>
      </w:r>
      <w:r w:rsidR="00476644" w:rsidRPr="00B876CB">
        <w:rPr>
          <w:b/>
        </w:rPr>
        <w:t>Restrições de Utilização ou Licenciamento</w:t>
      </w:r>
      <w:r w:rsidR="00476644" w:rsidRPr="004409B1">
        <w:t>: Restrições de uso conforme os termos da licença de software adquirida. Por exemplo, algumas bibliotecas podem ter restrições de distribuição, limites de utilização ou requisitos de pagamento.</w:t>
      </w:r>
    </w:p>
    <w:p w14:paraId="5DEBB0E3" w14:textId="3B4763D7" w:rsidR="00B876CB" w:rsidRDefault="00B876CB" w:rsidP="004A03F6">
      <w:pPr>
        <w:pStyle w:val="InfoBlue"/>
      </w:pPr>
      <w:r w:rsidRPr="00B876CB">
        <w:rPr>
          <w:b/>
        </w:rPr>
        <w:t xml:space="preserve">- </w:t>
      </w:r>
      <w:r w:rsidR="00476644" w:rsidRPr="00B876CB">
        <w:rPr>
          <w:b/>
        </w:rPr>
        <w:t>Padrões Associados</w:t>
      </w:r>
      <w:r w:rsidR="00476644" w:rsidRPr="004409B1">
        <w:t>: O uso dessas bibliotecas deve estar em conformidade com os padrões de compatibilidade e interoperabilidade especificados pela documentação da biblioteca e pelas diretrizes do sistema de hotelaria.</w:t>
      </w:r>
    </w:p>
    <w:p w14:paraId="08DF2E79" w14:textId="77777777" w:rsidR="00EC0A9E" w:rsidRDefault="00EC0A9E" w:rsidP="00EC0A9E">
      <w:pPr>
        <w:pStyle w:val="Corpodetexto"/>
      </w:pPr>
    </w:p>
    <w:p w14:paraId="426D4C54" w14:textId="77777777" w:rsidR="00A21FA6" w:rsidRDefault="00A21FA6" w:rsidP="00EC0A9E">
      <w:pPr>
        <w:pStyle w:val="Corpodetexto"/>
      </w:pPr>
    </w:p>
    <w:p w14:paraId="76160742" w14:textId="77777777" w:rsidR="00A21FA6" w:rsidRPr="00EC0A9E" w:rsidRDefault="00A21FA6" w:rsidP="00EC0A9E">
      <w:pPr>
        <w:pStyle w:val="Corpodetexto"/>
      </w:pPr>
    </w:p>
    <w:p w14:paraId="6A27D146" w14:textId="7A2EA1B7" w:rsidR="00476644" w:rsidRPr="00476644" w:rsidRDefault="00476644" w:rsidP="00B544FD">
      <w:pPr>
        <w:pStyle w:val="Corpodetexto"/>
        <w:spacing w:after="0"/>
        <w:ind w:left="1418"/>
        <w:rPr>
          <w:rFonts w:ascii="Arial" w:hAnsi="Arial" w:cs="Arial"/>
          <w:b/>
          <w:bCs/>
          <w:sz w:val="18"/>
          <w:szCs w:val="18"/>
        </w:rPr>
      </w:pPr>
      <w:r w:rsidRPr="00476644">
        <w:rPr>
          <w:rFonts w:ascii="Arial" w:hAnsi="Arial" w:cs="Arial"/>
          <w:b/>
          <w:bCs/>
          <w:sz w:val="18"/>
          <w:szCs w:val="18"/>
        </w:rPr>
        <w:lastRenderedPageBreak/>
        <w:t>Documentação de API de Terceiros</w:t>
      </w:r>
      <w:r w:rsidR="006B5293">
        <w:rPr>
          <w:rFonts w:ascii="Arial" w:hAnsi="Arial" w:cs="Arial"/>
          <w:b/>
          <w:bCs/>
          <w:sz w:val="18"/>
          <w:szCs w:val="18"/>
        </w:rPr>
        <w:br/>
      </w:r>
    </w:p>
    <w:p w14:paraId="3170D4E0" w14:textId="77777777" w:rsidR="00EC0A9E" w:rsidRDefault="00B876CB" w:rsidP="00725C85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B876CB">
        <w:rPr>
          <w:rFonts w:ascii="Arial" w:hAnsi="Arial" w:cs="Arial"/>
          <w:b/>
          <w:sz w:val="18"/>
          <w:szCs w:val="18"/>
        </w:rPr>
        <w:t xml:space="preserve">- </w:t>
      </w:r>
      <w:r w:rsidR="00476644" w:rsidRPr="00B876CB">
        <w:rPr>
          <w:rFonts w:ascii="Arial" w:hAnsi="Arial" w:cs="Arial"/>
          <w:b/>
          <w:sz w:val="18"/>
          <w:szCs w:val="18"/>
        </w:rPr>
        <w:t>Descrição:</w:t>
      </w:r>
      <w:r w:rsidR="00476644" w:rsidRPr="00476644">
        <w:rPr>
          <w:rFonts w:ascii="Arial" w:hAnsi="Arial" w:cs="Arial"/>
          <w:sz w:val="18"/>
          <w:szCs w:val="18"/>
        </w:rPr>
        <w:t xml:space="preserve"> Documentação técnica fornecida por provedores de API de terceiros para integração com seus serviços, como sistemas de pagamento online, sistemas de reservas de passagens </w:t>
      </w:r>
    </w:p>
    <w:p w14:paraId="14944C84" w14:textId="50A362DA" w:rsidR="00476644" w:rsidRPr="00476644" w:rsidRDefault="00476644" w:rsidP="00725C85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proofErr w:type="gramStart"/>
      <w:r w:rsidRPr="00476644">
        <w:rPr>
          <w:rFonts w:ascii="Arial" w:hAnsi="Arial" w:cs="Arial"/>
          <w:sz w:val="18"/>
          <w:szCs w:val="18"/>
        </w:rPr>
        <w:t>aéreas</w:t>
      </w:r>
      <w:proofErr w:type="gramEnd"/>
      <w:r w:rsidRPr="00476644">
        <w:rPr>
          <w:rFonts w:ascii="Arial" w:hAnsi="Arial" w:cs="Arial"/>
          <w:sz w:val="18"/>
          <w:szCs w:val="18"/>
        </w:rPr>
        <w:t>, etc.</w:t>
      </w:r>
    </w:p>
    <w:p w14:paraId="75069F83" w14:textId="77777777" w:rsidR="00EC0A9E" w:rsidRDefault="00B876CB" w:rsidP="00725C85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B876CB">
        <w:rPr>
          <w:rFonts w:ascii="Arial" w:hAnsi="Arial" w:cs="Arial"/>
          <w:b/>
          <w:sz w:val="18"/>
          <w:szCs w:val="18"/>
        </w:rPr>
        <w:t xml:space="preserve">- </w:t>
      </w:r>
      <w:r w:rsidR="00476644" w:rsidRPr="00B876CB">
        <w:rPr>
          <w:rFonts w:ascii="Arial" w:hAnsi="Arial" w:cs="Arial"/>
          <w:b/>
          <w:sz w:val="18"/>
          <w:szCs w:val="18"/>
        </w:rPr>
        <w:t>Restrições de Utilização ou Licenciamento:</w:t>
      </w:r>
      <w:r w:rsidR="00476644" w:rsidRPr="00476644">
        <w:rPr>
          <w:rFonts w:ascii="Arial" w:hAnsi="Arial" w:cs="Arial"/>
          <w:sz w:val="18"/>
          <w:szCs w:val="18"/>
        </w:rPr>
        <w:t xml:space="preserve"> Restrições de uso especificadas nos termos de serviço ou contrato de licença da API. Isso pode incluir limitações de acesso, requisitos de </w:t>
      </w:r>
    </w:p>
    <w:p w14:paraId="18480E84" w14:textId="1A225057" w:rsidR="00476644" w:rsidRPr="00476644" w:rsidRDefault="00476644" w:rsidP="00725C85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proofErr w:type="gramStart"/>
      <w:r w:rsidRPr="00476644">
        <w:rPr>
          <w:rFonts w:ascii="Arial" w:hAnsi="Arial" w:cs="Arial"/>
          <w:sz w:val="18"/>
          <w:szCs w:val="18"/>
        </w:rPr>
        <w:t>autenticação</w:t>
      </w:r>
      <w:proofErr w:type="gramEnd"/>
      <w:r w:rsidRPr="00476644">
        <w:rPr>
          <w:rFonts w:ascii="Arial" w:hAnsi="Arial" w:cs="Arial"/>
          <w:sz w:val="18"/>
          <w:szCs w:val="18"/>
        </w:rPr>
        <w:t xml:space="preserve"> ou taxas de uso.</w:t>
      </w:r>
    </w:p>
    <w:p w14:paraId="620517E9" w14:textId="167FE83F" w:rsidR="00725C85" w:rsidRDefault="00B876CB" w:rsidP="00B544FD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476644" w:rsidRPr="00145F77">
        <w:rPr>
          <w:rFonts w:ascii="Arial" w:hAnsi="Arial" w:cs="Arial"/>
          <w:b/>
          <w:sz w:val="18"/>
          <w:szCs w:val="18"/>
        </w:rPr>
        <w:t>Padrões Associados:</w:t>
      </w:r>
      <w:r w:rsidR="00476644" w:rsidRPr="00476644">
        <w:rPr>
          <w:rFonts w:ascii="Arial" w:hAnsi="Arial" w:cs="Arial"/>
          <w:sz w:val="18"/>
          <w:szCs w:val="18"/>
        </w:rPr>
        <w:t xml:space="preserve"> O uso da API deve estar em conformidade com os padrões e protocolos de comunicação especificados pela documentação da API, garantindo compatibilidade e interoperabilidade com o sistema de hotelaria.</w:t>
      </w:r>
    </w:p>
    <w:p w14:paraId="4CB57C43" w14:textId="78733FB3" w:rsidR="006B5293" w:rsidRDefault="006B5293" w:rsidP="00B544FD">
      <w:pPr>
        <w:pStyle w:val="Corpodetexto"/>
        <w:spacing w:after="0"/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6B5293">
        <w:rPr>
          <w:rFonts w:ascii="Arial" w:hAnsi="Arial" w:cs="Arial"/>
          <w:b/>
          <w:bCs/>
          <w:sz w:val="18"/>
          <w:szCs w:val="18"/>
        </w:rPr>
        <w:t>Manuais de Equipamentos e Dispositivos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294F2276" w14:textId="0B59F384" w:rsidR="00673EC7" w:rsidRPr="006B5293" w:rsidRDefault="00673EC7" w:rsidP="00673EC7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>- Descrição:</w:t>
      </w:r>
      <w:r w:rsidRPr="006B5293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Documentos específicos e proprietários de equipamentos ou dispositivos.</w:t>
      </w:r>
    </w:p>
    <w:p w14:paraId="696CED1B" w14:textId="5DF59CAC" w:rsidR="006B5293" w:rsidRPr="006B5293" w:rsidRDefault="00145F77" w:rsidP="00D87CF9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Restrições de Utilização ou Licenciamento</w:t>
      </w:r>
      <w:r w:rsidR="006B5293" w:rsidRPr="006B5293">
        <w:rPr>
          <w:rFonts w:ascii="Arial" w:hAnsi="Arial" w:cs="Arial"/>
          <w:sz w:val="18"/>
          <w:szCs w:val="18"/>
        </w:rPr>
        <w:t>: Restrições de uso conforme os termos de serviço ou contrato de licença do fabricante. Isso pode incluir restrições de cópia, distribuição ou modificação da documentação.</w:t>
      </w:r>
    </w:p>
    <w:p w14:paraId="73500C33" w14:textId="322E3103" w:rsidR="001A474B" w:rsidRDefault="00145F77" w:rsidP="00B544FD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Padrões Associados:</w:t>
      </w:r>
      <w:r w:rsidR="006B5293" w:rsidRPr="006B5293">
        <w:rPr>
          <w:rFonts w:ascii="Arial" w:hAnsi="Arial" w:cs="Arial"/>
          <w:sz w:val="18"/>
          <w:szCs w:val="18"/>
        </w:rPr>
        <w:t xml:space="preserve"> A configuração e operação dos equipamentos e dispositivos devem estar em conformidade com os padrões e especificações técnicas definidos pelos fabricantes, garantindo a interoperabilidade com o sistema de hotelaria.</w:t>
      </w:r>
    </w:p>
    <w:p w14:paraId="3A92E35A" w14:textId="3E4B8C3E" w:rsidR="006B5293" w:rsidRPr="006B5293" w:rsidRDefault="006B5293" w:rsidP="00B544FD">
      <w:pPr>
        <w:pStyle w:val="Corpodetexto"/>
        <w:spacing w:after="0"/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6B5293">
        <w:rPr>
          <w:rFonts w:ascii="Arial" w:hAnsi="Arial" w:cs="Arial"/>
          <w:b/>
          <w:bCs/>
          <w:sz w:val="18"/>
          <w:szCs w:val="18"/>
        </w:rPr>
        <w:t>Contratos de Licença de Software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3028B735" w14:textId="597634A0" w:rsidR="006B5293" w:rsidRPr="006B5293" w:rsidRDefault="00145F77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Descrição:</w:t>
      </w:r>
      <w:r w:rsidR="006B5293" w:rsidRPr="006B5293">
        <w:rPr>
          <w:rFonts w:ascii="Arial" w:hAnsi="Arial" w:cs="Arial"/>
          <w:sz w:val="18"/>
          <w:szCs w:val="18"/>
        </w:rPr>
        <w:t xml:space="preserve"> Contratos de licença de software para o uso de aplicativos ou sistemas de terceiros integrados ao sistema de hotelaria.</w:t>
      </w:r>
    </w:p>
    <w:p w14:paraId="250938FC" w14:textId="40086E85" w:rsidR="006B5293" w:rsidRPr="006B5293" w:rsidRDefault="00145F77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 xml:space="preserve">Restrições de Utilização ou Licenciamento: </w:t>
      </w:r>
      <w:r w:rsidR="006B5293" w:rsidRPr="006B5293">
        <w:rPr>
          <w:rFonts w:ascii="Arial" w:hAnsi="Arial" w:cs="Arial"/>
          <w:sz w:val="18"/>
          <w:szCs w:val="18"/>
        </w:rPr>
        <w:t>Restrições de uso especificadas nos termos do contrato de licença, como limitações de número de usuários, período de validade da licença, restrições de distribuição, etc.</w:t>
      </w:r>
    </w:p>
    <w:p w14:paraId="271417FE" w14:textId="77777777" w:rsidR="00EC0A9E" w:rsidRDefault="00145F77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Padrões Associados</w:t>
      </w:r>
      <w:r w:rsidR="006B5293" w:rsidRPr="006B5293">
        <w:rPr>
          <w:rFonts w:ascii="Arial" w:hAnsi="Arial" w:cs="Arial"/>
          <w:sz w:val="18"/>
          <w:szCs w:val="18"/>
        </w:rPr>
        <w:t>: O uso do software licenciado deve estar em conformidade com os padrões e especificações técnicas definidos pelo fornecedor do software, garantindo a compatibilidade e integração com o sistema de hotelaria.</w:t>
      </w:r>
    </w:p>
    <w:p w14:paraId="440375A2" w14:textId="29E90160" w:rsidR="008E70AA" w:rsidRPr="00CF7BEC" w:rsidRDefault="008E70AA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</w:p>
    <w:p w14:paraId="53C4A476" w14:textId="77777777" w:rsidR="005B4D25" w:rsidRDefault="005B4D25" w:rsidP="00067E92">
      <w:pPr>
        <w:pStyle w:val="Ttulo2"/>
        <w:numPr>
          <w:ilvl w:val="1"/>
          <w:numId w:val="41"/>
        </w:numPr>
        <w:ind w:left="851"/>
      </w:pPr>
      <w:bookmarkStart w:id="12" w:name="_Toc274957456"/>
      <w:r>
        <w:t>Outros Requisitos</w:t>
      </w:r>
      <w:bookmarkEnd w:id="12"/>
      <w:r w:rsidR="007F11E8">
        <w:br/>
      </w:r>
    </w:p>
    <w:p w14:paraId="39E63030" w14:textId="77777777" w:rsidR="00A92C0D" w:rsidRPr="00DE262E" w:rsidRDefault="005B4D25" w:rsidP="00554DFD">
      <w:pPr>
        <w:pStyle w:val="Ttulo3"/>
        <w:numPr>
          <w:ilvl w:val="2"/>
          <w:numId w:val="30"/>
        </w:numPr>
        <w:spacing w:before="0" w:after="0"/>
        <w:ind w:left="1134"/>
        <w:rPr>
          <w:b/>
          <w:i w:val="0"/>
        </w:rPr>
      </w:pPr>
      <w:bookmarkStart w:id="13" w:name="_Toc274957457"/>
      <w:r w:rsidRPr="00DE262E">
        <w:rPr>
          <w:b/>
          <w:i w:val="0"/>
        </w:rPr>
        <w:t xml:space="preserve">Requisitos de </w:t>
      </w:r>
      <w:r w:rsidR="00A92C0D" w:rsidRPr="00DE262E">
        <w:rPr>
          <w:b/>
          <w:i w:val="0"/>
        </w:rPr>
        <w:t>Usabilidade</w:t>
      </w:r>
      <w:bookmarkEnd w:id="13"/>
      <w:r w:rsidR="00DE262E">
        <w:rPr>
          <w:b/>
          <w:i w:val="0"/>
        </w:rPr>
        <w:br/>
      </w:r>
    </w:p>
    <w:p w14:paraId="442C3F07" w14:textId="77777777" w:rsidR="006C191B" w:rsidRPr="006C191B" w:rsidRDefault="000F6C29" w:rsidP="00554DFD">
      <w:pPr>
        <w:pStyle w:val="Ttulo4"/>
        <w:numPr>
          <w:ilvl w:val="3"/>
          <w:numId w:val="31"/>
        </w:numPr>
        <w:spacing w:before="0" w:after="0"/>
        <w:ind w:left="1418"/>
      </w:pPr>
      <w:r w:rsidRPr="00FE66A7">
        <w:rPr>
          <w:b/>
        </w:rPr>
        <w:t>[RU001] Facilidade de Aprendizado</w:t>
      </w:r>
    </w:p>
    <w:p w14:paraId="6AE6803C" w14:textId="77777777" w:rsidR="00EC0A9E" w:rsidRDefault="000F6C29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sz w:val="18"/>
          <w:szCs w:val="18"/>
        </w:rPr>
      </w:pPr>
      <w:r w:rsidRPr="003332BC">
        <w:rPr>
          <w:b/>
        </w:rPr>
        <w:br/>
      </w:r>
      <w:r w:rsidR="003332BC">
        <w:tab/>
      </w:r>
      <w:r w:rsidR="006125BC" w:rsidRPr="003332BC">
        <w:rPr>
          <w:sz w:val="18"/>
          <w:szCs w:val="18"/>
        </w:rPr>
        <w:t xml:space="preserve">Descrição: </w:t>
      </w:r>
      <w:r w:rsidR="003332BC" w:rsidRPr="003332BC">
        <w:rPr>
          <w:sz w:val="18"/>
          <w:szCs w:val="18"/>
        </w:rPr>
        <w:t xml:space="preserve">O sistema deve ter </w:t>
      </w:r>
      <w:r w:rsidRPr="003332BC">
        <w:rPr>
          <w:sz w:val="18"/>
          <w:szCs w:val="18"/>
        </w:rPr>
        <w:t xml:space="preserve">facilidade de aprendizado </w:t>
      </w:r>
      <w:r w:rsidR="003332BC" w:rsidRPr="003332BC">
        <w:rPr>
          <w:sz w:val="18"/>
          <w:szCs w:val="18"/>
        </w:rPr>
        <w:t xml:space="preserve">tanto para </w:t>
      </w:r>
      <w:r w:rsidRPr="003332BC">
        <w:rPr>
          <w:sz w:val="18"/>
          <w:szCs w:val="18"/>
        </w:rPr>
        <w:t>u</w:t>
      </w:r>
      <w:r w:rsidR="003332BC" w:rsidRPr="003332BC">
        <w:rPr>
          <w:sz w:val="18"/>
          <w:szCs w:val="18"/>
        </w:rPr>
        <w:t>suário internos (funcionários) quanto para</w:t>
      </w:r>
      <w:r w:rsidRPr="003332BC">
        <w:rPr>
          <w:sz w:val="18"/>
          <w:szCs w:val="18"/>
        </w:rPr>
        <w:t xml:space="preserve"> usuários externo (clientes e potenciais clientes).</w:t>
      </w:r>
    </w:p>
    <w:p w14:paraId="4ED37BCD" w14:textId="5163B5E2" w:rsidR="00A92C0D" w:rsidRDefault="00A92C0D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</w:pPr>
    </w:p>
    <w:p w14:paraId="254C8093" w14:textId="77777777" w:rsidR="003332BC" w:rsidRPr="003332BC" w:rsidRDefault="006125BC" w:rsidP="00554DFD">
      <w:pPr>
        <w:pStyle w:val="Ttulo4"/>
        <w:numPr>
          <w:ilvl w:val="3"/>
          <w:numId w:val="32"/>
        </w:numPr>
        <w:tabs>
          <w:tab w:val="left" w:pos="1418"/>
        </w:tabs>
        <w:spacing w:before="0" w:after="0"/>
        <w:ind w:left="1418"/>
      </w:pPr>
      <w:r w:rsidRPr="00FE66A7">
        <w:rPr>
          <w:b/>
        </w:rPr>
        <w:t>[RU002] Facilidade de Uso</w:t>
      </w:r>
    </w:p>
    <w:p w14:paraId="79456EF9" w14:textId="77777777" w:rsidR="00EC0A9E" w:rsidRDefault="006125BC" w:rsidP="00EC0A9E">
      <w:pPr>
        <w:pStyle w:val="Ttulo4"/>
        <w:numPr>
          <w:ilvl w:val="0"/>
          <w:numId w:val="0"/>
        </w:numPr>
        <w:tabs>
          <w:tab w:val="left" w:pos="1418"/>
        </w:tabs>
        <w:spacing w:before="0" w:after="0"/>
        <w:ind w:left="1418"/>
        <w:jc w:val="both"/>
        <w:rPr>
          <w:sz w:val="18"/>
          <w:szCs w:val="18"/>
        </w:rPr>
      </w:pPr>
      <w:r w:rsidRPr="00FE66A7">
        <w:rPr>
          <w:b/>
        </w:rPr>
        <w:br/>
      </w:r>
      <w:r w:rsidR="003332BC">
        <w:tab/>
      </w:r>
      <w:r w:rsidR="008D0826">
        <w:rPr>
          <w:sz w:val="18"/>
          <w:szCs w:val="18"/>
        </w:rPr>
        <w:t>Descrição: O sistema deve</w:t>
      </w:r>
      <w:r w:rsidRPr="0067556F">
        <w:rPr>
          <w:sz w:val="18"/>
          <w:szCs w:val="18"/>
        </w:rPr>
        <w:t xml:space="preserve"> ser bem didático bem como ter a interface de visualização facilitada para que tudo seja de fácil acesso e de visual autoexplicativo.</w:t>
      </w:r>
    </w:p>
    <w:p w14:paraId="5D8064B3" w14:textId="77777777" w:rsidR="00EC0A9E" w:rsidRPr="00EC0A9E" w:rsidRDefault="00EC0A9E" w:rsidP="00EC0A9E"/>
    <w:p w14:paraId="5D948D29" w14:textId="5CC3B761" w:rsidR="003332BC" w:rsidRPr="003332BC" w:rsidRDefault="006125BC" w:rsidP="00554DFD">
      <w:pPr>
        <w:pStyle w:val="Ttulo4"/>
        <w:numPr>
          <w:ilvl w:val="3"/>
          <w:numId w:val="45"/>
        </w:numPr>
        <w:spacing w:before="0" w:after="0"/>
        <w:ind w:left="1418"/>
      </w:pPr>
      <w:r w:rsidRPr="00FE66A7">
        <w:rPr>
          <w:b/>
        </w:rPr>
        <w:t>[RU003] Produtividade</w:t>
      </w:r>
    </w:p>
    <w:p w14:paraId="3DB3FEC4" w14:textId="3F24ECBB" w:rsidR="00EC0A9E" w:rsidRDefault="006125BC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sz w:val="18"/>
          <w:szCs w:val="18"/>
        </w:rPr>
      </w:pPr>
      <w:r w:rsidRPr="00FE66A7">
        <w:rPr>
          <w:b/>
        </w:rPr>
        <w:br/>
      </w:r>
      <w:r w:rsidR="003332BC">
        <w:tab/>
      </w:r>
      <w:r w:rsidR="008D0826">
        <w:rPr>
          <w:sz w:val="18"/>
          <w:szCs w:val="18"/>
        </w:rPr>
        <w:t>Descrição: O sistema deve</w:t>
      </w:r>
      <w:r w:rsidRPr="0067556F">
        <w:rPr>
          <w:sz w:val="18"/>
          <w:szCs w:val="18"/>
        </w:rPr>
        <w:t xml:space="preserve"> ter atributos onde se </w:t>
      </w:r>
      <w:r w:rsidR="00EC0A9E">
        <w:rPr>
          <w:sz w:val="18"/>
          <w:szCs w:val="18"/>
        </w:rPr>
        <w:t xml:space="preserve">melhore a produtividade dos </w:t>
      </w:r>
      <w:r w:rsidR="003332BC">
        <w:rPr>
          <w:sz w:val="18"/>
          <w:szCs w:val="18"/>
        </w:rPr>
        <w:t>usuários</w:t>
      </w:r>
    </w:p>
    <w:p w14:paraId="78915E0E" w14:textId="77777777" w:rsidR="00EC0A9E" w:rsidRDefault="006125BC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sz w:val="18"/>
          <w:szCs w:val="18"/>
        </w:rPr>
      </w:pPr>
      <w:proofErr w:type="gramStart"/>
      <w:r w:rsidRPr="0067556F">
        <w:rPr>
          <w:sz w:val="18"/>
          <w:szCs w:val="18"/>
        </w:rPr>
        <w:t>experientes</w:t>
      </w:r>
      <w:proofErr w:type="gramEnd"/>
      <w:r w:rsidRPr="0067556F">
        <w:rPr>
          <w:sz w:val="18"/>
          <w:szCs w:val="18"/>
        </w:rPr>
        <w:t>, onde determinadas ações sejam realizadas com menos esforço.</w:t>
      </w:r>
    </w:p>
    <w:p w14:paraId="3CC9A7DB" w14:textId="7BD23D56" w:rsidR="006125BC" w:rsidRDefault="00484996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</w:pPr>
      <w:r>
        <w:br/>
      </w:r>
    </w:p>
    <w:p w14:paraId="745B683E" w14:textId="35713D18" w:rsidR="006125BC" w:rsidRPr="006125BC" w:rsidRDefault="006125BC" w:rsidP="00554DFD">
      <w:pPr>
        <w:pStyle w:val="Ttulo4"/>
        <w:numPr>
          <w:ilvl w:val="3"/>
          <w:numId w:val="33"/>
        </w:numPr>
        <w:spacing w:before="0" w:after="0"/>
        <w:ind w:left="1418"/>
      </w:pPr>
      <w:r w:rsidRPr="00FE66A7">
        <w:rPr>
          <w:b/>
        </w:rPr>
        <w:t>[RU004</w:t>
      </w:r>
      <w:r w:rsidR="007D7D93">
        <w:rPr>
          <w:b/>
        </w:rPr>
        <w:t>] Satisfação</w:t>
      </w:r>
      <w:r w:rsidR="00484996">
        <w:rPr>
          <w:b/>
        </w:rPr>
        <w:br/>
      </w:r>
      <w:r w:rsidRPr="00FE66A7">
        <w:rPr>
          <w:b/>
        </w:rPr>
        <w:br/>
      </w:r>
      <w:r w:rsidR="003332BC">
        <w:tab/>
      </w:r>
      <w:r w:rsidR="00CF2840">
        <w:rPr>
          <w:sz w:val="18"/>
          <w:szCs w:val="18"/>
        </w:rPr>
        <w:t>Descrição: O sistema deve</w:t>
      </w:r>
      <w:r w:rsidRPr="0067556F">
        <w:rPr>
          <w:sz w:val="18"/>
          <w:szCs w:val="18"/>
        </w:rPr>
        <w:t xml:space="preserve"> satisfazer o prazer do usuário enquanto utiliza o mesmo.</w:t>
      </w:r>
    </w:p>
    <w:p w14:paraId="71BB0E14" w14:textId="77777777" w:rsidR="006125BC" w:rsidRPr="006125BC" w:rsidRDefault="006125BC" w:rsidP="006125BC"/>
    <w:p w14:paraId="30180356" w14:textId="77777777" w:rsidR="00A92C0D" w:rsidRPr="00DE262E" w:rsidRDefault="00FD3C06" w:rsidP="00554DFD">
      <w:pPr>
        <w:pStyle w:val="Ttulo3"/>
        <w:numPr>
          <w:ilvl w:val="2"/>
          <w:numId w:val="34"/>
        </w:numPr>
        <w:spacing w:before="0" w:after="0"/>
        <w:ind w:left="1134"/>
        <w:rPr>
          <w:b/>
          <w:i w:val="0"/>
        </w:rPr>
      </w:pPr>
      <w:bookmarkStart w:id="14" w:name="_Toc274957458"/>
      <w:r w:rsidRPr="00DE262E">
        <w:rPr>
          <w:b/>
          <w:i w:val="0"/>
        </w:rPr>
        <w:t xml:space="preserve">Requisitos de </w:t>
      </w:r>
      <w:r w:rsidR="00A92C0D" w:rsidRPr="00DE262E">
        <w:rPr>
          <w:b/>
          <w:i w:val="0"/>
        </w:rPr>
        <w:t>Confiabilidade</w:t>
      </w:r>
      <w:bookmarkEnd w:id="14"/>
    </w:p>
    <w:p w14:paraId="2444CDA4" w14:textId="77777777" w:rsidR="00DE4ECF" w:rsidRPr="00DE4ECF" w:rsidRDefault="00DE4ECF" w:rsidP="00554DFD">
      <w:pPr>
        <w:pStyle w:val="Corpodetexto"/>
        <w:spacing w:after="0"/>
        <w:ind w:left="0"/>
      </w:pPr>
    </w:p>
    <w:p w14:paraId="37310514" w14:textId="45138645" w:rsidR="00650720" w:rsidRPr="00650720" w:rsidRDefault="005C6B0B" w:rsidP="00554DFD">
      <w:pPr>
        <w:pStyle w:val="Ttulo4"/>
        <w:numPr>
          <w:ilvl w:val="3"/>
          <w:numId w:val="42"/>
        </w:numPr>
        <w:spacing w:before="0" w:after="0"/>
        <w:ind w:left="1418"/>
      </w:pPr>
      <w:bookmarkStart w:id="15" w:name="_Toc274957459"/>
      <w:r w:rsidRPr="00D77F77">
        <w:rPr>
          <w:b/>
        </w:rPr>
        <w:t xml:space="preserve">[RC001] </w:t>
      </w:r>
      <w:r w:rsidR="00AB6E5B" w:rsidRPr="00D77F77">
        <w:rPr>
          <w:b/>
        </w:rPr>
        <w:t>Tempo Médio para Reparo</w:t>
      </w:r>
      <w:r w:rsidR="00484996">
        <w:rPr>
          <w:b/>
        </w:rPr>
        <w:br/>
      </w:r>
      <w:r w:rsidRPr="00D77F77">
        <w:rPr>
          <w:b/>
        </w:rPr>
        <w:br/>
      </w:r>
      <w:r w:rsidR="003332BC">
        <w:tab/>
      </w:r>
      <w:r w:rsidR="00AB6E5B" w:rsidRPr="0067556F">
        <w:rPr>
          <w:sz w:val="18"/>
          <w:szCs w:val="18"/>
        </w:rPr>
        <w:t>Descrição: O s</w:t>
      </w:r>
      <w:r w:rsidR="000740BE">
        <w:rPr>
          <w:sz w:val="18"/>
          <w:szCs w:val="18"/>
        </w:rPr>
        <w:t>istema deve-se ter em média de 1 hora</w:t>
      </w:r>
      <w:r w:rsidR="00AB6E5B" w:rsidRPr="0067556F">
        <w:rPr>
          <w:sz w:val="18"/>
          <w:szCs w:val="18"/>
        </w:rPr>
        <w:t xml:space="preserve"> </w:t>
      </w:r>
      <w:r w:rsidR="000740BE">
        <w:rPr>
          <w:sz w:val="18"/>
          <w:szCs w:val="18"/>
        </w:rPr>
        <w:t xml:space="preserve">em relação a um dia </w:t>
      </w:r>
      <w:r w:rsidR="00AB6E5B" w:rsidRPr="0067556F">
        <w:rPr>
          <w:sz w:val="18"/>
          <w:szCs w:val="18"/>
        </w:rPr>
        <w:t>para voltar a funcionar em caso de falha.</w:t>
      </w:r>
    </w:p>
    <w:p w14:paraId="7D079AE8" w14:textId="117BB672" w:rsidR="001E6708" w:rsidRPr="001E6708" w:rsidRDefault="001E6708" w:rsidP="00554DFD">
      <w:pPr>
        <w:pStyle w:val="Ttulo4"/>
        <w:numPr>
          <w:ilvl w:val="0"/>
          <w:numId w:val="0"/>
        </w:numPr>
        <w:spacing w:before="0" w:after="0"/>
        <w:ind w:left="1418"/>
      </w:pPr>
    </w:p>
    <w:p w14:paraId="695A7120" w14:textId="33654B87" w:rsidR="006C191B" w:rsidRPr="006C191B" w:rsidRDefault="00F76EE4" w:rsidP="006C191B">
      <w:pPr>
        <w:pStyle w:val="Ttulo4"/>
        <w:numPr>
          <w:ilvl w:val="3"/>
          <w:numId w:val="43"/>
        </w:numPr>
        <w:spacing w:before="0" w:after="0"/>
        <w:ind w:left="1418"/>
      </w:pPr>
      <w:r w:rsidRPr="00D77F77">
        <w:rPr>
          <w:b/>
        </w:rPr>
        <w:t>[RC00</w:t>
      </w:r>
      <w:r w:rsidR="00927DE1" w:rsidRPr="00D77F77">
        <w:rPr>
          <w:b/>
        </w:rPr>
        <w:t>2</w:t>
      </w:r>
      <w:r w:rsidRPr="00D77F77">
        <w:rPr>
          <w:b/>
        </w:rPr>
        <w:t xml:space="preserve">] </w:t>
      </w:r>
      <w:r w:rsidR="00AB6E5B" w:rsidRPr="00D77F77">
        <w:rPr>
          <w:b/>
        </w:rPr>
        <w:t>Possibilidade de Recuperação</w:t>
      </w:r>
    </w:p>
    <w:p w14:paraId="599ACAA8" w14:textId="77777777" w:rsidR="002E2C8A" w:rsidRDefault="003332BC" w:rsidP="00AB6E5B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sz w:val="18"/>
          <w:szCs w:val="18"/>
        </w:rPr>
      </w:pPr>
      <w:r>
        <w:rPr>
          <w:b/>
        </w:rPr>
        <w:br/>
      </w:r>
      <w:r w:rsidR="00AB6E5B" w:rsidRPr="00223999">
        <w:rPr>
          <w:sz w:val="18"/>
          <w:szCs w:val="18"/>
        </w:rPr>
        <w:t>Descrição: O sistema deve-se ter a possibilidade de recu</w:t>
      </w:r>
      <w:r w:rsidR="006C32B1">
        <w:rPr>
          <w:sz w:val="18"/>
          <w:szCs w:val="18"/>
        </w:rPr>
        <w:t>peração, em casos de falhas ou perca de dados</w:t>
      </w:r>
      <w:r w:rsidR="00AB6E5B" w:rsidRPr="00223999">
        <w:rPr>
          <w:sz w:val="18"/>
          <w:szCs w:val="18"/>
        </w:rPr>
        <w:t>, como um backup.</w:t>
      </w:r>
    </w:p>
    <w:p w14:paraId="1405A889" w14:textId="76D48A6D" w:rsidR="00F76EE4" w:rsidRPr="00F76EE4" w:rsidRDefault="00F76EE4" w:rsidP="00AB6E5B">
      <w:pPr>
        <w:pStyle w:val="Ttulo4"/>
        <w:numPr>
          <w:ilvl w:val="0"/>
          <w:numId w:val="0"/>
        </w:numPr>
        <w:spacing w:before="0" w:after="0"/>
        <w:ind w:left="1418"/>
        <w:jc w:val="both"/>
      </w:pPr>
    </w:p>
    <w:p w14:paraId="381F50F5" w14:textId="77777777" w:rsidR="00A92C0D" w:rsidRPr="00DE262E" w:rsidRDefault="00015EBE" w:rsidP="00554DFD">
      <w:pPr>
        <w:pStyle w:val="Ttulo3"/>
        <w:numPr>
          <w:ilvl w:val="2"/>
          <w:numId w:val="29"/>
        </w:numPr>
        <w:spacing w:before="0" w:after="0"/>
        <w:ind w:left="1134"/>
        <w:rPr>
          <w:b/>
          <w:i w:val="0"/>
        </w:rPr>
      </w:pPr>
      <w:r>
        <w:rPr>
          <w:b/>
          <w:i w:val="0"/>
        </w:rPr>
        <w:t xml:space="preserve">Requisitos de </w:t>
      </w:r>
      <w:proofErr w:type="spellStart"/>
      <w:r w:rsidR="00A92C0D" w:rsidRPr="00DE262E">
        <w:rPr>
          <w:b/>
          <w:i w:val="0"/>
        </w:rPr>
        <w:t>Suportabilidade</w:t>
      </w:r>
      <w:bookmarkEnd w:id="15"/>
      <w:proofErr w:type="spellEnd"/>
      <w:r w:rsidR="00697010">
        <w:rPr>
          <w:b/>
          <w:i w:val="0"/>
        </w:rPr>
        <w:br/>
      </w:r>
    </w:p>
    <w:p w14:paraId="5BAA3B6D" w14:textId="7658EFCD" w:rsidR="006C191B" w:rsidRDefault="00697010" w:rsidP="00554DFD">
      <w:pPr>
        <w:pStyle w:val="Ttulo4"/>
        <w:numPr>
          <w:ilvl w:val="3"/>
          <w:numId w:val="18"/>
        </w:numPr>
        <w:spacing w:before="0" w:after="0"/>
        <w:ind w:left="1418"/>
        <w:rPr>
          <w:b/>
        </w:rPr>
      </w:pPr>
      <w:r>
        <w:rPr>
          <w:b/>
        </w:rPr>
        <w:t>[RS001] Instalação</w:t>
      </w:r>
    </w:p>
    <w:p w14:paraId="52CF7EC4" w14:textId="77777777" w:rsidR="002E2C8A" w:rsidRDefault="00697010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sz w:val="18"/>
          <w:szCs w:val="18"/>
        </w:rPr>
      </w:pPr>
      <w:r>
        <w:rPr>
          <w:b/>
        </w:rPr>
        <w:br/>
      </w:r>
      <w:r w:rsidRPr="00223999">
        <w:rPr>
          <w:sz w:val="18"/>
          <w:szCs w:val="18"/>
        </w:rPr>
        <w:t>Descrição:</w:t>
      </w:r>
      <w:r w:rsidRPr="00223999">
        <w:rPr>
          <w:b/>
          <w:sz w:val="18"/>
          <w:szCs w:val="18"/>
        </w:rPr>
        <w:t xml:space="preserve"> </w:t>
      </w:r>
      <w:r w:rsidR="00586865">
        <w:rPr>
          <w:sz w:val="18"/>
          <w:szCs w:val="18"/>
        </w:rPr>
        <w:t xml:space="preserve">Como o sistema tem facilidade, não </w:t>
      </w:r>
      <w:r w:rsidR="006F18BA">
        <w:rPr>
          <w:sz w:val="18"/>
          <w:szCs w:val="18"/>
        </w:rPr>
        <w:t>é necessário</w:t>
      </w:r>
      <w:r w:rsidR="00586865">
        <w:rPr>
          <w:sz w:val="18"/>
          <w:szCs w:val="18"/>
        </w:rPr>
        <w:t xml:space="preserve"> a instalação do mesmo, já que o sistema é utilizado totalmente de forma web.</w:t>
      </w:r>
    </w:p>
    <w:p w14:paraId="2471A1E5" w14:textId="1682DD9D" w:rsidR="00A92C0D" w:rsidRDefault="00A92C0D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b/>
        </w:rPr>
      </w:pPr>
    </w:p>
    <w:p w14:paraId="4CF494D1" w14:textId="7199473C" w:rsidR="006C191B" w:rsidRDefault="00697010" w:rsidP="00554DFD">
      <w:pPr>
        <w:pStyle w:val="Ttulo4"/>
        <w:numPr>
          <w:ilvl w:val="3"/>
          <w:numId w:val="46"/>
        </w:numPr>
        <w:spacing w:before="0" w:after="0"/>
        <w:ind w:left="1418"/>
        <w:rPr>
          <w:b/>
        </w:rPr>
      </w:pPr>
      <w:r>
        <w:rPr>
          <w:b/>
        </w:rPr>
        <w:t>[RS002] Extensibilidade</w:t>
      </w:r>
    </w:p>
    <w:p w14:paraId="357C9532" w14:textId="77777777" w:rsidR="002E2C8A" w:rsidRDefault="00697010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b/>
        </w:rPr>
      </w:pPr>
      <w:r>
        <w:rPr>
          <w:b/>
        </w:rPr>
        <w:br/>
      </w:r>
      <w:r w:rsidRPr="00223999">
        <w:rPr>
          <w:sz w:val="18"/>
          <w:szCs w:val="18"/>
        </w:rPr>
        <w:t>Descrição:</w:t>
      </w:r>
      <w:r w:rsidRPr="00223999">
        <w:rPr>
          <w:b/>
          <w:sz w:val="18"/>
          <w:szCs w:val="18"/>
        </w:rPr>
        <w:t xml:space="preserve"> </w:t>
      </w:r>
      <w:r w:rsidRPr="00223999">
        <w:rPr>
          <w:sz w:val="18"/>
          <w:szCs w:val="18"/>
        </w:rPr>
        <w:t>o sistema deve ser capaz de se adaptar e receber modificações futuras para atender a necessidades dos usuários e do mercado.</w:t>
      </w:r>
      <w:r>
        <w:rPr>
          <w:b/>
        </w:rPr>
        <w:t xml:space="preserve"> </w:t>
      </w:r>
    </w:p>
    <w:p w14:paraId="365C8E55" w14:textId="185623EE" w:rsidR="00697010" w:rsidRDefault="00697010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b/>
        </w:rPr>
      </w:pPr>
    </w:p>
    <w:p w14:paraId="204EC09C" w14:textId="78184696" w:rsidR="006C191B" w:rsidRDefault="00DB119A" w:rsidP="00554DFD">
      <w:pPr>
        <w:pStyle w:val="Ttulo4"/>
        <w:numPr>
          <w:ilvl w:val="0"/>
          <w:numId w:val="0"/>
        </w:numPr>
        <w:spacing w:before="0" w:after="0"/>
        <w:ind w:left="1418"/>
        <w:rPr>
          <w:b/>
        </w:rPr>
      </w:pPr>
      <w:proofErr w:type="gramStart"/>
      <w:r>
        <w:rPr>
          <w:b/>
        </w:rPr>
        <w:t>3</w:t>
      </w:r>
      <w:r w:rsidR="006C191B">
        <w:rPr>
          <w:b/>
        </w:rPr>
        <w:t>.</w:t>
      </w:r>
      <w:r>
        <w:rPr>
          <w:b/>
        </w:rPr>
        <w:t>4</w:t>
      </w:r>
      <w:r w:rsidR="006C191B">
        <w:rPr>
          <w:b/>
        </w:rPr>
        <w:t>.3.3</w:t>
      </w:r>
      <w:r w:rsidR="00554DFD">
        <w:rPr>
          <w:b/>
        </w:rPr>
        <w:t xml:space="preserve">  </w:t>
      </w:r>
      <w:r w:rsidR="00697010" w:rsidRPr="00650720">
        <w:rPr>
          <w:b/>
        </w:rPr>
        <w:t>[</w:t>
      </w:r>
      <w:proofErr w:type="gramEnd"/>
      <w:r w:rsidR="00697010" w:rsidRPr="00650720">
        <w:rPr>
          <w:b/>
        </w:rPr>
        <w:t xml:space="preserve">RS003] </w:t>
      </w:r>
      <w:proofErr w:type="spellStart"/>
      <w:r w:rsidR="006C191B">
        <w:rPr>
          <w:b/>
        </w:rPr>
        <w:t>Manutenibilidade</w:t>
      </w:r>
      <w:proofErr w:type="spellEnd"/>
    </w:p>
    <w:p w14:paraId="0C97397C" w14:textId="71154706" w:rsidR="00650720" w:rsidRDefault="00697010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sz w:val="18"/>
          <w:szCs w:val="18"/>
        </w:rPr>
      </w:pPr>
      <w:r w:rsidRPr="00650720">
        <w:rPr>
          <w:b/>
        </w:rPr>
        <w:br/>
      </w:r>
      <w:r w:rsidRPr="00650720">
        <w:rPr>
          <w:sz w:val="18"/>
          <w:szCs w:val="18"/>
        </w:rPr>
        <w:t>Descrição:</w:t>
      </w:r>
      <w:r w:rsidRPr="00650720">
        <w:rPr>
          <w:b/>
          <w:sz w:val="18"/>
          <w:szCs w:val="18"/>
        </w:rPr>
        <w:t xml:space="preserve"> </w:t>
      </w:r>
      <w:r w:rsidRPr="00650720">
        <w:rPr>
          <w:sz w:val="18"/>
          <w:szCs w:val="18"/>
        </w:rPr>
        <w:t>o sistema deve ter facilidade de ser modificado a fim de corrigir defeitos e adequar-se a novos requisitos solicitados, aumentar capacidade ou se adequar a um novo ambiente.</w:t>
      </w:r>
    </w:p>
    <w:p w14:paraId="3BAD1503" w14:textId="77777777" w:rsidR="002E2C8A" w:rsidRDefault="002E2C8A" w:rsidP="002E2C8A"/>
    <w:p w14:paraId="7A0BECBA" w14:textId="77777777" w:rsidR="002E2C8A" w:rsidRDefault="002E2C8A" w:rsidP="002E2C8A"/>
    <w:p w14:paraId="36859734" w14:textId="77777777" w:rsidR="002E2C8A" w:rsidRDefault="002E2C8A" w:rsidP="002E2C8A"/>
    <w:p w14:paraId="3E0674A4" w14:textId="77777777" w:rsidR="002E2C8A" w:rsidRDefault="002E2C8A" w:rsidP="002E2C8A"/>
    <w:p w14:paraId="18B58DC0" w14:textId="77777777" w:rsidR="002E2C8A" w:rsidRDefault="002E2C8A" w:rsidP="002E2C8A"/>
    <w:p w14:paraId="080BADE2" w14:textId="77777777" w:rsidR="002E2C8A" w:rsidRDefault="002E2C8A" w:rsidP="002E2C8A"/>
    <w:p w14:paraId="431A743E" w14:textId="77777777" w:rsidR="002E2C8A" w:rsidRDefault="002E2C8A" w:rsidP="002E2C8A"/>
    <w:p w14:paraId="68EA50C1" w14:textId="77777777" w:rsidR="002E2C8A" w:rsidRDefault="002E2C8A" w:rsidP="002E2C8A"/>
    <w:p w14:paraId="0028DAFA" w14:textId="77777777" w:rsidR="002E2C8A" w:rsidRDefault="002E2C8A" w:rsidP="002E2C8A"/>
    <w:p w14:paraId="3A655AA6" w14:textId="77777777" w:rsidR="002E2C8A" w:rsidRDefault="002E2C8A" w:rsidP="002E2C8A"/>
    <w:p w14:paraId="5D536420" w14:textId="77777777" w:rsidR="002E2C8A" w:rsidRDefault="002E2C8A" w:rsidP="002E2C8A"/>
    <w:p w14:paraId="63351556" w14:textId="77777777" w:rsidR="002E2C8A" w:rsidRDefault="002E2C8A" w:rsidP="002E2C8A"/>
    <w:p w14:paraId="06806BCC" w14:textId="77777777" w:rsidR="002E2C8A" w:rsidRDefault="002E2C8A" w:rsidP="002E2C8A"/>
    <w:p w14:paraId="07B425A3" w14:textId="77777777" w:rsidR="002E2C8A" w:rsidRDefault="002E2C8A" w:rsidP="002E2C8A"/>
    <w:p w14:paraId="25149E5B" w14:textId="77777777" w:rsidR="002E2C8A" w:rsidRDefault="002E2C8A" w:rsidP="002E2C8A"/>
    <w:p w14:paraId="230BCF1E" w14:textId="77777777" w:rsidR="002E2C8A" w:rsidRDefault="002E2C8A" w:rsidP="002E2C8A"/>
    <w:p w14:paraId="1715855F" w14:textId="77777777" w:rsidR="002E2C8A" w:rsidRDefault="002E2C8A" w:rsidP="002E2C8A"/>
    <w:p w14:paraId="2FAA4E53" w14:textId="77777777" w:rsidR="002E2C8A" w:rsidRPr="002E2C8A" w:rsidRDefault="002E2C8A" w:rsidP="002E2C8A"/>
    <w:p w14:paraId="2A2F81A5" w14:textId="77777777" w:rsidR="00650720" w:rsidRPr="00650720" w:rsidRDefault="00650720" w:rsidP="00650720"/>
    <w:p w14:paraId="3C9B4E35" w14:textId="5E2DD795" w:rsidR="00A92C0D" w:rsidRPr="00650720" w:rsidRDefault="00650720" w:rsidP="00650720">
      <w:pPr>
        <w:pStyle w:val="Ttulo4"/>
        <w:numPr>
          <w:ilvl w:val="0"/>
          <w:numId w:val="0"/>
        </w:numPr>
        <w:ind w:left="284"/>
        <w:rPr>
          <w:sz w:val="24"/>
          <w:szCs w:val="24"/>
        </w:rPr>
      </w:pPr>
      <w:r w:rsidRPr="00650720">
        <w:rPr>
          <w:b/>
          <w:sz w:val="24"/>
          <w:szCs w:val="24"/>
        </w:rPr>
        <w:lastRenderedPageBreak/>
        <w:t xml:space="preserve">4. </w:t>
      </w:r>
      <w:r w:rsidR="00387C97" w:rsidRPr="00650720">
        <w:rPr>
          <w:b/>
          <w:sz w:val="24"/>
          <w:szCs w:val="24"/>
        </w:rPr>
        <w:t>Modelo de Objetos</w:t>
      </w:r>
      <w:r w:rsidR="002D4A5F" w:rsidRPr="00650720">
        <w:rPr>
          <w:sz w:val="24"/>
          <w:szCs w:val="24"/>
        </w:rPr>
        <w:br/>
      </w:r>
    </w:p>
    <w:p w14:paraId="632361F8" w14:textId="61CB0851" w:rsidR="002D4A5F" w:rsidRDefault="002D4A5F" w:rsidP="00650720">
      <w:pPr>
        <w:pStyle w:val="Corpodetexto"/>
        <w:numPr>
          <w:ilvl w:val="1"/>
          <w:numId w:val="49"/>
        </w:numPr>
        <w:ind w:left="1134"/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t xml:space="preserve">           </w:t>
      </w:r>
      <w:r w:rsidRPr="002D4A5F">
        <w:rPr>
          <w:rFonts w:ascii="Arial" w:hAnsi="Arial" w:cs="Arial"/>
          <w:b/>
          <w:bCs/>
          <w:noProof/>
        </w:rPr>
        <w:t xml:space="preserve">Modelo </w:t>
      </w:r>
      <w:r w:rsidR="004F5CF7">
        <w:rPr>
          <w:rFonts w:ascii="Arial" w:hAnsi="Arial" w:cs="Arial"/>
          <w:b/>
          <w:bCs/>
          <w:noProof/>
        </w:rPr>
        <w:t>da Aplicação</w:t>
      </w:r>
      <w:r>
        <w:rPr>
          <w:rFonts w:ascii="Arial" w:hAnsi="Arial" w:cs="Arial"/>
          <w:b/>
          <w:bCs/>
          <w:noProof/>
        </w:rPr>
        <w:br/>
      </w:r>
      <w:r>
        <w:rPr>
          <w:rFonts w:ascii="Arial" w:hAnsi="Arial" w:cs="Arial"/>
          <w:b/>
          <w:bCs/>
          <w:noProof/>
        </w:rPr>
        <w:br/>
      </w:r>
      <w:r w:rsidR="009D663E">
        <w:rPr>
          <w:rFonts w:ascii="Arial" w:hAnsi="Arial" w:cs="Arial"/>
          <w:b/>
          <w:bCs/>
          <w:noProof/>
          <w:lang w:eastAsia="pt-BR"/>
        </w:rPr>
        <w:drawing>
          <wp:inline distT="0" distB="0" distL="0" distR="0" wp14:anchorId="5E26F6EE" wp14:editId="1FF46C66">
            <wp:extent cx="5162550" cy="4142105"/>
            <wp:effectExtent l="0" t="0" r="0" b="0"/>
            <wp:docPr id="18330598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852" cy="4151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CF8185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+ :Representa</w:t>
      </w:r>
      <w:proofErr w:type="gramEnd"/>
      <w:r w:rsidRPr="009E28ED">
        <w:rPr>
          <w:rFonts w:ascii="Arial" w:hAnsi="Arial" w:cs="Arial"/>
          <w:sz w:val="18"/>
          <w:szCs w:val="18"/>
        </w:rPr>
        <w:t xml:space="preserve"> que está público todo podem ver;</w:t>
      </w:r>
    </w:p>
    <w:p w14:paraId="10A86BEA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- :</w:t>
      </w:r>
      <w:proofErr w:type="gramEnd"/>
      <w:r w:rsidRPr="009E28ED">
        <w:rPr>
          <w:rFonts w:ascii="Arial" w:hAnsi="Arial" w:cs="Arial"/>
          <w:sz w:val="18"/>
          <w:szCs w:val="18"/>
        </w:rPr>
        <w:t xml:space="preserve"> Representa está privado só a classe pode mexer;</w:t>
      </w:r>
    </w:p>
    <w:p w14:paraId="2840A403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1: Representa a ligação de um;</w:t>
      </w:r>
    </w:p>
    <w:p w14:paraId="52E0D3D1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1..</w:t>
      </w:r>
      <w:proofErr w:type="gramEnd"/>
      <w:r w:rsidRPr="009E28ED">
        <w:rPr>
          <w:rFonts w:ascii="Arial" w:hAnsi="Arial" w:cs="Arial"/>
          <w:sz w:val="18"/>
          <w:szCs w:val="18"/>
        </w:rPr>
        <w:t>*: Representa a ligação de uma para vários;</w:t>
      </w:r>
    </w:p>
    <w:p w14:paraId="162AD2C5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0..</w:t>
      </w:r>
      <w:proofErr w:type="gramEnd"/>
      <w:r w:rsidRPr="009E28ED">
        <w:rPr>
          <w:rFonts w:ascii="Arial" w:hAnsi="Arial" w:cs="Arial"/>
          <w:sz w:val="18"/>
          <w:szCs w:val="18"/>
        </w:rPr>
        <w:t>*: Representa a ligação de zero para várias;</w:t>
      </w:r>
    </w:p>
    <w:p w14:paraId="1A2D24E3" w14:textId="77777777" w:rsidR="002D4A5F" w:rsidRDefault="002D4A5F" w:rsidP="002D4A5F">
      <w:pPr>
        <w:pStyle w:val="Corpodetexto"/>
        <w:ind w:left="1134"/>
        <w:rPr>
          <w:rFonts w:ascii="Arial" w:hAnsi="Arial" w:cs="Arial"/>
          <w:b/>
          <w:bCs/>
          <w:noProof/>
        </w:rPr>
      </w:pPr>
    </w:p>
    <w:p w14:paraId="535085F7" w14:textId="3626CE55" w:rsidR="002D4A5F" w:rsidRPr="00650720" w:rsidRDefault="002D4A5F" w:rsidP="008C25E4">
      <w:pPr>
        <w:pStyle w:val="Corpodetexto"/>
        <w:numPr>
          <w:ilvl w:val="1"/>
          <w:numId w:val="50"/>
        </w:numPr>
        <w:spacing w:after="0"/>
        <w:ind w:left="1134"/>
        <w:rPr>
          <w:b/>
          <w:bCs/>
        </w:rPr>
      </w:pPr>
      <w:r>
        <w:rPr>
          <w:rFonts w:ascii="Arial" w:eastAsia="MS Mincho" w:hAnsi="Arial" w:cs="Arial"/>
          <w:b/>
          <w:bCs/>
        </w:rPr>
        <w:t xml:space="preserve">           </w:t>
      </w:r>
      <w:r w:rsidRPr="002D4A5F">
        <w:rPr>
          <w:rFonts w:ascii="Arial" w:eastAsia="MS Mincho" w:hAnsi="Arial" w:cs="Arial"/>
          <w:b/>
          <w:bCs/>
        </w:rPr>
        <w:t>Identificação e Descrição das Restrições</w:t>
      </w:r>
    </w:p>
    <w:p w14:paraId="49C0C502" w14:textId="77777777" w:rsidR="00650720" w:rsidRPr="002D4A5F" w:rsidRDefault="00650720" w:rsidP="008C25E4">
      <w:pPr>
        <w:pStyle w:val="Corpodetexto"/>
        <w:spacing w:after="0"/>
        <w:ind w:left="1134"/>
        <w:rPr>
          <w:b/>
          <w:bCs/>
        </w:rPr>
      </w:pPr>
    </w:p>
    <w:p w14:paraId="6A3DC600" w14:textId="1E9E355C" w:rsidR="009E28ED" w:rsidRPr="009E28ED" w:rsidRDefault="009E28ED" w:rsidP="00650720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Gerente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5EE1D566" w14:textId="77777777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Realizar o registro do funcionário e atualizar, sendo a ligação de um gerente para vários funcionários (classe Recepcionista), está ligado também a classe Serviços sendo um para vários. </w:t>
      </w:r>
    </w:p>
    <w:p w14:paraId="18C49D5F" w14:textId="55C1C43C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Nome,</w:t>
      </w:r>
      <w:r w:rsidR="006C191B">
        <w:rPr>
          <w:rFonts w:ascii="Arial" w:hAnsi="Arial" w:cs="Arial"/>
          <w:sz w:val="18"/>
          <w:szCs w:val="18"/>
        </w:rPr>
        <w:t xml:space="preserve"> telefone e e-mail são públicos.</w:t>
      </w:r>
    </w:p>
    <w:p w14:paraId="5BD47802" w14:textId="77777777" w:rsidR="00647121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Registrar_fu</w:t>
      </w:r>
      <w:r w:rsidR="006C191B">
        <w:rPr>
          <w:rFonts w:ascii="Arial" w:hAnsi="Arial" w:cs="Arial"/>
          <w:sz w:val="18"/>
          <w:szCs w:val="18"/>
        </w:rPr>
        <w:t>nc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, </w:t>
      </w:r>
      <w:proofErr w:type="spellStart"/>
      <w:r w:rsidR="006C191B">
        <w:rPr>
          <w:rFonts w:ascii="Arial" w:hAnsi="Arial" w:cs="Arial"/>
          <w:sz w:val="18"/>
          <w:szCs w:val="18"/>
        </w:rPr>
        <w:t>Atualizar_func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são privados.</w:t>
      </w:r>
    </w:p>
    <w:p w14:paraId="49D60DE4" w14:textId="64AC27AB" w:rsidR="009E28ED" w:rsidRDefault="008C25E4" w:rsidP="006C191B">
      <w:pPr>
        <w:pStyle w:val="PargrafodaLista"/>
        <w:ind w:left="1134"/>
        <w:jc w:val="both"/>
      </w:pPr>
      <w:r>
        <w:br/>
      </w:r>
      <w:r>
        <w:br/>
      </w:r>
      <w:r>
        <w:br/>
      </w:r>
      <w:r>
        <w:br/>
      </w:r>
      <w:r>
        <w:br/>
      </w:r>
    </w:p>
    <w:p w14:paraId="33DFCF80" w14:textId="2966162D" w:rsidR="009E28ED" w:rsidRPr="009E28ED" w:rsidRDefault="009E28ED" w:rsidP="006C191B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lastRenderedPageBreak/>
        <w:t>Serviços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2C283C04" w14:textId="76D3BF54" w:rsidR="009E28ED" w:rsidRPr="009E28ED" w:rsidRDefault="00424091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Está</w:t>
      </w:r>
      <w:r w:rsidR="009E28ED" w:rsidRPr="009E28ED">
        <w:rPr>
          <w:rFonts w:ascii="Arial" w:hAnsi="Arial" w:cs="Arial"/>
          <w:sz w:val="18"/>
          <w:szCs w:val="18"/>
        </w:rPr>
        <w:t xml:space="preserve"> liga</w:t>
      </w:r>
      <w:r>
        <w:rPr>
          <w:rFonts w:ascii="Arial" w:hAnsi="Arial" w:cs="Arial"/>
          <w:sz w:val="18"/>
          <w:szCs w:val="18"/>
        </w:rPr>
        <w:t xml:space="preserve">da a classe </w:t>
      </w:r>
      <w:r w:rsidRPr="00424091">
        <w:rPr>
          <w:rFonts w:ascii="Arial" w:hAnsi="Arial" w:cs="Arial"/>
          <w:b/>
          <w:sz w:val="18"/>
          <w:szCs w:val="18"/>
        </w:rPr>
        <w:t>G</w:t>
      </w:r>
      <w:r w:rsidR="009E28ED" w:rsidRPr="00424091">
        <w:rPr>
          <w:rFonts w:ascii="Arial" w:hAnsi="Arial" w:cs="Arial"/>
          <w:b/>
          <w:sz w:val="18"/>
          <w:szCs w:val="18"/>
        </w:rPr>
        <w:t>erente</w:t>
      </w:r>
      <w:r w:rsidR="009E28ED" w:rsidRPr="009E28ED">
        <w:rPr>
          <w:rFonts w:ascii="Arial" w:hAnsi="Arial" w:cs="Arial"/>
          <w:sz w:val="18"/>
          <w:szCs w:val="18"/>
        </w:rPr>
        <w:t xml:space="preserve"> onde mostra o número de alojamentos e quartos podendo registrar a quantidade de quartos e aloja</w:t>
      </w:r>
      <w:r>
        <w:rPr>
          <w:rFonts w:ascii="Arial" w:hAnsi="Arial" w:cs="Arial"/>
          <w:sz w:val="18"/>
          <w:szCs w:val="18"/>
        </w:rPr>
        <w:t xml:space="preserve">mento e atualizar ambos, está ligada </w:t>
      </w:r>
      <w:r w:rsidR="009E28ED" w:rsidRPr="009E28ED">
        <w:rPr>
          <w:rFonts w:ascii="Arial" w:hAnsi="Arial" w:cs="Arial"/>
          <w:sz w:val="18"/>
          <w:szCs w:val="18"/>
        </w:rPr>
        <w:t>a clas</w:t>
      </w:r>
      <w:r>
        <w:rPr>
          <w:rFonts w:ascii="Arial" w:hAnsi="Arial" w:cs="Arial"/>
          <w:sz w:val="18"/>
          <w:szCs w:val="18"/>
        </w:rPr>
        <w:t xml:space="preserve">se </w:t>
      </w:r>
      <w:r w:rsidRPr="00424091">
        <w:rPr>
          <w:rFonts w:ascii="Arial" w:hAnsi="Arial" w:cs="Arial"/>
          <w:b/>
          <w:sz w:val="18"/>
          <w:szCs w:val="18"/>
        </w:rPr>
        <w:t>Q</w:t>
      </w:r>
      <w:r w:rsidR="006C191B" w:rsidRPr="00424091">
        <w:rPr>
          <w:rFonts w:ascii="Arial" w:hAnsi="Arial" w:cs="Arial"/>
          <w:b/>
          <w:sz w:val="18"/>
          <w:szCs w:val="18"/>
        </w:rPr>
        <w:t>uartos</w:t>
      </w:r>
      <w:r w:rsidR="006C191B">
        <w:rPr>
          <w:rFonts w:ascii="Arial" w:hAnsi="Arial" w:cs="Arial"/>
          <w:sz w:val="18"/>
          <w:szCs w:val="18"/>
        </w:rPr>
        <w:t xml:space="preserve"> e classe </w:t>
      </w:r>
      <w:r>
        <w:rPr>
          <w:rFonts w:ascii="Arial" w:hAnsi="Arial" w:cs="Arial"/>
          <w:sz w:val="18"/>
          <w:szCs w:val="18"/>
        </w:rPr>
        <w:t xml:space="preserve">a </w:t>
      </w:r>
      <w:r w:rsidRPr="00424091">
        <w:rPr>
          <w:rFonts w:ascii="Arial" w:hAnsi="Arial" w:cs="Arial"/>
          <w:b/>
          <w:sz w:val="18"/>
          <w:szCs w:val="18"/>
        </w:rPr>
        <w:t>A</w:t>
      </w:r>
      <w:r>
        <w:rPr>
          <w:rFonts w:ascii="Arial" w:hAnsi="Arial" w:cs="Arial"/>
          <w:b/>
          <w:sz w:val="18"/>
          <w:szCs w:val="18"/>
        </w:rPr>
        <w:t>lojamento</w:t>
      </w:r>
      <w:r w:rsidR="006C191B">
        <w:rPr>
          <w:rFonts w:ascii="Arial" w:hAnsi="Arial" w:cs="Arial"/>
          <w:sz w:val="18"/>
          <w:szCs w:val="18"/>
        </w:rPr>
        <w:t>.</w:t>
      </w:r>
    </w:p>
    <w:p w14:paraId="1E93291E" w14:textId="616CC2E7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Al</w:t>
      </w:r>
      <w:r w:rsidR="006C191B">
        <w:rPr>
          <w:rFonts w:ascii="Arial" w:hAnsi="Arial" w:cs="Arial"/>
          <w:sz w:val="18"/>
          <w:szCs w:val="18"/>
        </w:rPr>
        <w:t>ojamento e Quartos são públicos.</w:t>
      </w:r>
    </w:p>
    <w:p w14:paraId="0E9D1834" w14:textId="26DB72EB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Registrar_quartos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</w:t>
      </w:r>
      <w:proofErr w:type="gramStart"/>
      <w:r w:rsidR="006C191B">
        <w:rPr>
          <w:rFonts w:ascii="Arial" w:hAnsi="Arial" w:cs="Arial"/>
          <w:sz w:val="18"/>
          <w:szCs w:val="18"/>
        </w:rPr>
        <w:t xml:space="preserve">e </w:t>
      </w:r>
      <w:proofErr w:type="spellStart"/>
      <w:r w:rsidR="006C191B">
        <w:rPr>
          <w:rFonts w:ascii="Arial" w:hAnsi="Arial" w:cs="Arial"/>
          <w:sz w:val="18"/>
          <w:szCs w:val="18"/>
        </w:rPr>
        <w:t>Atualizar</w:t>
      </w:r>
      <w:proofErr w:type="gramEnd"/>
      <w:r w:rsidR="006C191B">
        <w:rPr>
          <w:rFonts w:ascii="Arial" w:hAnsi="Arial" w:cs="Arial"/>
          <w:sz w:val="18"/>
          <w:szCs w:val="18"/>
        </w:rPr>
        <w:t>_quartos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são privado.</w:t>
      </w:r>
    </w:p>
    <w:p w14:paraId="3BB62E20" w14:textId="380496F6" w:rsidR="009E28ED" w:rsidRPr="009E28ED" w:rsidRDefault="009E28ED" w:rsidP="009E28ED">
      <w:pPr>
        <w:pStyle w:val="PargrafodaLista"/>
        <w:ind w:left="0"/>
        <w:rPr>
          <w:rFonts w:ascii="Arial" w:hAnsi="Arial" w:cs="Arial"/>
          <w:sz w:val="18"/>
          <w:szCs w:val="18"/>
        </w:rPr>
      </w:pPr>
    </w:p>
    <w:p w14:paraId="5714540C" w14:textId="28BE58EC" w:rsidR="009E28ED" w:rsidRPr="009E28ED" w:rsidRDefault="009E28ED" w:rsidP="006C191B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Quartos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41E922B5" w14:textId="40A16205" w:rsidR="009E28ED" w:rsidRPr="009E28ED" w:rsidRDefault="00F3637B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Está ligada a classe </w:t>
      </w:r>
      <w:r w:rsidRPr="00F3637B">
        <w:rPr>
          <w:rFonts w:ascii="Arial" w:hAnsi="Arial" w:cs="Arial"/>
          <w:b/>
          <w:sz w:val="18"/>
          <w:szCs w:val="18"/>
        </w:rPr>
        <w:t>S</w:t>
      </w:r>
      <w:r w:rsidR="009E28ED" w:rsidRPr="00F3637B">
        <w:rPr>
          <w:rFonts w:ascii="Arial" w:hAnsi="Arial" w:cs="Arial"/>
          <w:b/>
          <w:sz w:val="18"/>
          <w:szCs w:val="18"/>
        </w:rPr>
        <w:t>erviço</w:t>
      </w:r>
      <w:r>
        <w:rPr>
          <w:rFonts w:ascii="Arial" w:hAnsi="Arial" w:cs="Arial"/>
          <w:sz w:val="18"/>
          <w:szCs w:val="18"/>
        </w:rPr>
        <w:t>, mostra</w:t>
      </w:r>
      <w:r w:rsidR="009E28ED" w:rsidRPr="009E28ED">
        <w:rPr>
          <w:rFonts w:ascii="Arial" w:hAnsi="Arial" w:cs="Arial"/>
          <w:sz w:val="18"/>
          <w:szCs w:val="18"/>
        </w:rPr>
        <w:t xml:space="preserve"> os números de q</w:t>
      </w:r>
      <w:r>
        <w:rPr>
          <w:rFonts w:ascii="Arial" w:hAnsi="Arial" w:cs="Arial"/>
          <w:sz w:val="18"/>
          <w:szCs w:val="18"/>
        </w:rPr>
        <w:t>uartos e os números de pessoas n</w:t>
      </w:r>
      <w:r w:rsidR="009E28ED" w:rsidRPr="009E28ED">
        <w:rPr>
          <w:rFonts w:ascii="Arial" w:hAnsi="Arial" w:cs="Arial"/>
          <w:sz w:val="18"/>
          <w:szCs w:val="18"/>
        </w:rPr>
        <w:t>o quarto, sendo liga</w:t>
      </w:r>
      <w:r w:rsidR="00933200">
        <w:rPr>
          <w:rFonts w:ascii="Arial" w:hAnsi="Arial" w:cs="Arial"/>
          <w:sz w:val="18"/>
          <w:szCs w:val="18"/>
        </w:rPr>
        <w:t>da</w:t>
      </w:r>
      <w:r>
        <w:rPr>
          <w:rFonts w:ascii="Arial" w:hAnsi="Arial" w:cs="Arial"/>
          <w:sz w:val="18"/>
          <w:szCs w:val="18"/>
        </w:rPr>
        <w:t xml:space="preserve"> a classe </w:t>
      </w:r>
      <w:r w:rsidRPr="00F3637B">
        <w:rPr>
          <w:rFonts w:ascii="Arial" w:hAnsi="Arial" w:cs="Arial"/>
          <w:b/>
          <w:sz w:val="18"/>
          <w:szCs w:val="18"/>
        </w:rPr>
        <w:t>Reserva</w:t>
      </w:r>
      <w:r>
        <w:rPr>
          <w:rFonts w:ascii="Arial" w:hAnsi="Arial" w:cs="Arial"/>
          <w:sz w:val="18"/>
          <w:szCs w:val="18"/>
        </w:rPr>
        <w:t xml:space="preserve">, a ligação ente </w:t>
      </w:r>
      <w:r w:rsidRPr="00F3637B">
        <w:rPr>
          <w:rFonts w:ascii="Arial" w:hAnsi="Arial" w:cs="Arial"/>
          <w:b/>
          <w:sz w:val="18"/>
          <w:szCs w:val="18"/>
        </w:rPr>
        <w:t>Quartos</w:t>
      </w:r>
      <w:r>
        <w:rPr>
          <w:rFonts w:ascii="Arial" w:hAnsi="Arial" w:cs="Arial"/>
          <w:sz w:val="18"/>
          <w:szCs w:val="18"/>
        </w:rPr>
        <w:t xml:space="preserve"> e </w:t>
      </w:r>
      <w:r w:rsidRPr="00F3637B">
        <w:rPr>
          <w:rFonts w:ascii="Arial" w:hAnsi="Arial" w:cs="Arial"/>
          <w:b/>
          <w:sz w:val="18"/>
          <w:szCs w:val="18"/>
        </w:rPr>
        <w:t>R</w:t>
      </w:r>
      <w:r w:rsidR="009E28ED" w:rsidRPr="00F3637B">
        <w:rPr>
          <w:rFonts w:ascii="Arial" w:hAnsi="Arial" w:cs="Arial"/>
          <w:b/>
          <w:sz w:val="18"/>
          <w:szCs w:val="18"/>
        </w:rPr>
        <w:t>eserva</w:t>
      </w:r>
      <w:r w:rsidR="009E28ED" w:rsidRPr="009E28ED">
        <w:rPr>
          <w:rFonts w:ascii="Arial" w:hAnsi="Arial" w:cs="Arial"/>
          <w:sz w:val="18"/>
          <w:szCs w:val="18"/>
        </w:rPr>
        <w:t xml:space="preserve"> e de vários para vários.</w:t>
      </w:r>
    </w:p>
    <w:p w14:paraId="27E54522" w14:textId="1B51A73B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Num_quart</w:t>
      </w:r>
      <w:r w:rsidR="006C191B">
        <w:rPr>
          <w:rFonts w:ascii="Arial" w:hAnsi="Arial" w:cs="Arial"/>
          <w:sz w:val="18"/>
          <w:szCs w:val="18"/>
        </w:rPr>
        <w:t>os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</w:t>
      </w:r>
      <w:proofErr w:type="gramStart"/>
      <w:r w:rsidR="006C191B">
        <w:rPr>
          <w:rFonts w:ascii="Arial" w:hAnsi="Arial" w:cs="Arial"/>
          <w:sz w:val="18"/>
          <w:szCs w:val="18"/>
        </w:rPr>
        <w:t xml:space="preserve">e </w:t>
      </w:r>
      <w:proofErr w:type="spellStart"/>
      <w:r w:rsidR="006C191B">
        <w:rPr>
          <w:rFonts w:ascii="Arial" w:hAnsi="Arial" w:cs="Arial"/>
          <w:sz w:val="18"/>
          <w:szCs w:val="18"/>
        </w:rPr>
        <w:t>Num</w:t>
      </w:r>
      <w:proofErr w:type="gramEnd"/>
      <w:r w:rsidR="006C191B">
        <w:rPr>
          <w:rFonts w:ascii="Arial" w:hAnsi="Arial" w:cs="Arial"/>
          <w:sz w:val="18"/>
          <w:szCs w:val="18"/>
        </w:rPr>
        <w:t>_pessoas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estão públicos.</w:t>
      </w:r>
    </w:p>
    <w:p w14:paraId="3B7AB9A4" w14:textId="77777777" w:rsidR="00647121" w:rsidRDefault="00870C74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sz w:val="18"/>
          <w:szCs w:val="18"/>
        </w:rPr>
        <w:t>Registrar_quartos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gramStart"/>
      <w:r>
        <w:rPr>
          <w:rFonts w:ascii="Arial" w:hAnsi="Arial" w:cs="Arial"/>
          <w:sz w:val="18"/>
          <w:szCs w:val="18"/>
        </w:rPr>
        <w:t xml:space="preserve">e </w:t>
      </w:r>
      <w:proofErr w:type="spellStart"/>
      <w:r w:rsidR="009E28ED" w:rsidRPr="009E28ED">
        <w:rPr>
          <w:rFonts w:ascii="Arial" w:hAnsi="Arial" w:cs="Arial"/>
          <w:sz w:val="18"/>
          <w:szCs w:val="18"/>
        </w:rPr>
        <w:t>Alterar</w:t>
      </w:r>
      <w:proofErr w:type="gramEnd"/>
      <w:r w:rsidR="009E28ED" w:rsidRPr="009E28ED">
        <w:rPr>
          <w:rFonts w:ascii="Arial" w:hAnsi="Arial" w:cs="Arial"/>
          <w:sz w:val="18"/>
          <w:szCs w:val="18"/>
        </w:rPr>
        <w:t>_quartos</w:t>
      </w:r>
      <w:proofErr w:type="spellEnd"/>
      <w:r w:rsidR="009E28ED" w:rsidRPr="009E28ED">
        <w:rPr>
          <w:rFonts w:ascii="Arial" w:hAnsi="Arial" w:cs="Arial"/>
          <w:sz w:val="18"/>
          <w:szCs w:val="18"/>
        </w:rPr>
        <w:t xml:space="preserve"> privados</w:t>
      </w:r>
      <w:r w:rsidR="006C191B">
        <w:rPr>
          <w:rFonts w:ascii="Arial" w:hAnsi="Arial" w:cs="Arial"/>
          <w:sz w:val="18"/>
          <w:szCs w:val="18"/>
        </w:rPr>
        <w:t>.</w:t>
      </w:r>
    </w:p>
    <w:p w14:paraId="2199F8DA" w14:textId="5C15A60F" w:rsidR="009E28ED" w:rsidRDefault="009E28ED" w:rsidP="006C191B">
      <w:pPr>
        <w:pStyle w:val="PargrafodaLista"/>
        <w:ind w:left="1134"/>
        <w:jc w:val="both"/>
      </w:pPr>
    </w:p>
    <w:p w14:paraId="2AEC9252" w14:textId="3E5A4964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Alojamento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50B6266F" w14:textId="4BA30E8A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Está ligada a classe </w:t>
      </w:r>
      <w:r w:rsidR="00CF67F8">
        <w:rPr>
          <w:rFonts w:ascii="Arial" w:hAnsi="Arial" w:cs="Arial"/>
          <w:b/>
          <w:sz w:val="18"/>
          <w:szCs w:val="18"/>
        </w:rPr>
        <w:t>S</w:t>
      </w:r>
      <w:r w:rsidRPr="00CF67F8">
        <w:rPr>
          <w:rFonts w:ascii="Arial" w:hAnsi="Arial" w:cs="Arial"/>
          <w:b/>
          <w:sz w:val="18"/>
          <w:szCs w:val="18"/>
        </w:rPr>
        <w:t>erviço</w:t>
      </w:r>
      <w:r w:rsidRPr="009E28ED">
        <w:rPr>
          <w:rFonts w:ascii="Arial" w:hAnsi="Arial" w:cs="Arial"/>
          <w:sz w:val="18"/>
          <w:szCs w:val="18"/>
        </w:rPr>
        <w:t xml:space="preserve">, mostrar os números de pessoas ocupando os alojamentos de café da manhã, almoço e jantar, e números de total </w:t>
      </w:r>
      <w:r w:rsidR="00CF67F8">
        <w:rPr>
          <w:rFonts w:ascii="Arial" w:hAnsi="Arial" w:cs="Arial"/>
          <w:sz w:val="18"/>
          <w:szCs w:val="18"/>
        </w:rPr>
        <w:t xml:space="preserve">de pessoa no local, está ligada a classe </w:t>
      </w:r>
      <w:r w:rsidR="00CF67F8" w:rsidRPr="00CF67F8">
        <w:rPr>
          <w:rFonts w:ascii="Arial" w:hAnsi="Arial" w:cs="Arial"/>
          <w:b/>
          <w:sz w:val="18"/>
          <w:szCs w:val="18"/>
        </w:rPr>
        <w:t>R</w:t>
      </w:r>
      <w:r w:rsidRPr="00CF67F8">
        <w:rPr>
          <w:rFonts w:ascii="Arial" w:hAnsi="Arial" w:cs="Arial"/>
          <w:b/>
          <w:sz w:val="18"/>
          <w:szCs w:val="18"/>
        </w:rPr>
        <w:t>eserva</w:t>
      </w:r>
      <w:r w:rsidRPr="009E28ED">
        <w:rPr>
          <w:rFonts w:ascii="Arial" w:hAnsi="Arial" w:cs="Arial"/>
          <w:sz w:val="18"/>
          <w:szCs w:val="18"/>
        </w:rPr>
        <w:t xml:space="preserve"> sendo de vários para vários.</w:t>
      </w:r>
    </w:p>
    <w:p w14:paraId="76ED5793" w14:textId="239B3239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Cafédamanha</w:t>
      </w:r>
      <w:proofErr w:type="spellEnd"/>
      <w:r w:rsidRPr="009E28ED">
        <w:rPr>
          <w:rFonts w:ascii="Arial" w:hAnsi="Arial" w:cs="Arial"/>
          <w:sz w:val="18"/>
          <w:szCs w:val="18"/>
        </w:rPr>
        <w:t>, Almoço, Jant</w:t>
      </w:r>
      <w:r w:rsidR="00870C74">
        <w:rPr>
          <w:rFonts w:ascii="Arial" w:hAnsi="Arial" w:cs="Arial"/>
          <w:sz w:val="18"/>
          <w:szCs w:val="18"/>
        </w:rPr>
        <w:t xml:space="preserve">ar e </w:t>
      </w:r>
      <w:proofErr w:type="spellStart"/>
      <w:r w:rsidR="00870C74">
        <w:rPr>
          <w:rFonts w:ascii="Arial" w:hAnsi="Arial" w:cs="Arial"/>
          <w:sz w:val="18"/>
          <w:szCs w:val="18"/>
        </w:rPr>
        <w:t>Num_pessoas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públicos.</w:t>
      </w:r>
    </w:p>
    <w:p w14:paraId="459065CA" w14:textId="77777777" w:rsidR="00647121" w:rsidRDefault="009E28ED" w:rsidP="00022B6E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Reg</w:t>
      </w:r>
      <w:r w:rsidR="00870C74">
        <w:rPr>
          <w:rFonts w:ascii="Arial" w:hAnsi="Arial" w:cs="Arial"/>
          <w:sz w:val="18"/>
          <w:szCs w:val="18"/>
        </w:rPr>
        <w:t>istrar e Alterar estão privados.</w:t>
      </w:r>
    </w:p>
    <w:p w14:paraId="2876D45B" w14:textId="752D0229" w:rsidR="009E28ED" w:rsidRPr="009E28ED" w:rsidRDefault="009E28ED" w:rsidP="00022B6E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</w:p>
    <w:p w14:paraId="71BD7295" w14:textId="3E46D4B0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Recepcionista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0BE1C1EE" w14:textId="2E8964D7" w:rsidR="009E28ED" w:rsidRPr="009E28ED" w:rsidRDefault="008D4F87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Está ligada a</w:t>
      </w:r>
      <w:r w:rsidR="009E28ED" w:rsidRPr="009E28ED">
        <w:rPr>
          <w:rFonts w:ascii="Arial" w:hAnsi="Arial" w:cs="Arial"/>
          <w:sz w:val="18"/>
          <w:szCs w:val="18"/>
        </w:rPr>
        <w:t xml:space="preserve"> classe </w:t>
      </w:r>
      <w:r w:rsidR="00F37828">
        <w:rPr>
          <w:rFonts w:ascii="Arial" w:hAnsi="Arial" w:cs="Arial"/>
          <w:b/>
          <w:sz w:val="18"/>
          <w:szCs w:val="18"/>
        </w:rPr>
        <w:t>G</w:t>
      </w:r>
      <w:r w:rsidR="009E28ED" w:rsidRPr="00F37828">
        <w:rPr>
          <w:rFonts w:ascii="Arial" w:hAnsi="Arial" w:cs="Arial"/>
          <w:b/>
          <w:sz w:val="18"/>
          <w:szCs w:val="18"/>
        </w:rPr>
        <w:t>erente</w:t>
      </w:r>
      <w:r w:rsidR="009E28ED" w:rsidRPr="009E28ED">
        <w:rPr>
          <w:rFonts w:ascii="Arial" w:hAnsi="Arial" w:cs="Arial"/>
          <w:sz w:val="18"/>
          <w:szCs w:val="18"/>
        </w:rPr>
        <w:t xml:space="preserve"> podendo registra</w:t>
      </w:r>
      <w:r w:rsidR="002D4C6A">
        <w:rPr>
          <w:rFonts w:ascii="Arial" w:hAnsi="Arial" w:cs="Arial"/>
          <w:sz w:val="18"/>
          <w:szCs w:val="18"/>
        </w:rPr>
        <w:t>r</w:t>
      </w:r>
      <w:r w:rsidR="009E28ED" w:rsidRPr="009E28ED">
        <w:rPr>
          <w:rFonts w:ascii="Arial" w:hAnsi="Arial" w:cs="Arial"/>
          <w:sz w:val="18"/>
          <w:szCs w:val="18"/>
        </w:rPr>
        <w:t xml:space="preserve"> clientes e atualiza</w:t>
      </w:r>
      <w:r w:rsidR="002D4C6A">
        <w:rPr>
          <w:rFonts w:ascii="Arial" w:hAnsi="Arial" w:cs="Arial"/>
          <w:sz w:val="18"/>
          <w:szCs w:val="18"/>
        </w:rPr>
        <w:t>r</w:t>
      </w:r>
      <w:r w:rsidR="009E28ED" w:rsidRPr="009E28ED">
        <w:rPr>
          <w:rFonts w:ascii="Arial" w:hAnsi="Arial" w:cs="Arial"/>
          <w:sz w:val="18"/>
          <w:szCs w:val="18"/>
        </w:rPr>
        <w:t xml:space="preserve"> seu cadastro fazer reserva e encerrar a estadia, está ligada a classe </w:t>
      </w:r>
      <w:r w:rsidR="00F37828">
        <w:rPr>
          <w:rFonts w:ascii="Arial" w:hAnsi="Arial" w:cs="Arial"/>
          <w:b/>
          <w:sz w:val="18"/>
          <w:szCs w:val="18"/>
        </w:rPr>
        <w:t>C</w:t>
      </w:r>
      <w:r w:rsidR="009E28ED" w:rsidRPr="00F37828">
        <w:rPr>
          <w:rFonts w:ascii="Arial" w:hAnsi="Arial" w:cs="Arial"/>
          <w:b/>
          <w:sz w:val="18"/>
          <w:szCs w:val="18"/>
        </w:rPr>
        <w:t>liente</w:t>
      </w:r>
      <w:r w:rsidR="009E28ED" w:rsidRPr="009E28ED">
        <w:rPr>
          <w:rFonts w:ascii="Arial" w:hAnsi="Arial" w:cs="Arial"/>
          <w:sz w:val="18"/>
          <w:szCs w:val="18"/>
        </w:rPr>
        <w:t xml:space="preserve"> sendo </w:t>
      </w:r>
      <w:r w:rsidR="00F37828">
        <w:rPr>
          <w:rFonts w:ascii="Arial" w:hAnsi="Arial" w:cs="Arial"/>
          <w:sz w:val="18"/>
          <w:szCs w:val="18"/>
        </w:rPr>
        <w:t xml:space="preserve">de </w:t>
      </w:r>
      <w:r w:rsidR="009E28ED" w:rsidRPr="009E28ED">
        <w:rPr>
          <w:rFonts w:ascii="Arial" w:hAnsi="Arial" w:cs="Arial"/>
          <w:sz w:val="18"/>
          <w:szCs w:val="18"/>
        </w:rPr>
        <w:t xml:space="preserve">um para vários, ligada a classe </w:t>
      </w:r>
      <w:r w:rsidR="00F37828">
        <w:rPr>
          <w:rFonts w:ascii="Arial" w:hAnsi="Arial" w:cs="Arial"/>
          <w:b/>
          <w:sz w:val="18"/>
          <w:szCs w:val="18"/>
        </w:rPr>
        <w:t>R</w:t>
      </w:r>
      <w:r w:rsidR="009E28ED" w:rsidRPr="00F37828">
        <w:rPr>
          <w:rFonts w:ascii="Arial" w:hAnsi="Arial" w:cs="Arial"/>
          <w:b/>
          <w:sz w:val="18"/>
          <w:szCs w:val="18"/>
        </w:rPr>
        <w:t>eserva</w:t>
      </w:r>
      <w:r w:rsidR="009E28ED" w:rsidRPr="009E28ED">
        <w:rPr>
          <w:rFonts w:ascii="Arial" w:hAnsi="Arial" w:cs="Arial"/>
          <w:sz w:val="18"/>
          <w:szCs w:val="18"/>
        </w:rPr>
        <w:t xml:space="preserve"> sendo de um para vários e </w:t>
      </w:r>
      <w:r w:rsidR="00F37828">
        <w:rPr>
          <w:rFonts w:ascii="Arial" w:hAnsi="Arial" w:cs="Arial"/>
          <w:sz w:val="18"/>
          <w:szCs w:val="18"/>
        </w:rPr>
        <w:t xml:space="preserve">está ligada a classe </w:t>
      </w:r>
      <w:r w:rsidR="00F37828" w:rsidRPr="00F37828">
        <w:rPr>
          <w:rFonts w:ascii="Arial" w:hAnsi="Arial" w:cs="Arial"/>
          <w:b/>
          <w:sz w:val="18"/>
          <w:szCs w:val="18"/>
        </w:rPr>
        <w:t>E</w:t>
      </w:r>
      <w:r w:rsidR="009E28ED" w:rsidRPr="00F37828">
        <w:rPr>
          <w:rFonts w:ascii="Arial" w:hAnsi="Arial" w:cs="Arial"/>
          <w:b/>
          <w:sz w:val="18"/>
          <w:szCs w:val="18"/>
        </w:rPr>
        <w:t>stadias</w:t>
      </w:r>
      <w:r w:rsidR="009E28ED" w:rsidRPr="009E28ED">
        <w:rPr>
          <w:rFonts w:ascii="Arial" w:hAnsi="Arial" w:cs="Arial"/>
          <w:sz w:val="18"/>
          <w:szCs w:val="18"/>
        </w:rPr>
        <w:t>.</w:t>
      </w:r>
    </w:p>
    <w:p w14:paraId="6ED98E6A" w14:textId="0804E9EE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Nome, endereço, telefone ca</w:t>
      </w:r>
      <w:r w:rsidR="00870C74">
        <w:rPr>
          <w:rFonts w:ascii="Arial" w:hAnsi="Arial" w:cs="Arial"/>
          <w:sz w:val="18"/>
          <w:szCs w:val="18"/>
        </w:rPr>
        <w:t>tegoria e e-mail estão públicos.</w:t>
      </w:r>
    </w:p>
    <w:p w14:paraId="2B39793C" w14:textId="12C7EF27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Registrar_Cliente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e </w:t>
      </w:r>
      <w:proofErr w:type="spellStart"/>
      <w:r w:rsidRPr="009E28ED">
        <w:rPr>
          <w:rFonts w:ascii="Arial" w:hAnsi="Arial" w:cs="Arial"/>
          <w:sz w:val="18"/>
          <w:szCs w:val="18"/>
        </w:rPr>
        <w:t>A</w:t>
      </w:r>
      <w:r w:rsidR="00870C74">
        <w:rPr>
          <w:rFonts w:ascii="Arial" w:hAnsi="Arial" w:cs="Arial"/>
          <w:sz w:val="18"/>
          <w:szCs w:val="18"/>
        </w:rPr>
        <w:t>tualizar_Cliente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privados.</w:t>
      </w:r>
    </w:p>
    <w:p w14:paraId="56ECCF08" w14:textId="77777777" w:rsidR="009E28ED" w:rsidRPr="009E28ED" w:rsidRDefault="009E28ED" w:rsidP="00870C74">
      <w:pPr>
        <w:pStyle w:val="PargrafodaLista"/>
        <w:ind w:left="1134"/>
        <w:rPr>
          <w:rFonts w:ascii="Arial" w:hAnsi="Arial" w:cs="Arial"/>
          <w:sz w:val="18"/>
          <w:szCs w:val="18"/>
        </w:rPr>
      </w:pPr>
    </w:p>
    <w:p w14:paraId="55CF56BF" w14:textId="5B03DD1F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Cliente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0E3FCC5C" w14:textId="4D6B07D5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Está ligada a classe </w:t>
      </w:r>
      <w:r w:rsidRPr="00CF67F8">
        <w:rPr>
          <w:rFonts w:ascii="Arial" w:hAnsi="Arial" w:cs="Arial"/>
          <w:b/>
          <w:sz w:val="18"/>
          <w:szCs w:val="18"/>
        </w:rPr>
        <w:t>Recepcion</w:t>
      </w:r>
      <w:r w:rsidR="002D4C6A" w:rsidRPr="00CF67F8">
        <w:rPr>
          <w:rFonts w:ascii="Arial" w:hAnsi="Arial" w:cs="Arial"/>
          <w:b/>
          <w:sz w:val="18"/>
          <w:szCs w:val="18"/>
        </w:rPr>
        <w:t>ista</w:t>
      </w:r>
      <w:r w:rsidR="002D4C6A">
        <w:rPr>
          <w:rFonts w:ascii="Arial" w:hAnsi="Arial" w:cs="Arial"/>
          <w:sz w:val="18"/>
          <w:szCs w:val="18"/>
        </w:rPr>
        <w:t>, podendo realizar consulta</w:t>
      </w:r>
      <w:r w:rsidR="00F37828">
        <w:rPr>
          <w:rFonts w:ascii="Arial" w:hAnsi="Arial" w:cs="Arial"/>
          <w:sz w:val="18"/>
          <w:szCs w:val="18"/>
        </w:rPr>
        <w:t>s</w:t>
      </w:r>
      <w:r w:rsidRPr="009E28ED">
        <w:rPr>
          <w:rFonts w:ascii="Arial" w:hAnsi="Arial" w:cs="Arial"/>
          <w:sz w:val="18"/>
          <w:szCs w:val="18"/>
        </w:rPr>
        <w:t xml:space="preserve"> para reservas e al</w:t>
      </w:r>
      <w:r w:rsidR="00CF67F8">
        <w:rPr>
          <w:rFonts w:ascii="Arial" w:hAnsi="Arial" w:cs="Arial"/>
          <w:sz w:val="18"/>
          <w:szCs w:val="18"/>
        </w:rPr>
        <w:t>tera ou anular reserva, está</w:t>
      </w:r>
      <w:r w:rsidR="00F37828">
        <w:rPr>
          <w:rFonts w:ascii="Arial" w:hAnsi="Arial" w:cs="Arial"/>
          <w:sz w:val="18"/>
          <w:szCs w:val="18"/>
        </w:rPr>
        <w:t xml:space="preserve"> lig</w:t>
      </w:r>
      <w:r w:rsidRPr="009E28ED">
        <w:rPr>
          <w:rFonts w:ascii="Arial" w:hAnsi="Arial" w:cs="Arial"/>
          <w:sz w:val="18"/>
          <w:szCs w:val="18"/>
        </w:rPr>
        <w:t>a</w:t>
      </w:r>
      <w:r w:rsidR="00F37828">
        <w:rPr>
          <w:rFonts w:ascii="Arial" w:hAnsi="Arial" w:cs="Arial"/>
          <w:sz w:val="18"/>
          <w:szCs w:val="18"/>
        </w:rPr>
        <w:t>da a classe</w:t>
      </w:r>
      <w:r w:rsidR="00CF67F8">
        <w:rPr>
          <w:rFonts w:ascii="Arial" w:hAnsi="Arial" w:cs="Arial"/>
          <w:sz w:val="18"/>
          <w:szCs w:val="18"/>
        </w:rPr>
        <w:t xml:space="preserve"> </w:t>
      </w:r>
      <w:r w:rsidR="00CF67F8" w:rsidRPr="00CF67F8">
        <w:rPr>
          <w:rFonts w:ascii="Arial" w:hAnsi="Arial" w:cs="Arial"/>
          <w:b/>
          <w:sz w:val="18"/>
          <w:szCs w:val="18"/>
        </w:rPr>
        <w:t>R</w:t>
      </w:r>
      <w:r w:rsidRPr="00CF67F8">
        <w:rPr>
          <w:rFonts w:ascii="Arial" w:hAnsi="Arial" w:cs="Arial"/>
          <w:b/>
          <w:sz w:val="18"/>
          <w:szCs w:val="18"/>
        </w:rPr>
        <w:t>eserva</w:t>
      </w:r>
      <w:r w:rsidRPr="009E28ED">
        <w:rPr>
          <w:rFonts w:ascii="Arial" w:hAnsi="Arial" w:cs="Arial"/>
          <w:sz w:val="18"/>
          <w:szCs w:val="18"/>
        </w:rPr>
        <w:t xml:space="preserve"> sendo </w:t>
      </w:r>
      <w:r w:rsidR="00CF67F8">
        <w:rPr>
          <w:rFonts w:ascii="Arial" w:hAnsi="Arial" w:cs="Arial"/>
          <w:sz w:val="18"/>
          <w:szCs w:val="18"/>
        </w:rPr>
        <w:t xml:space="preserve">de um para um e a classe </w:t>
      </w:r>
      <w:r w:rsidR="00CF67F8" w:rsidRPr="00CF67F8">
        <w:rPr>
          <w:rFonts w:ascii="Arial" w:hAnsi="Arial" w:cs="Arial"/>
          <w:b/>
          <w:sz w:val="18"/>
          <w:szCs w:val="18"/>
        </w:rPr>
        <w:t>E</w:t>
      </w:r>
      <w:r w:rsidRPr="00CF67F8">
        <w:rPr>
          <w:rFonts w:ascii="Arial" w:hAnsi="Arial" w:cs="Arial"/>
          <w:b/>
          <w:sz w:val="18"/>
          <w:szCs w:val="18"/>
        </w:rPr>
        <w:t>stadias</w:t>
      </w:r>
      <w:r w:rsidRPr="009E28ED">
        <w:rPr>
          <w:rFonts w:ascii="Arial" w:hAnsi="Arial" w:cs="Arial"/>
          <w:sz w:val="18"/>
          <w:szCs w:val="18"/>
        </w:rPr>
        <w:t xml:space="preserve"> sendo </w:t>
      </w:r>
      <w:r w:rsidR="00CF67F8">
        <w:rPr>
          <w:rFonts w:ascii="Arial" w:hAnsi="Arial" w:cs="Arial"/>
          <w:sz w:val="18"/>
          <w:szCs w:val="18"/>
        </w:rPr>
        <w:t xml:space="preserve">de </w:t>
      </w:r>
      <w:r w:rsidRPr="009E28ED">
        <w:rPr>
          <w:rFonts w:ascii="Arial" w:hAnsi="Arial" w:cs="Arial"/>
          <w:sz w:val="18"/>
          <w:szCs w:val="18"/>
        </w:rPr>
        <w:t>um para um.</w:t>
      </w:r>
    </w:p>
    <w:p w14:paraId="408F9946" w14:textId="5AB91CC3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Nome, nacionalidade, data de nascimento, endereço, telefone, pas</w:t>
      </w:r>
      <w:r w:rsidR="00870C74">
        <w:rPr>
          <w:rFonts w:ascii="Arial" w:hAnsi="Arial" w:cs="Arial"/>
          <w:sz w:val="18"/>
          <w:szCs w:val="18"/>
        </w:rPr>
        <w:t>saporte e e-mail estão públicos.</w:t>
      </w:r>
    </w:p>
    <w:p w14:paraId="5FF7E094" w14:textId="0A915B74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Consultar_reservas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</w:t>
      </w:r>
      <w:proofErr w:type="gramStart"/>
      <w:r w:rsidRPr="009E28ED">
        <w:rPr>
          <w:rFonts w:ascii="Arial" w:hAnsi="Arial" w:cs="Arial"/>
          <w:sz w:val="18"/>
          <w:szCs w:val="18"/>
        </w:rPr>
        <w:t xml:space="preserve">e </w:t>
      </w:r>
      <w:proofErr w:type="spellStart"/>
      <w:r w:rsidRPr="009E28ED">
        <w:rPr>
          <w:rFonts w:ascii="Arial" w:hAnsi="Arial" w:cs="Arial"/>
          <w:sz w:val="18"/>
          <w:szCs w:val="18"/>
        </w:rPr>
        <w:t>Alterar</w:t>
      </w:r>
      <w:proofErr w:type="gramEnd"/>
      <w:r w:rsidRPr="009E28ED">
        <w:rPr>
          <w:rFonts w:ascii="Arial" w:hAnsi="Arial" w:cs="Arial"/>
          <w:sz w:val="18"/>
          <w:szCs w:val="18"/>
        </w:rPr>
        <w:t>_reser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e </w:t>
      </w:r>
      <w:proofErr w:type="spellStart"/>
      <w:r w:rsidRPr="009E28ED">
        <w:rPr>
          <w:rFonts w:ascii="Arial" w:hAnsi="Arial" w:cs="Arial"/>
          <w:sz w:val="18"/>
          <w:szCs w:val="18"/>
        </w:rPr>
        <w:t>Altera_anular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estão privados</w:t>
      </w:r>
      <w:r w:rsidR="00870C74">
        <w:rPr>
          <w:rFonts w:ascii="Arial" w:hAnsi="Arial" w:cs="Arial"/>
          <w:sz w:val="18"/>
          <w:szCs w:val="18"/>
        </w:rPr>
        <w:t>.</w:t>
      </w:r>
    </w:p>
    <w:p w14:paraId="436F78EA" w14:textId="77777777" w:rsidR="009E28ED" w:rsidRPr="009E28ED" w:rsidRDefault="009E28ED" w:rsidP="00870C74">
      <w:pPr>
        <w:pStyle w:val="PargrafodaLista"/>
        <w:ind w:left="1134"/>
        <w:rPr>
          <w:rFonts w:ascii="Arial" w:hAnsi="Arial" w:cs="Arial"/>
          <w:sz w:val="18"/>
          <w:szCs w:val="18"/>
        </w:rPr>
      </w:pPr>
    </w:p>
    <w:p w14:paraId="267E791C" w14:textId="41AEE137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Estadias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5CF8E151" w14:textId="77777777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Está ligada a classe </w:t>
      </w:r>
      <w:r w:rsidRPr="00CF67F8">
        <w:rPr>
          <w:rFonts w:ascii="Arial" w:hAnsi="Arial" w:cs="Arial"/>
          <w:b/>
          <w:sz w:val="18"/>
          <w:szCs w:val="18"/>
        </w:rPr>
        <w:t>Recepcionista</w:t>
      </w:r>
      <w:r w:rsidRPr="009E28ED">
        <w:rPr>
          <w:rFonts w:ascii="Arial" w:hAnsi="Arial" w:cs="Arial"/>
          <w:sz w:val="18"/>
          <w:szCs w:val="18"/>
        </w:rPr>
        <w:t xml:space="preserve"> e a classe </w:t>
      </w:r>
      <w:r w:rsidRPr="00CF67F8">
        <w:rPr>
          <w:rFonts w:ascii="Arial" w:hAnsi="Arial" w:cs="Arial"/>
          <w:b/>
          <w:sz w:val="18"/>
          <w:szCs w:val="18"/>
        </w:rPr>
        <w:t>Cliente</w:t>
      </w:r>
      <w:r w:rsidRPr="009E28ED">
        <w:rPr>
          <w:rFonts w:ascii="Arial" w:hAnsi="Arial" w:cs="Arial"/>
          <w:sz w:val="18"/>
          <w:szCs w:val="18"/>
        </w:rPr>
        <w:t>, tendo a entrada do cliente (check-in) a saída do cliente (</w:t>
      </w:r>
      <w:proofErr w:type="spellStart"/>
      <w:r w:rsidRPr="009E28ED">
        <w:rPr>
          <w:rFonts w:ascii="Arial" w:hAnsi="Arial" w:cs="Arial"/>
          <w:sz w:val="18"/>
          <w:szCs w:val="18"/>
        </w:rPr>
        <w:t>check</w:t>
      </w:r>
      <w:proofErr w:type="spellEnd"/>
      <w:r w:rsidRPr="009E28ED">
        <w:rPr>
          <w:rFonts w:ascii="Arial" w:hAnsi="Arial" w:cs="Arial"/>
          <w:sz w:val="18"/>
          <w:szCs w:val="18"/>
        </w:rPr>
        <w:t>-out).</w:t>
      </w:r>
    </w:p>
    <w:p w14:paraId="52E8B877" w14:textId="770AAC8F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Che</w:t>
      </w:r>
      <w:r w:rsidR="00870C74">
        <w:rPr>
          <w:rFonts w:ascii="Arial" w:hAnsi="Arial" w:cs="Arial"/>
          <w:sz w:val="18"/>
          <w:szCs w:val="18"/>
        </w:rPr>
        <w:t xml:space="preserve">ck-in e </w:t>
      </w:r>
      <w:proofErr w:type="spellStart"/>
      <w:r w:rsidR="00870C74">
        <w:rPr>
          <w:rFonts w:ascii="Arial" w:hAnsi="Arial" w:cs="Arial"/>
          <w:sz w:val="18"/>
          <w:szCs w:val="18"/>
        </w:rPr>
        <w:t>check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-out estão </w:t>
      </w:r>
      <w:proofErr w:type="gramStart"/>
      <w:r w:rsidR="00870C74">
        <w:rPr>
          <w:rFonts w:ascii="Arial" w:hAnsi="Arial" w:cs="Arial"/>
          <w:sz w:val="18"/>
          <w:szCs w:val="18"/>
        </w:rPr>
        <w:t>público</w:t>
      </w:r>
      <w:proofErr w:type="gramEnd"/>
      <w:r w:rsidR="00870C74">
        <w:rPr>
          <w:rFonts w:ascii="Arial" w:hAnsi="Arial" w:cs="Arial"/>
          <w:sz w:val="18"/>
          <w:szCs w:val="18"/>
        </w:rPr>
        <w:t>.</w:t>
      </w:r>
    </w:p>
    <w:p w14:paraId="44F9977B" w14:textId="56B56626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Alterar e </w:t>
      </w:r>
      <w:proofErr w:type="spellStart"/>
      <w:r w:rsidR="00870C74">
        <w:rPr>
          <w:rFonts w:ascii="Arial" w:hAnsi="Arial" w:cs="Arial"/>
          <w:sz w:val="18"/>
          <w:szCs w:val="18"/>
        </w:rPr>
        <w:t>Efetuar_Mudança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privados.</w:t>
      </w:r>
    </w:p>
    <w:p w14:paraId="424AE7C8" w14:textId="4CA5ED1A" w:rsidR="002D4A5F" w:rsidRPr="002D4A5F" w:rsidRDefault="002D4A5F" w:rsidP="002D4A5F">
      <w:pPr>
        <w:pStyle w:val="Corpodetexto"/>
      </w:pPr>
    </w:p>
    <w:sectPr w:rsidR="002D4A5F" w:rsidRPr="002D4A5F" w:rsidSect="001B2905">
      <w:headerReference w:type="default" r:id="rId25"/>
      <w:footerReference w:type="default" r:id="rId26"/>
      <w:headerReference w:type="first" r:id="rId27"/>
      <w:footerReference w:type="first" r:id="rId28"/>
      <w:pgSz w:w="12240" w:h="15840" w:code="1"/>
      <w:pgMar w:top="1440" w:right="1440" w:bottom="1440" w:left="1440" w:header="720" w:footer="19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3CA42B" w14:textId="77777777" w:rsidR="00180B52" w:rsidRDefault="00180B52">
      <w:pPr>
        <w:spacing w:line="240" w:lineRule="auto"/>
      </w:pPr>
      <w:r>
        <w:separator/>
      </w:r>
    </w:p>
  </w:endnote>
  <w:endnote w:type="continuationSeparator" w:id="0">
    <w:p w14:paraId="6DFF2E87" w14:textId="77777777" w:rsidR="00180B52" w:rsidRDefault="00180B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1B5D91" w14:textId="77777777" w:rsidR="009903D7" w:rsidRDefault="009903D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8E126BE" w14:textId="77777777" w:rsidR="009903D7" w:rsidRDefault="009903D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835"/>
      <w:gridCol w:w="4111"/>
      <w:gridCol w:w="3162"/>
    </w:tblGrid>
    <w:tr w:rsidR="009903D7" w14:paraId="430EECD5" w14:textId="77777777" w:rsidTr="00E03C3A">
      <w:tc>
        <w:tcPr>
          <w:tcW w:w="2835" w:type="dxa"/>
          <w:tcBorders>
            <w:top w:val="nil"/>
            <w:left w:val="nil"/>
            <w:bottom w:val="nil"/>
            <w:right w:val="nil"/>
          </w:tcBorders>
        </w:tcPr>
        <w:p w14:paraId="18FA6FA4" w14:textId="11ECA363" w:rsidR="009903D7" w:rsidRDefault="009903D7">
          <w:pPr>
            <w:ind w:right="360"/>
          </w:pPr>
        </w:p>
      </w:tc>
      <w:tc>
        <w:tcPr>
          <w:tcW w:w="4111" w:type="dxa"/>
          <w:tcBorders>
            <w:top w:val="nil"/>
            <w:left w:val="nil"/>
            <w:bottom w:val="nil"/>
            <w:right w:val="nil"/>
          </w:tcBorders>
        </w:tcPr>
        <w:p w14:paraId="5A9993E9" w14:textId="75942FF6" w:rsidR="009903D7" w:rsidRDefault="009903D7" w:rsidP="003E4D2F">
          <w:pPr>
            <w:ind w:right="-163" w:hanging="9"/>
            <w:jc w:val="center"/>
          </w:pPr>
          <w:r w:rsidRPr="00B65285">
            <w:rPr>
              <w:color w:val="A6A6A6" w:themeColor="background1" w:themeShade="A6"/>
            </w:rPr>
            <w:sym w:font="Symbol" w:char="F0D3"/>
          </w:r>
          <w:r w:rsidRPr="00B65285">
            <w:rPr>
              <w:color w:val="A6A6A6" w:themeColor="background1" w:themeShade="A6"/>
            </w:rPr>
            <w:t xml:space="preserve">UNIVERSIDADE ESTÁCIO DE SÁ, </w:t>
          </w:r>
          <w:r w:rsidRPr="00B65285">
            <w:rPr>
              <w:color w:val="A6A6A6" w:themeColor="background1" w:themeShade="A6"/>
            </w:rPr>
            <w:fldChar w:fldCharType="begin"/>
          </w:r>
          <w:r w:rsidRPr="00B65285">
            <w:rPr>
              <w:color w:val="A6A6A6" w:themeColor="background1" w:themeShade="A6"/>
            </w:rPr>
            <w:instrText xml:space="preserve"> DATE \@ "yyyy" </w:instrText>
          </w:r>
          <w:r w:rsidRPr="00B65285">
            <w:rPr>
              <w:color w:val="A6A6A6" w:themeColor="background1" w:themeShade="A6"/>
            </w:rPr>
            <w:fldChar w:fldCharType="separate"/>
          </w:r>
          <w:r w:rsidR="00F80103">
            <w:rPr>
              <w:noProof/>
              <w:color w:val="A6A6A6" w:themeColor="background1" w:themeShade="A6"/>
            </w:rPr>
            <w:t>2024</w:t>
          </w:r>
          <w:r w:rsidRPr="00B65285">
            <w:rPr>
              <w:color w:val="A6A6A6" w:themeColor="background1" w:themeShade="A6"/>
            </w:rP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0CC275D" w14:textId="77777777" w:rsidR="009903D7" w:rsidRDefault="009903D7">
          <w:pPr>
            <w:jc w:val="right"/>
          </w:pPr>
          <w:r>
            <w:t xml:space="preserve">Page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F80103">
            <w:rPr>
              <w:rStyle w:val="Nmerodepgina"/>
              <w:noProof/>
            </w:rPr>
            <w:t>22</w:t>
          </w:r>
          <w:r>
            <w:rPr>
              <w:rStyle w:val="Nmerodepgina"/>
            </w:rPr>
            <w:fldChar w:fldCharType="end"/>
          </w:r>
        </w:p>
      </w:tc>
    </w:tr>
  </w:tbl>
  <w:p w14:paraId="2EA07D40" w14:textId="77777777" w:rsidR="009903D7" w:rsidRDefault="009903D7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0EBEDC" w14:textId="77777777" w:rsidR="009903D7" w:rsidRDefault="009903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1DF9D4" w14:textId="77777777" w:rsidR="00180B52" w:rsidRDefault="00180B52">
      <w:pPr>
        <w:spacing w:line="240" w:lineRule="auto"/>
      </w:pPr>
      <w:r>
        <w:separator/>
      </w:r>
    </w:p>
  </w:footnote>
  <w:footnote w:type="continuationSeparator" w:id="0">
    <w:p w14:paraId="2682D4C8" w14:textId="77777777" w:rsidR="00180B52" w:rsidRDefault="00180B5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72A3B0" w14:textId="77777777" w:rsidR="009903D7" w:rsidRDefault="009903D7">
    <w:pPr>
      <w:rPr>
        <w:sz w:val="24"/>
      </w:rPr>
    </w:pPr>
  </w:p>
  <w:p w14:paraId="5AFE75F2" w14:textId="77777777" w:rsidR="009903D7" w:rsidRDefault="009903D7">
    <w:pPr>
      <w:pBdr>
        <w:top w:val="single" w:sz="6" w:space="1" w:color="auto"/>
      </w:pBdr>
      <w:rPr>
        <w:sz w:val="24"/>
      </w:rPr>
    </w:pPr>
  </w:p>
  <w:p w14:paraId="6EFFAB0A" w14:textId="24203332" w:rsidR="009903D7" w:rsidRDefault="009903D7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t>Universidade Estácio de Sá</w:t>
    </w:r>
  </w:p>
  <w:p w14:paraId="61518E93" w14:textId="77777777" w:rsidR="009903D7" w:rsidRDefault="009903D7">
    <w:pPr>
      <w:pBdr>
        <w:bottom w:val="single" w:sz="6" w:space="1" w:color="auto"/>
      </w:pBdr>
      <w:jc w:val="right"/>
      <w:rPr>
        <w:sz w:val="24"/>
      </w:rPr>
    </w:pPr>
  </w:p>
  <w:p w14:paraId="10D785A1" w14:textId="77777777" w:rsidR="009903D7" w:rsidRDefault="009903D7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Estilo1"/>
      <w:tblW w:w="0" w:type="auto"/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9903D7" w14:paraId="122AC8BB" w14:textId="77777777" w:rsidTr="00841E3F">
      <w:tc>
        <w:tcPr>
          <w:tcW w:w="6379" w:type="dxa"/>
        </w:tcPr>
        <w:p w14:paraId="473D0F71" w14:textId="5254F57B" w:rsidR="009903D7" w:rsidRPr="00841E3F" w:rsidRDefault="009903D7" w:rsidP="004E7BED">
          <w:pPr>
            <w:rPr>
              <w:color w:val="A6A6A6" w:themeColor="background1" w:themeShade="A6"/>
            </w:rPr>
          </w:pPr>
          <w:r w:rsidRPr="00841E3F">
            <w:rPr>
              <w:color w:val="A6A6A6" w:themeColor="background1" w:themeShade="A6"/>
            </w:rPr>
            <w:t>CRM4SH</w:t>
          </w:r>
        </w:p>
      </w:tc>
      <w:tc>
        <w:tcPr>
          <w:tcW w:w="3179" w:type="dxa"/>
        </w:tcPr>
        <w:p w14:paraId="0C862AF6" w14:textId="4D8AECA2" w:rsidR="009903D7" w:rsidRPr="00841E3F" w:rsidRDefault="00F80103" w:rsidP="004E7BED">
          <w:pPr>
            <w:tabs>
              <w:tab w:val="left" w:pos="1135"/>
            </w:tabs>
            <w:spacing w:before="40"/>
            <w:ind w:right="68"/>
            <w:rPr>
              <w:color w:val="A6A6A6" w:themeColor="background1" w:themeShade="A6"/>
            </w:rPr>
          </w:pPr>
          <w:r>
            <w:rPr>
              <w:color w:val="A6A6A6" w:themeColor="background1" w:themeShade="A6"/>
            </w:rPr>
            <w:t xml:space="preserve">  Versão:           1.3</w:t>
          </w:r>
        </w:p>
      </w:tc>
    </w:tr>
    <w:tr w:rsidR="009903D7" w14:paraId="5085CE72" w14:textId="77777777" w:rsidTr="00841E3F">
      <w:tc>
        <w:tcPr>
          <w:tcW w:w="6379" w:type="dxa"/>
        </w:tcPr>
        <w:p w14:paraId="0E636B9A" w14:textId="77777777" w:rsidR="009903D7" w:rsidRPr="00841E3F" w:rsidRDefault="009903D7" w:rsidP="00A92C0D">
          <w:pPr>
            <w:rPr>
              <w:color w:val="A6A6A6" w:themeColor="background1" w:themeShade="A6"/>
            </w:rPr>
          </w:pPr>
          <w:r w:rsidRPr="00841E3F">
            <w:rPr>
              <w:color w:val="A6A6A6" w:themeColor="background1" w:themeShade="A6"/>
            </w:rPr>
            <w:t>Especificação de Requisitos de Software</w:t>
          </w:r>
        </w:p>
      </w:tc>
      <w:tc>
        <w:tcPr>
          <w:tcW w:w="3179" w:type="dxa"/>
        </w:tcPr>
        <w:p w14:paraId="1723B93B" w14:textId="3DBC2FB0" w:rsidR="009903D7" w:rsidRPr="00841E3F" w:rsidRDefault="00D622FA" w:rsidP="004E7BED">
          <w:pPr>
            <w:rPr>
              <w:color w:val="A6A6A6" w:themeColor="background1" w:themeShade="A6"/>
            </w:rPr>
          </w:pPr>
          <w:r>
            <w:rPr>
              <w:color w:val="A6A6A6" w:themeColor="background1" w:themeShade="A6"/>
            </w:rPr>
            <w:t xml:space="preserve">  Data:  28</w:t>
          </w:r>
          <w:r w:rsidR="009903D7" w:rsidRPr="00841E3F">
            <w:rPr>
              <w:color w:val="A6A6A6" w:themeColor="background1" w:themeShade="A6"/>
            </w:rPr>
            <w:t>/abril/24</w:t>
          </w:r>
        </w:p>
      </w:tc>
    </w:tr>
    <w:tr w:rsidR="009903D7" w:rsidRPr="004F5CF7" w14:paraId="1ABA7E9B" w14:textId="77777777" w:rsidTr="00841E3F">
      <w:tc>
        <w:tcPr>
          <w:tcW w:w="9558" w:type="dxa"/>
          <w:gridSpan w:val="2"/>
        </w:tcPr>
        <w:p w14:paraId="384DC63A" w14:textId="77777777" w:rsidR="009903D7" w:rsidRPr="00841E3F" w:rsidRDefault="009903D7" w:rsidP="004E7BED">
          <w:pPr>
            <w:rPr>
              <w:color w:val="A6A6A6" w:themeColor="background1" w:themeShade="A6"/>
              <w:lang w:val="en-US"/>
            </w:rPr>
          </w:pPr>
          <w:proofErr w:type="spellStart"/>
          <w:r w:rsidRPr="00841E3F">
            <w:rPr>
              <w:color w:val="A6A6A6" w:themeColor="background1" w:themeShade="A6"/>
              <w:lang w:val="en-US"/>
            </w:rPr>
            <w:t>Costumer</w:t>
          </w:r>
          <w:proofErr w:type="spellEnd"/>
          <w:r w:rsidRPr="00841E3F">
            <w:rPr>
              <w:color w:val="A6A6A6" w:themeColor="background1" w:themeShade="A6"/>
              <w:lang w:val="en-US"/>
            </w:rPr>
            <w:t xml:space="preserve"> Relationship Management for Small Hotels</w:t>
          </w:r>
        </w:p>
      </w:tc>
    </w:tr>
  </w:tbl>
  <w:p w14:paraId="7F97CA7C" w14:textId="77777777" w:rsidR="009903D7" w:rsidRPr="005B41CD" w:rsidRDefault="009903D7">
    <w:pPr>
      <w:pStyle w:val="Cabealho"/>
      <w:rPr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746DA4" w14:textId="77777777" w:rsidR="009903D7" w:rsidRDefault="009903D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6610E55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lvlRestart w:val="0"/>
      <w:lvlText w:val="%1.%2.3"/>
      <w:lvlJc w:val="left"/>
      <w:pPr>
        <w:ind w:left="284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2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4571C9C"/>
    <w:multiLevelType w:val="multilevel"/>
    <w:tmpl w:val="AA4CCDC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7370960"/>
    <w:multiLevelType w:val="hybridMultilevel"/>
    <w:tmpl w:val="4DF88F20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3" w15:restartNumberingAfterBreak="0">
    <w:nsid w:val="38AE3411"/>
    <w:multiLevelType w:val="hybridMultilevel"/>
    <w:tmpl w:val="5E787BE2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4" w15:restartNumberingAfterBreak="0">
    <w:nsid w:val="40745A96"/>
    <w:multiLevelType w:val="hybridMultilevel"/>
    <w:tmpl w:val="F1D879E6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abstractNum w:abstractNumId="5" w15:restartNumberingAfterBreak="0">
    <w:nsid w:val="40EC6812"/>
    <w:multiLevelType w:val="hybridMultilevel"/>
    <w:tmpl w:val="744284B2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abstractNum w:abstractNumId="6" w15:restartNumberingAfterBreak="0">
    <w:nsid w:val="4C0E0436"/>
    <w:multiLevelType w:val="multilevel"/>
    <w:tmpl w:val="E8D03742"/>
    <w:lvl w:ilvl="0">
      <w:start w:val="1"/>
      <w:numFmt w:val="decimal"/>
      <w:pStyle w:val="Ttulo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lvlRestart w:val="0"/>
      <w:pStyle w:val="Ttulo3"/>
      <w:lvlText w:val="3.%2.3"/>
      <w:lvlJc w:val="left"/>
      <w:pPr>
        <w:ind w:left="284" w:firstLine="0"/>
      </w:pPr>
      <w:rPr>
        <w:rFonts w:cs="Times New Roman" w:hint="default"/>
        <w:b w:val="0"/>
        <w:bCs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2.3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4DE212EE"/>
    <w:multiLevelType w:val="hybridMultilevel"/>
    <w:tmpl w:val="CF9E5540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8" w15:restartNumberingAfterBreak="0">
    <w:nsid w:val="536E66B4"/>
    <w:multiLevelType w:val="hybridMultilevel"/>
    <w:tmpl w:val="8EDE5DDE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9" w15:restartNumberingAfterBreak="0">
    <w:nsid w:val="7C285540"/>
    <w:multiLevelType w:val="hybridMultilevel"/>
    <w:tmpl w:val="70C83E90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4"/>
  </w:num>
  <w:num w:numId="5">
    <w:abstractNumId w:val="8"/>
  </w:num>
  <w:num w:numId="6">
    <w:abstractNumId w:val="7"/>
  </w:num>
  <w:num w:numId="7">
    <w:abstractNumId w:val="3"/>
  </w:num>
  <w:num w:numId="8">
    <w:abstractNumId w:val="2"/>
  </w:num>
  <w:num w:numId="9">
    <w:abstractNumId w:val="1"/>
  </w:num>
  <w:num w:numId="1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1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1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3.%2.3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8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1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9">
    <w:abstractNumId w:val="0"/>
  </w:num>
  <w:num w:numId="20">
    <w:abstractNumId w:val="0"/>
  </w:num>
  <w:num w:numId="2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5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6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3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4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8">
    <w:abstractNumId w:val="6"/>
  </w:num>
  <w:num w:numId="29">
    <w:abstractNumId w:val="6"/>
    <w:lvlOverride w:ilvl="0">
      <w:lvl w:ilvl="0">
        <w:start w:val="1"/>
        <w:numFmt w:val="decimal"/>
        <w:pStyle w:val="Ttulo1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Ttulo2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none"/>
        <w:lvlRestart w:val="0"/>
        <w:pStyle w:val="Ttulo3"/>
        <w:lvlText w:val="3.4.3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pStyle w:val="Ttulo4"/>
        <w:lvlText w:val="%1.%2.2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pStyle w:val="Ttulo5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pStyle w:val="Ttulo6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pStyle w:val="Ttulo7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pStyle w:val="Ttulo8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pStyle w:val="Ttulo9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1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2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1.4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1.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3"/>
        <w:lvlJc w:val="left"/>
        <w:pPr>
          <w:ind w:left="284" w:firstLine="0"/>
        </w:pPr>
        <w:rPr>
          <w:rFonts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8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4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9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6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5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6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2.1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2.2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2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1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2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8">
    <w:abstractNumId w:val="0"/>
    <w:lvlOverride w:ilvl="0">
      <w:startOverride w:val="4"/>
      <w:lvl w:ilvl="0">
        <w:start w:val="4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</w:num>
  <w:num w:numId="49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none"/>
        <w:lvlText w:val="4.1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5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none"/>
        <w:lvlText w:val="4.2"/>
        <w:lvlJc w:val="left"/>
        <w:pPr>
          <w:ind w:left="0" w:firstLine="0"/>
        </w:pPr>
        <w:rPr>
          <w:rFonts w:ascii="Arial" w:hAnsi="Arial" w:cs="Arial"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activeWritingStyle w:appName="MSWord" w:lang="en-US" w:vendorID="8" w:dllVersion="513" w:checkStyle="1"/>
  <w:proofState w:spelling="clean" w:grammar="clean"/>
  <w:attachedTemplate r:id="rId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7C0"/>
    <w:rsid w:val="0000032D"/>
    <w:rsid w:val="00003F87"/>
    <w:rsid w:val="00014D02"/>
    <w:rsid w:val="00015EBE"/>
    <w:rsid w:val="00022B6E"/>
    <w:rsid w:val="000342E3"/>
    <w:rsid w:val="00040C1F"/>
    <w:rsid w:val="000454C9"/>
    <w:rsid w:val="00050A0C"/>
    <w:rsid w:val="00052470"/>
    <w:rsid w:val="00052E2A"/>
    <w:rsid w:val="00060153"/>
    <w:rsid w:val="00061A15"/>
    <w:rsid w:val="00063B5A"/>
    <w:rsid w:val="00067E92"/>
    <w:rsid w:val="000740BE"/>
    <w:rsid w:val="000745E7"/>
    <w:rsid w:val="00081C87"/>
    <w:rsid w:val="00091A80"/>
    <w:rsid w:val="00094557"/>
    <w:rsid w:val="000A704E"/>
    <w:rsid w:val="000A79A7"/>
    <w:rsid w:val="000B7314"/>
    <w:rsid w:val="000B7F9D"/>
    <w:rsid w:val="000C13A5"/>
    <w:rsid w:val="000D1AD9"/>
    <w:rsid w:val="000E77B8"/>
    <w:rsid w:val="000F3040"/>
    <w:rsid w:val="000F6C29"/>
    <w:rsid w:val="000F72CC"/>
    <w:rsid w:val="001123D6"/>
    <w:rsid w:val="00113B1F"/>
    <w:rsid w:val="00117252"/>
    <w:rsid w:val="00122B6E"/>
    <w:rsid w:val="00122FB6"/>
    <w:rsid w:val="00125769"/>
    <w:rsid w:val="00140404"/>
    <w:rsid w:val="00145F77"/>
    <w:rsid w:val="00146207"/>
    <w:rsid w:val="00146E3A"/>
    <w:rsid w:val="0014748B"/>
    <w:rsid w:val="00147FBA"/>
    <w:rsid w:val="00161E8A"/>
    <w:rsid w:val="00166C54"/>
    <w:rsid w:val="00173CC1"/>
    <w:rsid w:val="00180555"/>
    <w:rsid w:val="00180B52"/>
    <w:rsid w:val="00184A8C"/>
    <w:rsid w:val="00193751"/>
    <w:rsid w:val="001A10FF"/>
    <w:rsid w:val="001A474B"/>
    <w:rsid w:val="001A7B4D"/>
    <w:rsid w:val="001B2905"/>
    <w:rsid w:val="001B7844"/>
    <w:rsid w:val="001C00EF"/>
    <w:rsid w:val="001C4D36"/>
    <w:rsid w:val="001D6A99"/>
    <w:rsid w:val="001E6708"/>
    <w:rsid w:val="001E703B"/>
    <w:rsid w:val="001F55D9"/>
    <w:rsid w:val="0020254C"/>
    <w:rsid w:val="00211455"/>
    <w:rsid w:val="002150FF"/>
    <w:rsid w:val="00215FB0"/>
    <w:rsid w:val="00221E4A"/>
    <w:rsid w:val="00223999"/>
    <w:rsid w:val="00227611"/>
    <w:rsid w:val="00227A69"/>
    <w:rsid w:val="00232599"/>
    <w:rsid w:val="00236ABC"/>
    <w:rsid w:val="002417E7"/>
    <w:rsid w:val="00260595"/>
    <w:rsid w:val="002626B7"/>
    <w:rsid w:val="00271C67"/>
    <w:rsid w:val="0027436B"/>
    <w:rsid w:val="002968B2"/>
    <w:rsid w:val="002A1177"/>
    <w:rsid w:val="002B24A1"/>
    <w:rsid w:val="002B49ED"/>
    <w:rsid w:val="002C3368"/>
    <w:rsid w:val="002C3F6B"/>
    <w:rsid w:val="002C59B9"/>
    <w:rsid w:val="002D4A5F"/>
    <w:rsid w:val="002D4C6A"/>
    <w:rsid w:val="002D5FFD"/>
    <w:rsid w:val="002E2C8A"/>
    <w:rsid w:val="002F4379"/>
    <w:rsid w:val="002F668C"/>
    <w:rsid w:val="00301C6B"/>
    <w:rsid w:val="00303C77"/>
    <w:rsid w:val="003131AE"/>
    <w:rsid w:val="003332BC"/>
    <w:rsid w:val="00347420"/>
    <w:rsid w:val="00370C34"/>
    <w:rsid w:val="00376602"/>
    <w:rsid w:val="00381E61"/>
    <w:rsid w:val="00382352"/>
    <w:rsid w:val="00386BFA"/>
    <w:rsid w:val="00387C97"/>
    <w:rsid w:val="0039182C"/>
    <w:rsid w:val="00394293"/>
    <w:rsid w:val="003B0E75"/>
    <w:rsid w:val="003C2DE3"/>
    <w:rsid w:val="003C7FDD"/>
    <w:rsid w:val="003D11BA"/>
    <w:rsid w:val="003D435C"/>
    <w:rsid w:val="003E4D2F"/>
    <w:rsid w:val="003E5C7C"/>
    <w:rsid w:val="003F54CD"/>
    <w:rsid w:val="003F7F04"/>
    <w:rsid w:val="00401052"/>
    <w:rsid w:val="00410553"/>
    <w:rsid w:val="0041257F"/>
    <w:rsid w:val="0041385A"/>
    <w:rsid w:val="00414EDA"/>
    <w:rsid w:val="00420B06"/>
    <w:rsid w:val="00423883"/>
    <w:rsid w:val="00424091"/>
    <w:rsid w:val="004333ED"/>
    <w:rsid w:val="004409B1"/>
    <w:rsid w:val="00441F2B"/>
    <w:rsid w:val="00443188"/>
    <w:rsid w:val="00444AD5"/>
    <w:rsid w:val="00454550"/>
    <w:rsid w:val="00454C6F"/>
    <w:rsid w:val="00455D48"/>
    <w:rsid w:val="004733E6"/>
    <w:rsid w:val="00476644"/>
    <w:rsid w:val="00484996"/>
    <w:rsid w:val="0049001E"/>
    <w:rsid w:val="004920C5"/>
    <w:rsid w:val="00493194"/>
    <w:rsid w:val="004A03F6"/>
    <w:rsid w:val="004A7C34"/>
    <w:rsid w:val="004B419D"/>
    <w:rsid w:val="004B721F"/>
    <w:rsid w:val="004C3EE6"/>
    <w:rsid w:val="004D727F"/>
    <w:rsid w:val="004E7BED"/>
    <w:rsid w:val="004F5CF7"/>
    <w:rsid w:val="0050654E"/>
    <w:rsid w:val="005229D3"/>
    <w:rsid w:val="0053004D"/>
    <w:rsid w:val="00537C79"/>
    <w:rsid w:val="00546F43"/>
    <w:rsid w:val="00550D2B"/>
    <w:rsid w:val="00554DFD"/>
    <w:rsid w:val="00557249"/>
    <w:rsid w:val="005609A6"/>
    <w:rsid w:val="00560DBF"/>
    <w:rsid w:val="005723F6"/>
    <w:rsid w:val="00572EDD"/>
    <w:rsid w:val="00586865"/>
    <w:rsid w:val="005B41CD"/>
    <w:rsid w:val="005B4D25"/>
    <w:rsid w:val="005C6B0B"/>
    <w:rsid w:val="005D6290"/>
    <w:rsid w:val="005D6656"/>
    <w:rsid w:val="005E2668"/>
    <w:rsid w:val="005E6DD2"/>
    <w:rsid w:val="006125BC"/>
    <w:rsid w:val="00647121"/>
    <w:rsid w:val="00650720"/>
    <w:rsid w:val="006513CA"/>
    <w:rsid w:val="00664B17"/>
    <w:rsid w:val="00666BC2"/>
    <w:rsid w:val="00673508"/>
    <w:rsid w:val="00673EC7"/>
    <w:rsid w:val="0067556F"/>
    <w:rsid w:val="00680296"/>
    <w:rsid w:val="0068114B"/>
    <w:rsid w:val="006824FB"/>
    <w:rsid w:val="006841C5"/>
    <w:rsid w:val="00690CA6"/>
    <w:rsid w:val="006931B0"/>
    <w:rsid w:val="00697010"/>
    <w:rsid w:val="006A32FF"/>
    <w:rsid w:val="006B019D"/>
    <w:rsid w:val="006B05CC"/>
    <w:rsid w:val="006B5293"/>
    <w:rsid w:val="006B557A"/>
    <w:rsid w:val="006C191B"/>
    <w:rsid w:val="006C32B1"/>
    <w:rsid w:val="006C53B5"/>
    <w:rsid w:val="006C581B"/>
    <w:rsid w:val="006C6049"/>
    <w:rsid w:val="006C6212"/>
    <w:rsid w:val="006C6FB0"/>
    <w:rsid w:val="006F18BA"/>
    <w:rsid w:val="0070348F"/>
    <w:rsid w:val="00705CA0"/>
    <w:rsid w:val="00706837"/>
    <w:rsid w:val="007074C9"/>
    <w:rsid w:val="00715459"/>
    <w:rsid w:val="00725C85"/>
    <w:rsid w:val="007353DB"/>
    <w:rsid w:val="00762402"/>
    <w:rsid w:val="00772435"/>
    <w:rsid w:val="00784515"/>
    <w:rsid w:val="007857A9"/>
    <w:rsid w:val="00791C16"/>
    <w:rsid w:val="007A4956"/>
    <w:rsid w:val="007D41A1"/>
    <w:rsid w:val="007D7D93"/>
    <w:rsid w:val="007E26FB"/>
    <w:rsid w:val="007E6BB2"/>
    <w:rsid w:val="007F11E8"/>
    <w:rsid w:val="008022BD"/>
    <w:rsid w:val="0080763D"/>
    <w:rsid w:val="00816DDF"/>
    <w:rsid w:val="00825B10"/>
    <w:rsid w:val="00841E3F"/>
    <w:rsid w:val="008436A4"/>
    <w:rsid w:val="00846E04"/>
    <w:rsid w:val="008652A6"/>
    <w:rsid w:val="00865964"/>
    <w:rsid w:val="00870C74"/>
    <w:rsid w:val="00872855"/>
    <w:rsid w:val="00874E06"/>
    <w:rsid w:val="008777C7"/>
    <w:rsid w:val="00877DEF"/>
    <w:rsid w:val="008827C7"/>
    <w:rsid w:val="008914CD"/>
    <w:rsid w:val="00894697"/>
    <w:rsid w:val="008B0D8D"/>
    <w:rsid w:val="008B5B74"/>
    <w:rsid w:val="008C2087"/>
    <w:rsid w:val="008C25E4"/>
    <w:rsid w:val="008C7CE4"/>
    <w:rsid w:val="008D0826"/>
    <w:rsid w:val="008D4F87"/>
    <w:rsid w:val="008E56B9"/>
    <w:rsid w:val="008E5B92"/>
    <w:rsid w:val="008E70AA"/>
    <w:rsid w:val="008E7509"/>
    <w:rsid w:val="008E78D4"/>
    <w:rsid w:val="008F6476"/>
    <w:rsid w:val="009028FD"/>
    <w:rsid w:val="009071C6"/>
    <w:rsid w:val="009179DD"/>
    <w:rsid w:val="009224BF"/>
    <w:rsid w:val="00927DE1"/>
    <w:rsid w:val="00933200"/>
    <w:rsid w:val="0093436A"/>
    <w:rsid w:val="0093787D"/>
    <w:rsid w:val="00943AC0"/>
    <w:rsid w:val="00946607"/>
    <w:rsid w:val="0095439B"/>
    <w:rsid w:val="009668FC"/>
    <w:rsid w:val="009703F6"/>
    <w:rsid w:val="009740CB"/>
    <w:rsid w:val="009857EF"/>
    <w:rsid w:val="00990264"/>
    <w:rsid w:val="009903D7"/>
    <w:rsid w:val="00993D3A"/>
    <w:rsid w:val="009A1D3B"/>
    <w:rsid w:val="009A2CE5"/>
    <w:rsid w:val="009A632D"/>
    <w:rsid w:val="009A7229"/>
    <w:rsid w:val="009C3D11"/>
    <w:rsid w:val="009D2E7A"/>
    <w:rsid w:val="009D4905"/>
    <w:rsid w:val="009D663E"/>
    <w:rsid w:val="009E19AA"/>
    <w:rsid w:val="009E28ED"/>
    <w:rsid w:val="009F28C4"/>
    <w:rsid w:val="00A01DE8"/>
    <w:rsid w:val="00A030D9"/>
    <w:rsid w:val="00A21FA6"/>
    <w:rsid w:val="00A4789D"/>
    <w:rsid w:val="00A65E19"/>
    <w:rsid w:val="00A73531"/>
    <w:rsid w:val="00A92C0D"/>
    <w:rsid w:val="00AA18F9"/>
    <w:rsid w:val="00AA40F7"/>
    <w:rsid w:val="00AA4DDB"/>
    <w:rsid w:val="00AB6E5B"/>
    <w:rsid w:val="00AC15A0"/>
    <w:rsid w:val="00AD0D2F"/>
    <w:rsid w:val="00AD6F1A"/>
    <w:rsid w:val="00AE346A"/>
    <w:rsid w:val="00AE4005"/>
    <w:rsid w:val="00AE4B89"/>
    <w:rsid w:val="00AE5C20"/>
    <w:rsid w:val="00AF0945"/>
    <w:rsid w:val="00B05A32"/>
    <w:rsid w:val="00B1046D"/>
    <w:rsid w:val="00B13E57"/>
    <w:rsid w:val="00B14A74"/>
    <w:rsid w:val="00B167C0"/>
    <w:rsid w:val="00B21F99"/>
    <w:rsid w:val="00B256D4"/>
    <w:rsid w:val="00B362C7"/>
    <w:rsid w:val="00B41E93"/>
    <w:rsid w:val="00B47D2A"/>
    <w:rsid w:val="00B544FD"/>
    <w:rsid w:val="00B65285"/>
    <w:rsid w:val="00B85909"/>
    <w:rsid w:val="00B876CB"/>
    <w:rsid w:val="00B927C7"/>
    <w:rsid w:val="00BA42CA"/>
    <w:rsid w:val="00BA7443"/>
    <w:rsid w:val="00BA7E95"/>
    <w:rsid w:val="00BB5EBC"/>
    <w:rsid w:val="00BD2741"/>
    <w:rsid w:val="00BD5054"/>
    <w:rsid w:val="00BD6727"/>
    <w:rsid w:val="00BD6FDC"/>
    <w:rsid w:val="00BE1B26"/>
    <w:rsid w:val="00BE2E34"/>
    <w:rsid w:val="00BF326E"/>
    <w:rsid w:val="00C02ECA"/>
    <w:rsid w:val="00C13093"/>
    <w:rsid w:val="00C23CD5"/>
    <w:rsid w:val="00C26514"/>
    <w:rsid w:val="00C525DE"/>
    <w:rsid w:val="00C569D8"/>
    <w:rsid w:val="00C726D0"/>
    <w:rsid w:val="00C77236"/>
    <w:rsid w:val="00C77526"/>
    <w:rsid w:val="00C776B9"/>
    <w:rsid w:val="00C81573"/>
    <w:rsid w:val="00C83842"/>
    <w:rsid w:val="00C86164"/>
    <w:rsid w:val="00CA37CC"/>
    <w:rsid w:val="00CA5DD1"/>
    <w:rsid w:val="00CB3DE2"/>
    <w:rsid w:val="00CC3257"/>
    <w:rsid w:val="00CC5FAF"/>
    <w:rsid w:val="00CD1934"/>
    <w:rsid w:val="00CE24F1"/>
    <w:rsid w:val="00CE2990"/>
    <w:rsid w:val="00CF2840"/>
    <w:rsid w:val="00CF29DA"/>
    <w:rsid w:val="00CF3D2E"/>
    <w:rsid w:val="00CF4E0D"/>
    <w:rsid w:val="00CF5DDE"/>
    <w:rsid w:val="00CF67F8"/>
    <w:rsid w:val="00CF7BEC"/>
    <w:rsid w:val="00D01247"/>
    <w:rsid w:val="00D056A9"/>
    <w:rsid w:val="00D124BB"/>
    <w:rsid w:val="00D160C6"/>
    <w:rsid w:val="00D23188"/>
    <w:rsid w:val="00D26604"/>
    <w:rsid w:val="00D32918"/>
    <w:rsid w:val="00D329AC"/>
    <w:rsid w:val="00D35C87"/>
    <w:rsid w:val="00D43019"/>
    <w:rsid w:val="00D44A10"/>
    <w:rsid w:val="00D622FA"/>
    <w:rsid w:val="00D77F77"/>
    <w:rsid w:val="00D833EB"/>
    <w:rsid w:val="00D84954"/>
    <w:rsid w:val="00D87CF9"/>
    <w:rsid w:val="00DA3EF8"/>
    <w:rsid w:val="00DA6F2A"/>
    <w:rsid w:val="00DB119A"/>
    <w:rsid w:val="00DB34F0"/>
    <w:rsid w:val="00DC417E"/>
    <w:rsid w:val="00DC46ED"/>
    <w:rsid w:val="00DC5A09"/>
    <w:rsid w:val="00DD1BD0"/>
    <w:rsid w:val="00DD412D"/>
    <w:rsid w:val="00DD6A6F"/>
    <w:rsid w:val="00DD7D29"/>
    <w:rsid w:val="00DE262E"/>
    <w:rsid w:val="00DE4ECF"/>
    <w:rsid w:val="00DE7AD3"/>
    <w:rsid w:val="00DF33B0"/>
    <w:rsid w:val="00DF7383"/>
    <w:rsid w:val="00E03C3A"/>
    <w:rsid w:val="00E05780"/>
    <w:rsid w:val="00E12823"/>
    <w:rsid w:val="00E20B35"/>
    <w:rsid w:val="00E25713"/>
    <w:rsid w:val="00E324EC"/>
    <w:rsid w:val="00E450F3"/>
    <w:rsid w:val="00E52486"/>
    <w:rsid w:val="00E64409"/>
    <w:rsid w:val="00E668BB"/>
    <w:rsid w:val="00E70B0C"/>
    <w:rsid w:val="00E92ABA"/>
    <w:rsid w:val="00E958A8"/>
    <w:rsid w:val="00EA7FE2"/>
    <w:rsid w:val="00EB0317"/>
    <w:rsid w:val="00EB7AFD"/>
    <w:rsid w:val="00EC02E8"/>
    <w:rsid w:val="00EC042E"/>
    <w:rsid w:val="00EC0750"/>
    <w:rsid w:val="00EC0A9E"/>
    <w:rsid w:val="00EC6589"/>
    <w:rsid w:val="00ED5A85"/>
    <w:rsid w:val="00EE08A6"/>
    <w:rsid w:val="00EE7C55"/>
    <w:rsid w:val="00EF298F"/>
    <w:rsid w:val="00EF354D"/>
    <w:rsid w:val="00EF7C4E"/>
    <w:rsid w:val="00EF7F4B"/>
    <w:rsid w:val="00F110A1"/>
    <w:rsid w:val="00F31B0D"/>
    <w:rsid w:val="00F320C9"/>
    <w:rsid w:val="00F35F62"/>
    <w:rsid w:val="00F3637B"/>
    <w:rsid w:val="00F37828"/>
    <w:rsid w:val="00F56AA8"/>
    <w:rsid w:val="00F61BDF"/>
    <w:rsid w:val="00F70C13"/>
    <w:rsid w:val="00F73D4A"/>
    <w:rsid w:val="00F76EE4"/>
    <w:rsid w:val="00F80103"/>
    <w:rsid w:val="00F83280"/>
    <w:rsid w:val="00F844E5"/>
    <w:rsid w:val="00F908B1"/>
    <w:rsid w:val="00F96866"/>
    <w:rsid w:val="00FA08BB"/>
    <w:rsid w:val="00FA0A22"/>
    <w:rsid w:val="00FB1120"/>
    <w:rsid w:val="00FB55E8"/>
    <w:rsid w:val="00FB6A36"/>
    <w:rsid w:val="00FC4B2E"/>
    <w:rsid w:val="00FD1B46"/>
    <w:rsid w:val="00FD3C06"/>
    <w:rsid w:val="00FD7B90"/>
    <w:rsid w:val="00FE3DDA"/>
    <w:rsid w:val="00FE66A7"/>
    <w:rsid w:val="00FE68A6"/>
    <w:rsid w:val="00FF6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73FB55B"/>
  <w15:chartTrackingRefBased/>
  <w15:docId w15:val="{B4DA898F-BDD9-43AA-A8F8-3F8E46EA1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40" w:lineRule="atLeast"/>
    </w:pPr>
    <w:rPr>
      <w:lang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28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28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28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8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8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28"/>
      </w:numPr>
      <w:spacing w:before="240" w:after="6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Recuonormal">
    <w:name w:val="Normal Indent"/>
    <w:basedOn w:val="Normal"/>
    <w:semiHidden/>
    <w:pPr>
      <w:ind w:left="900" w:hanging="900"/>
    </w:pPr>
  </w:style>
  <w:style w:type="paragraph" w:styleId="Sumrio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uiPriority w:val="39"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Corpodetexto">
    <w:name w:val="Body Text"/>
    <w:basedOn w:val="Normal"/>
    <w:semiHidden/>
    <w:pPr>
      <w:keepLines/>
      <w:spacing w:after="120"/>
      <w:ind w:left="720"/>
    </w:p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derodap">
    <w:name w:val="footnote reference"/>
    <w:semiHidden/>
    <w:rPr>
      <w:sz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semiHidden/>
    <w:pPr>
      <w:ind w:left="600"/>
    </w:pPr>
  </w:style>
  <w:style w:type="paragraph" w:styleId="Sumrio5">
    <w:name w:val="toc 5"/>
    <w:basedOn w:val="Normal"/>
    <w:next w:val="Normal"/>
    <w:semiHidden/>
    <w:pPr>
      <w:ind w:left="800"/>
    </w:pPr>
  </w:style>
  <w:style w:type="paragraph" w:styleId="Sumrio6">
    <w:name w:val="toc 6"/>
    <w:basedOn w:val="Normal"/>
    <w:next w:val="Normal"/>
    <w:semiHidden/>
    <w:pPr>
      <w:ind w:left="1000"/>
    </w:pPr>
  </w:style>
  <w:style w:type="paragraph" w:styleId="Sumrio7">
    <w:name w:val="toc 7"/>
    <w:basedOn w:val="Normal"/>
    <w:next w:val="Normal"/>
    <w:semiHidden/>
    <w:pPr>
      <w:ind w:left="1200"/>
    </w:pPr>
  </w:style>
  <w:style w:type="paragraph" w:styleId="Sumrio8">
    <w:name w:val="toc 8"/>
    <w:basedOn w:val="Normal"/>
    <w:next w:val="Normal"/>
    <w:semiHidden/>
    <w:pPr>
      <w:ind w:left="1400"/>
    </w:pPr>
  </w:style>
  <w:style w:type="paragraph" w:styleId="Sumrio9">
    <w:name w:val="toc 9"/>
    <w:basedOn w:val="Normal"/>
    <w:next w:val="Normal"/>
    <w:semiHidden/>
    <w:pPr>
      <w:ind w:left="1600"/>
    </w:pPr>
  </w:style>
  <w:style w:type="paragraph" w:styleId="Corpodetexto2">
    <w:name w:val="Body Text 2"/>
    <w:basedOn w:val="Normal"/>
    <w:semiHidden/>
    <w:rPr>
      <w:i/>
      <w:color w:val="0000FF"/>
    </w:rPr>
  </w:style>
  <w:style w:type="paragraph" w:styleId="Recuodecorpodetexto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9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Corpodetexto"/>
    <w:autoRedefine/>
    <w:rsid w:val="004A03F6"/>
    <w:pPr>
      <w:ind w:left="1418"/>
    </w:pPr>
    <w:rPr>
      <w:rFonts w:ascii="Arial" w:hAnsi="Arial" w:cs="Arial"/>
      <w:bCs/>
      <w:iCs/>
      <w:sz w:val="18"/>
      <w:szCs w:val="18"/>
    </w:rPr>
  </w:style>
  <w:style w:type="character" w:styleId="Hyperlink">
    <w:name w:val="Hyperlink"/>
    <w:semiHidden/>
    <w:rPr>
      <w:color w:val="0000FF"/>
      <w:u w:val="single"/>
    </w:rPr>
  </w:style>
  <w:style w:type="character" w:styleId="HiperlinkVisitado">
    <w:name w:val="FollowedHyperlink"/>
    <w:semiHidden/>
    <w:rPr>
      <w:color w:val="800080"/>
      <w:u w:val="single"/>
    </w:rPr>
  </w:style>
  <w:style w:type="character" w:styleId="Forte">
    <w:name w:val="Strong"/>
    <w:qFormat/>
    <w:rPr>
      <w:b/>
      <w:bCs/>
    </w:rPr>
  </w:style>
  <w:style w:type="paragraph" w:customStyle="1" w:styleId="infoblue0">
    <w:name w:val="infoblue"/>
    <w:basedOn w:val="Normal"/>
    <w:rsid w:val="001A7B4D"/>
    <w:pPr>
      <w:widowControl/>
      <w:spacing w:before="100" w:beforeAutospacing="1" w:after="100" w:afterAutospacing="1" w:line="240" w:lineRule="auto"/>
    </w:pPr>
    <w:rPr>
      <w:rFonts w:ascii="Times" w:hAnsi="Times"/>
    </w:rPr>
  </w:style>
  <w:style w:type="paragraph" w:styleId="PargrafodaLista">
    <w:name w:val="List Paragraph"/>
    <w:basedOn w:val="Normal"/>
    <w:uiPriority w:val="72"/>
    <w:qFormat/>
    <w:rsid w:val="002F4379"/>
    <w:pPr>
      <w:ind w:left="720"/>
      <w:contextualSpacing/>
    </w:pPr>
  </w:style>
  <w:style w:type="table" w:customStyle="1" w:styleId="Estilo1">
    <w:name w:val="Estilo1"/>
    <w:basedOn w:val="Tabelanormal"/>
    <w:uiPriority w:val="99"/>
    <w:rsid w:val="00841E3F"/>
    <w:tblPr/>
  </w:style>
  <w:style w:type="table" w:styleId="Tabelacomgrade">
    <w:name w:val="Table Grid"/>
    <w:basedOn w:val="Tabelanormal"/>
    <w:uiPriority w:val="39"/>
    <w:rsid w:val="00FD1B46"/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E68A6"/>
    <w:pPr>
      <w:widowControl/>
      <w:spacing w:before="100" w:beforeAutospacing="1" w:after="100" w:afterAutospacing="1" w:line="240" w:lineRule="auto"/>
    </w:pPr>
    <w:rPr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6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5.jpe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openxmlformats.org/officeDocument/2006/relationships/image" Target="media/image8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07/relationships/hdphoto" Target="media/hdphoto2.wdp"/><Relationship Id="rId22" Type="http://schemas.openxmlformats.org/officeDocument/2006/relationships/image" Target="media/image10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FFEN\Downloads\Software%20Requirements%20Specification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5B3420-DA0F-4605-AB0C-42C54A8837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Software Requirements Specification</Template>
  <TotalTime>8</TotalTime>
  <Pages>27</Pages>
  <Words>5357</Words>
  <Characters>28931</Characters>
  <Application>Microsoft Office Word</Application>
  <DocSecurity>0</DocSecurity>
  <Lines>241</Lines>
  <Paragraphs>68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Especificação de Requisitos de Software</vt:lpstr>
      <vt:lpstr>Especificação de Requisitos de Software</vt:lpstr>
    </vt:vector>
  </TitlesOfParts>
  <Manager/>
  <Company>ICMC-USP</Company>
  <LinksUpToDate>false</LinksUpToDate>
  <CharactersWithSpaces>34220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&lt;Nome do Projeto&gt;</dc:subject>
  <dc:creator>RIFFEN</dc:creator>
  <cp:keywords/>
  <dc:description/>
  <cp:lastModifiedBy>RIFFEN</cp:lastModifiedBy>
  <cp:revision>7</cp:revision>
  <cp:lastPrinted>2024-04-29T13:48:00Z</cp:lastPrinted>
  <dcterms:created xsi:type="dcterms:W3CDTF">2024-04-29T13:41:00Z</dcterms:created>
  <dcterms:modified xsi:type="dcterms:W3CDTF">2024-04-29T19:06:00Z</dcterms:modified>
  <cp:category/>
</cp:coreProperties>
</file>