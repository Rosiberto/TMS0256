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DE0391">
      <w:pPr>
        <w:pStyle w:val="Ttulo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B167C0">
        <w:t>Especificação de Requisitos de Software</w:t>
      </w:r>
      <w:r>
        <w:fldChar w:fldCharType="end"/>
      </w:r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3B888C44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2A08B8">
        <w:rPr>
          <w:sz w:val="28"/>
        </w:rPr>
        <w:t>1.2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3922CB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09B49E88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6BF0A346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C78D75" w14:textId="5DDC6A8E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58F22E05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0A21B47F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bookmarkStart w:id="1" w:name="_GoBack"/>
      <w:bookmarkEnd w:id="1"/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34D7214E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2E9A003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CC3257" w:rsidRPr="00C81573">
        <w:rPr>
          <w:rFonts w:ascii="Arial" w:hAnsi="Arial" w:cs="Arial"/>
          <w:noProof/>
          <w:sz w:val="18"/>
          <w:szCs w:val="18"/>
        </w:rPr>
        <w:t>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0831D4AF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7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6409A6C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</w:p>
    <w:p w14:paraId="13911754" w14:textId="7EC15050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</w:p>
    <w:p w14:paraId="4038A31E" w14:textId="4206E7DB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</w:p>
    <w:p w14:paraId="57D6992D" w14:textId="2D17DA45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24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EBF4709" w14:textId="09D8F8F4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7</w:t>
      </w:r>
    </w:p>
    <w:p w14:paraId="6B150F7D" w14:textId="3EBE19DB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</w:p>
    <w:p w14:paraId="22002BD8" w14:textId="52356128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</w:p>
    <w:p w14:paraId="7B9EB3A3" w14:textId="484C1B6F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</w:p>
    <w:p w14:paraId="53749C89" w14:textId="0B7FCBC5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5C06D852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9028FD">
        <w:rPr>
          <w:rFonts w:ascii="Arial" w:hAnsi="Arial" w:cs="Arial"/>
          <w:noProof/>
          <w:sz w:val="18"/>
          <w:szCs w:val="18"/>
        </w:rPr>
        <w:t>30</w:t>
      </w:r>
    </w:p>
    <w:p w14:paraId="6787DAFE" w14:textId="3E4F590E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9028FD">
        <w:rPr>
          <w:rFonts w:ascii="Arial" w:hAnsi="Arial" w:cs="Arial"/>
          <w:noProof/>
          <w:sz w:val="18"/>
          <w:szCs w:val="18"/>
        </w:rPr>
        <w:t>30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9028FD">
        <w:rPr>
          <w:rFonts w:ascii="Arial" w:eastAsia="MS Mincho" w:hAnsi="Arial" w:cs="Arial"/>
          <w:sz w:val="18"/>
          <w:szCs w:val="18"/>
        </w:rPr>
        <w:t>30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77777777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846E04">
        <w:br/>
      </w:r>
      <w:r w:rsidR="00FD3C06">
        <w:t>Especificação de Requisitos de Software</w:t>
      </w:r>
      <w:r w:rsidR="00846E04">
        <w:br/>
      </w:r>
    </w:p>
    <w:p w14:paraId="60BAC75E" w14:textId="5AABEE89" w:rsidR="00A92C0D" w:rsidRDefault="00A92C0D" w:rsidP="00F31B0D">
      <w:pPr>
        <w:pStyle w:val="Ttulo1"/>
        <w:numPr>
          <w:ilvl w:val="0"/>
          <w:numId w:val="19"/>
        </w:numPr>
        <w:ind w:left="284"/>
        <w:jc w:val="both"/>
      </w:pPr>
      <w:bookmarkStart w:id="2" w:name="_Toc274957438"/>
      <w:r w:rsidRPr="000A79A7">
        <w:t>Introdução</w:t>
      </w:r>
      <w:bookmarkEnd w:id="2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4A8C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 xml:space="preserve">necessárias para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 xml:space="preserve">testes e </w:t>
      </w:r>
      <w:r w:rsidR="00537C79"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>sistema.</w:t>
      </w:r>
    </w:p>
    <w:p w14:paraId="787F3F55" w14:textId="0E5ADF58" w:rsidR="001A7B4D" w:rsidRPr="002C59B9" w:rsidRDefault="00A92C0D" w:rsidP="00184A8C">
      <w:pPr>
        <w:pStyle w:val="Ttulo2"/>
        <w:numPr>
          <w:ilvl w:val="1"/>
          <w:numId w:val="19"/>
        </w:numPr>
        <w:ind w:left="851"/>
        <w:jc w:val="both"/>
        <w:rPr>
          <w:b w:val="0"/>
        </w:rPr>
      </w:pPr>
      <w:bookmarkStart w:id="3" w:name="_Toc274957439"/>
      <w:r>
        <w:t>Finalidade</w:t>
      </w:r>
      <w:bookmarkEnd w:id="3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2C59B9" w:rsidRPr="002C59B9">
        <w:rPr>
          <w:b w:val="0"/>
          <w:sz w:val="18"/>
          <w:szCs w:val="18"/>
        </w:rPr>
        <w:tab/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e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</w:p>
    <w:p w14:paraId="44AD8615" w14:textId="77777777" w:rsidR="003D11BA" w:rsidRDefault="00A92C0D" w:rsidP="002C3368">
      <w:pPr>
        <w:pStyle w:val="Ttulo2"/>
        <w:numPr>
          <w:ilvl w:val="1"/>
          <w:numId w:val="19"/>
        </w:numPr>
        <w:ind w:left="851"/>
      </w:pPr>
      <w:bookmarkStart w:id="4" w:name="_Toc274957440"/>
      <w:r>
        <w:t>Escopo</w:t>
      </w:r>
      <w:bookmarkEnd w:id="4"/>
      <w:r w:rsidR="003D11BA">
        <w:br/>
      </w:r>
    </w:p>
    <w:p w14:paraId="4FFDA42D" w14:textId="1F6AE515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>ndo voltado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implementações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2E56ED0C" w:rsidR="001A7B4D" w:rsidRPr="001A7B4D" w:rsidRDefault="00846E04" w:rsidP="00EC6589">
      <w:pPr>
        <w:pStyle w:val="InfoBlue"/>
      </w:pPr>
      <w:r>
        <w:br/>
      </w:r>
      <w:r>
        <w:br/>
      </w:r>
      <w:r>
        <w:br/>
      </w:r>
      <w:r>
        <w:br/>
      </w:r>
      <w:r w:rsidR="00227611">
        <w:br/>
      </w:r>
      <w:r>
        <w:br/>
      </w:r>
      <w:r w:rsidR="003D11BA"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8F5BF80">
            <wp:simplePos x="0" y="0"/>
            <wp:positionH relativeFrom="column">
              <wp:posOffset>205740</wp:posOffset>
            </wp:positionH>
            <wp:positionV relativeFrom="paragraph">
              <wp:posOffset>207010</wp:posOffset>
            </wp:positionV>
            <wp:extent cx="5943600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0DA6" w14:textId="530197E6" w:rsidR="00CF5DDE" w:rsidRPr="00CF5DDE" w:rsidRDefault="00A92C0D" w:rsidP="00423883">
      <w:pPr>
        <w:pStyle w:val="Ttulo2"/>
        <w:numPr>
          <w:ilvl w:val="1"/>
          <w:numId w:val="19"/>
        </w:numPr>
        <w:tabs>
          <w:tab w:val="left" w:pos="851"/>
        </w:tabs>
        <w:ind w:left="851"/>
      </w:pPr>
      <w:bookmarkStart w:id="5" w:name="_Toc274957441"/>
      <w:r>
        <w:lastRenderedPageBreak/>
        <w:t>Definições, Acrônimos, e Abreviações</w:t>
      </w:r>
      <w:bookmarkEnd w:id="5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Suportabilidade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EC6589">
      <w:pPr>
        <w:pStyle w:val="InfoBlue"/>
      </w:pPr>
    </w:p>
    <w:p w14:paraId="7451E3E9" w14:textId="4A218E12" w:rsidR="00A92C0D" w:rsidRDefault="00A92C0D" w:rsidP="002C3368">
      <w:pPr>
        <w:pStyle w:val="Ttulo2"/>
        <w:numPr>
          <w:ilvl w:val="1"/>
          <w:numId w:val="19"/>
        </w:numPr>
        <w:ind w:left="851"/>
      </w:pPr>
      <w:bookmarkStart w:id="6" w:name="_Toc274957443"/>
      <w:r>
        <w:t>Visão Geral</w:t>
      </w:r>
      <w:bookmarkEnd w:id="6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EC6589">
      <w:pPr>
        <w:pStyle w:val="InfoBlue"/>
      </w:pPr>
    </w:p>
    <w:p w14:paraId="5E7F9063" w14:textId="0C8D379C" w:rsidR="00A92C0D" w:rsidRDefault="00A92C0D" w:rsidP="002C3368">
      <w:pPr>
        <w:pStyle w:val="Ttulo1"/>
        <w:numPr>
          <w:ilvl w:val="0"/>
          <w:numId w:val="19"/>
        </w:numPr>
        <w:ind w:left="284"/>
      </w:pPr>
      <w:bookmarkStart w:id="7" w:name="_Toc274957444"/>
      <w:r>
        <w:t>Descrição Geral</w:t>
      </w:r>
      <w:bookmarkEnd w:id="7"/>
    </w:p>
    <w:p w14:paraId="5ED30A4B" w14:textId="77777777" w:rsidR="00B927C7" w:rsidRDefault="00B927C7" w:rsidP="00B927C7"/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funcionalidades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544A0D28" w:rsidR="00B927C7" w:rsidRPr="00557249" w:rsidRDefault="001D6A99" w:rsidP="002C3368">
      <w:pPr>
        <w:ind w:left="28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lastRenderedPageBreak/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5C8C9679" w:rsidR="00557249" w:rsidRPr="00894697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7353DB">
        <w:rPr>
          <w:rFonts w:ascii="Arial" w:hAnsi="Arial" w:cs="Arial"/>
          <w:sz w:val="18"/>
          <w:szCs w:val="18"/>
        </w:rPr>
        <w:br/>
      </w: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8" w:name="_Toc274957445"/>
      <w:r>
        <w:t>Requisitos Específicos</w:t>
      </w:r>
      <w:bookmarkEnd w:id="8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obrigatória</w:t>
            </w:r>
            <w:r>
              <w:t>: Precisa realizar para próxima etapa.</w:t>
            </w:r>
          </w:p>
        </w:tc>
      </w:tr>
      <w:tr w:rsidR="00FD1B46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567B1E9A" w:rsidR="00FD1B46" w:rsidRDefault="00C05C57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1" locked="0" layoutInCell="1" allowOverlap="1" wp14:anchorId="4C51CD91" wp14:editId="37F2B92D">
                  <wp:simplePos x="0" y="0"/>
                  <wp:positionH relativeFrom="column">
                    <wp:posOffset>901065</wp:posOffset>
                  </wp:positionH>
                  <wp:positionV relativeFrom="paragraph">
                    <wp:posOffset>635</wp:posOffset>
                  </wp:positionV>
                  <wp:extent cx="388620" cy="707289"/>
                  <wp:effectExtent l="0" t="0" r="0" b="0"/>
                  <wp:wrapTight wrapText="bothSides">
                    <wp:wrapPolygon edited="0">
                      <wp:start x="0" y="0"/>
                      <wp:lineTo x="0" y="20960"/>
                      <wp:lineTo x="20118" y="20960"/>
                      <wp:lineTo x="20118" y="0"/>
                      <wp:lineTo x="0" y="0"/>
                    </wp:wrapPolygon>
                  </wp:wrapTight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70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23" w:type="dxa"/>
          </w:tcPr>
          <w:p w14:paraId="6C9677C8" w14:textId="77777777" w:rsidR="00FD1B46" w:rsidRDefault="00FD1B46" w:rsidP="00FD1B46">
            <w:pPr>
              <w:jc w:val="center"/>
            </w:pPr>
            <w:r w:rsidRPr="00C21051">
              <w:rPr>
                <w:b/>
                <w:bCs/>
              </w:rPr>
              <w:t>Atores</w:t>
            </w:r>
            <w:r>
              <w:t>: Gerente, Recepcionista e Cliente.</w:t>
            </w:r>
          </w:p>
        </w:tc>
      </w:tr>
    </w:tbl>
    <w:p w14:paraId="609A947C" w14:textId="0DF58D2B" w:rsidR="00FD1B46" w:rsidRDefault="000342E3" w:rsidP="006A32FF">
      <w:pPr>
        <w:pStyle w:val="Ttulo1"/>
        <w:numPr>
          <w:ilvl w:val="0"/>
          <w:numId w:val="0"/>
        </w:numPr>
        <w:ind w:left="851"/>
      </w:pPr>
      <w:r w:rsidRPr="0053004D">
        <w:rPr>
          <w:sz w:val="20"/>
        </w:rPr>
        <w:t>Casos de uso</w:t>
      </w:r>
      <w:r w:rsidR="00DC5A09">
        <w:rPr>
          <w:sz w:val="20"/>
        </w:rPr>
        <w:t xml:space="preserve"> e Fluxos</w:t>
      </w:r>
      <w:r w:rsidR="00FD1B46">
        <w:rPr>
          <w:sz w:val="20"/>
        </w:rPr>
        <w:br/>
      </w:r>
    </w:p>
    <w:p w14:paraId="1302461C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342E3">
        <w:br/>
      </w:r>
    </w:p>
    <w:p w14:paraId="471F9494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r w:rsidR="000342E3" w:rsidRPr="000342E3">
        <w:rPr>
          <w:sz w:val="20"/>
        </w:rPr>
        <w:lastRenderedPageBreak/>
        <w:t xml:space="preserve">a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  <w:lang w:eastAsia="pt-BR"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registar e atualizar a entrada do cliente (Check-in) com ou sem reserva prévia, deve indicar o número de pessoas, número(s)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lastRenderedPageBreak/>
        <w:t xml:space="preserve">b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D47D03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D47D03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D47D03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D47D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D47D03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D47D03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D47D03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D47D03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FD1B46" w14:paraId="03D0AA39" w14:textId="77777777" w:rsidTr="00D47D03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D47D03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D47D03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D47D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D47D03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D47D03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D47D03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serviços oferecidos (alojamento e café da manhã, alojamento e pequeno almoço, alojamento e café da manhã e pequeno almoço e janta, alojamento e janta, só alojamento.) e respectivo preço diário em função da época do ano e do número de pessoas.</w:t>
            </w:r>
          </w:p>
        </w:tc>
      </w:tr>
      <w:tr w:rsidR="00EB0317" w14:paraId="66032782" w14:textId="77777777" w:rsidTr="00D47D03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com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D47D03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D47D03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Cadastrar a função recepcionista com o nome, login, senha.</w:t>
            </w:r>
          </w:p>
        </w:tc>
      </w:tr>
      <w:tr w:rsidR="00EB0317" w14:paraId="31348D3D" w14:textId="77777777" w:rsidTr="00D47D03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D47D03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D47D03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D47D03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D47D03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D47D03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Uma vez já registrado poderá acessa o sistema por meio do número de cliente e senha, os clientes registrados devem ter acesso ás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r w:rsidR="00DC5A09">
        <w:rPr>
          <w:sz w:val="20"/>
        </w:rPr>
        <w:lastRenderedPageBreak/>
        <w:t>d</w:t>
      </w:r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AA6758" w14:textId="0465005A" w:rsidR="00A92C0D" w:rsidRDefault="00FF6325" w:rsidP="003E5C7C">
      <w:pPr>
        <w:pStyle w:val="Ttulo1"/>
        <w:numPr>
          <w:ilvl w:val="0"/>
          <w:numId w:val="0"/>
        </w:numPr>
        <w:ind w:left="851"/>
      </w:pPr>
      <w:r>
        <w:br/>
      </w:r>
      <w:r w:rsidR="00DC5A09">
        <w:rPr>
          <w:sz w:val="20"/>
        </w:rPr>
        <w:t>e</w:t>
      </w:r>
      <w:r w:rsidRPr="00FF6325">
        <w:rPr>
          <w:sz w:val="20"/>
        </w:rPr>
        <w:t xml:space="preserve"> –</w:t>
      </w:r>
      <w:r w:rsidR="00DC5A09">
        <w:rPr>
          <w:sz w:val="20"/>
        </w:rPr>
        <w:t xml:space="preserve"> Fluxo do </w:t>
      </w:r>
      <w:r w:rsidRPr="00FF6325">
        <w:rPr>
          <w:sz w:val="20"/>
        </w:rPr>
        <w:t xml:space="preserve">Sistema </w:t>
      </w:r>
      <w:r>
        <w:rPr>
          <w:sz w:val="20"/>
        </w:rPr>
        <w:t>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146207">
        <w:rPr>
          <w:noProof/>
          <w:sz w:val="20"/>
          <w:lang w:eastAsia="pt-BR"/>
        </w:rPr>
        <w:drawing>
          <wp:inline distT="0" distB="0" distL="0" distR="0" wp14:anchorId="7EEF191A" wp14:editId="1709AAF6">
            <wp:extent cx="2933700" cy="2655080"/>
            <wp:effectExtent l="0" t="0" r="0" b="0"/>
            <wp:docPr id="108641814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69" cy="2658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DC5A09">
        <w:rPr>
          <w:sz w:val="20"/>
        </w:rPr>
        <w:br/>
      </w:r>
      <w:r w:rsidR="009703F6"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lastRenderedPageBreak/>
        <w:t>f</w:t>
      </w:r>
      <w:r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DC5A09">
        <w:rPr>
          <w:sz w:val="20"/>
        </w:rPr>
        <w:t xml:space="preserve">Fluxo do </w:t>
      </w:r>
      <w:r>
        <w:rPr>
          <w:sz w:val="20"/>
        </w:rPr>
        <w:t>Sistema Software</w:t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t>g</w:t>
      </w:r>
      <w:r>
        <w:rPr>
          <w:sz w:val="20"/>
        </w:rPr>
        <w:t xml:space="preserve"> – </w:t>
      </w:r>
      <w:r w:rsidR="00DC5A09">
        <w:rPr>
          <w:sz w:val="20"/>
        </w:rPr>
        <w:t xml:space="preserve">Fluxo de </w:t>
      </w:r>
      <w:r w:rsidR="00AD6F1A">
        <w:rPr>
          <w:sz w:val="20"/>
        </w:rPr>
        <w:t>Alojamentos</w:t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6"/>
      <w:r>
        <w:t xml:space="preserve">Requisitos </w:t>
      </w:r>
      <w:r w:rsidR="00A92C0D">
        <w:t>Funciona</w:t>
      </w:r>
      <w:r>
        <w:t>is</w:t>
      </w:r>
      <w:bookmarkEnd w:id="9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10099CE9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784515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ealiza</w:t>
      </w:r>
      <w:r w:rsidR="00772435">
        <w:rPr>
          <w:rFonts w:ascii="Arial" w:hAnsi="Arial" w:cs="Arial"/>
          <w:sz w:val="18"/>
          <w:szCs w:val="18"/>
        </w:rPr>
        <w:t xml:space="preserve"> registro ou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AF0945">
        <w:rPr>
          <w:rFonts w:ascii="Arial" w:hAnsi="Arial" w:cs="Arial"/>
          <w:sz w:val="18"/>
          <w:szCs w:val="18"/>
        </w:rPr>
        <w:t>atualização</w:t>
      </w:r>
      <w:r w:rsidRPr="00BA7443">
        <w:rPr>
          <w:rFonts w:ascii="Arial" w:hAnsi="Arial" w:cs="Arial"/>
          <w:sz w:val="18"/>
          <w:szCs w:val="18"/>
        </w:rPr>
        <w:t xml:space="preserve"> na disponibilização dos serviços (alojamento e café da manhã, alojamento e pequeno almoço, alojamento e café da manhã e pequeno almoço e janta, al</w:t>
      </w:r>
      <w:r w:rsidR="002A1177">
        <w:rPr>
          <w:rFonts w:ascii="Arial" w:hAnsi="Arial" w:cs="Arial"/>
          <w:sz w:val="18"/>
          <w:szCs w:val="18"/>
        </w:rPr>
        <w:t>ojamento e janta, só alojamento</w:t>
      </w:r>
      <w:r w:rsidRPr="00BA7443">
        <w:rPr>
          <w:rFonts w:ascii="Arial" w:hAnsi="Arial" w:cs="Arial"/>
          <w:sz w:val="18"/>
          <w:szCs w:val="18"/>
        </w:rPr>
        <w:t xml:space="preserve">) e valores conforme o período do </w:t>
      </w:r>
      <w:r w:rsidR="002A1177">
        <w:rPr>
          <w:rFonts w:ascii="Arial" w:hAnsi="Arial" w:cs="Arial"/>
          <w:sz w:val="18"/>
          <w:szCs w:val="18"/>
        </w:rPr>
        <w:t xml:space="preserve">ano e o quantitativo de pessoas </w:t>
      </w:r>
      <w:r w:rsidRPr="00BA7443">
        <w:rPr>
          <w:rFonts w:ascii="Arial" w:hAnsi="Arial" w:cs="Arial"/>
          <w:sz w:val="18"/>
          <w:szCs w:val="18"/>
        </w:rPr>
        <w:t>interessada</w:t>
      </w:r>
      <w:r w:rsidR="002A1177">
        <w:rPr>
          <w:rFonts w:ascii="Arial" w:hAnsi="Arial" w:cs="Arial"/>
          <w:sz w:val="18"/>
          <w:szCs w:val="18"/>
        </w:rPr>
        <w:t xml:space="preserve">s </w:t>
      </w:r>
      <w:r w:rsidRPr="00BA7443">
        <w:rPr>
          <w:rFonts w:ascii="Arial" w:hAnsi="Arial" w:cs="Arial"/>
          <w:sz w:val="18"/>
          <w:szCs w:val="18"/>
        </w:rPr>
        <w:t>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DF15456" w14:textId="296E8600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2968B2">
        <w:rPr>
          <w:rFonts w:ascii="Arial" w:hAnsi="Arial" w:cs="Arial"/>
          <w:sz w:val="18"/>
          <w:szCs w:val="18"/>
        </w:rPr>
        <w:t>Realiza o r</w:t>
      </w:r>
      <w:r w:rsidRPr="00BA7443">
        <w:rPr>
          <w:rFonts w:ascii="Arial" w:hAnsi="Arial" w:cs="Arial"/>
          <w:sz w:val="18"/>
          <w:szCs w:val="18"/>
        </w:rPr>
        <w:t>egistr</w:t>
      </w:r>
      <w:r w:rsidR="002968B2">
        <w:rPr>
          <w:rFonts w:ascii="Arial" w:hAnsi="Arial" w:cs="Arial"/>
          <w:sz w:val="18"/>
          <w:szCs w:val="18"/>
        </w:rPr>
        <w:t>o ou atualização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2968B2">
        <w:rPr>
          <w:rFonts w:ascii="Arial" w:hAnsi="Arial" w:cs="Arial"/>
          <w:sz w:val="18"/>
          <w:szCs w:val="18"/>
        </w:rPr>
        <w:t>d</w:t>
      </w:r>
      <w:r w:rsidRPr="00BA7443">
        <w:rPr>
          <w:rFonts w:ascii="Arial" w:hAnsi="Arial" w:cs="Arial"/>
          <w:sz w:val="18"/>
          <w:szCs w:val="18"/>
        </w:rPr>
        <w:t>o número e a capacidade de cada quarto</w:t>
      </w:r>
      <w:r w:rsidR="002968B2">
        <w:rPr>
          <w:rFonts w:ascii="Arial" w:hAnsi="Arial" w:cs="Arial"/>
          <w:sz w:val="18"/>
          <w:szCs w:val="18"/>
        </w:rPr>
        <w:t>, bem como características do mesmo.</w:t>
      </w:r>
      <w:r>
        <w:rPr>
          <w:rFonts w:ascii="Arial" w:hAnsi="Arial" w:cs="Arial"/>
          <w:sz w:val="18"/>
          <w:szCs w:val="18"/>
        </w:rPr>
        <w:br/>
      </w: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246DC0F" w14:textId="5C2ABFD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784515">
        <w:rPr>
          <w:rFonts w:ascii="Arial" w:hAnsi="Arial" w:cs="Arial"/>
          <w:sz w:val="18"/>
          <w:szCs w:val="18"/>
        </w:rPr>
        <w:t>Realiza</w:t>
      </w:r>
      <w:r w:rsidR="002968B2">
        <w:rPr>
          <w:rFonts w:ascii="Arial" w:hAnsi="Arial" w:cs="Arial"/>
          <w:sz w:val="18"/>
          <w:szCs w:val="18"/>
        </w:rPr>
        <w:t xml:space="preserve"> o</w:t>
      </w:r>
      <w:r w:rsidRPr="00BA7443">
        <w:rPr>
          <w:rFonts w:ascii="Arial" w:hAnsi="Arial" w:cs="Arial"/>
          <w:sz w:val="18"/>
          <w:szCs w:val="18"/>
        </w:rPr>
        <w:t xml:space="preserve"> registro dos funcionários que terão acesso ao sistema, os dados coletados serão nome, login</w:t>
      </w:r>
      <w:r w:rsidR="002A1177">
        <w:rPr>
          <w:rFonts w:ascii="Arial" w:hAnsi="Arial" w:cs="Arial"/>
          <w:sz w:val="18"/>
          <w:szCs w:val="18"/>
        </w:rPr>
        <w:t>,</w:t>
      </w:r>
      <w:r w:rsidRPr="00BA7443">
        <w:rPr>
          <w:rFonts w:ascii="Arial" w:hAnsi="Arial" w:cs="Arial"/>
          <w:sz w:val="18"/>
          <w:szCs w:val="18"/>
        </w:rPr>
        <w:t xml:space="preserve"> senha e função.</w:t>
      </w:r>
      <w:r>
        <w:rPr>
          <w:rFonts w:ascii="Arial" w:hAnsi="Arial" w:cs="Arial"/>
          <w:sz w:val="18"/>
          <w:szCs w:val="18"/>
        </w:rPr>
        <w:br/>
      </w:r>
    </w:p>
    <w:p w14:paraId="27B2FB83" w14:textId="3D50FFDE" w:rsidR="00386BFA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CA37CC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</w:p>
    <w:p w14:paraId="4B84ACF3" w14:textId="77777777" w:rsidR="00F35F62" w:rsidRDefault="00F35F62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32186A56" w14:textId="618E961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lastRenderedPageBreak/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Pr="00784515">
        <w:rPr>
          <w:rFonts w:ascii="Arial" w:hAnsi="Arial" w:cs="Arial"/>
          <w:b/>
          <w:bCs/>
          <w:sz w:val="18"/>
          <w:szCs w:val="18"/>
        </w:rPr>
        <w:t>lientes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6DB43C9B" w14:textId="1AD34D28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784515">
        <w:rPr>
          <w:rFonts w:ascii="Arial" w:hAnsi="Arial" w:cs="Arial"/>
          <w:sz w:val="18"/>
          <w:szCs w:val="18"/>
        </w:rPr>
        <w:t xml:space="preserve"> utilizador deve indicar o nome, nacionalidade, data de nascimento, morada, telefone, número e data de bilhete de identidade ou passaporte e e-mail. O sistema deve atribuir automaticamente um número de cliente sequencial. No caso de clientes com e-mail, o sistema deve gerar automaticamente uma senha que é enviada por correio eletrônico para o cliente.</w:t>
      </w:r>
      <w:r>
        <w:rPr>
          <w:rFonts w:ascii="Arial" w:hAnsi="Arial" w:cs="Arial"/>
          <w:sz w:val="18"/>
          <w:szCs w:val="18"/>
        </w:rPr>
        <w:br/>
      </w:r>
    </w:p>
    <w:p w14:paraId="5EFC67A5" w14:textId="11285CEE" w:rsidR="00F35F62" w:rsidRPr="00BA7443" w:rsidRDefault="00784515" w:rsidP="0078451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56E62A7A" w14:textId="1F7958D8" w:rsidR="00386BFA" w:rsidRPr="00D84954" w:rsidRDefault="009A7229" w:rsidP="009A722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noProof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1" locked="0" layoutInCell="1" allowOverlap="1" wp14:anchorId="5261E611" wp14:editId="7274C998">
            <wp:simplePos x="0" y="0"/>
            <wp:positionH relativeFrom="column">
              <wp:posOffset>742950</wp:posOffset>
            </wp:positionH>
            <wp:positionV relativeFrom="paragraph">
              <wp:posOffset>175260</wp:posOffset>
            </wp:positionV>
            <wp:extent cx="2768600" cy="1924050"/>
            <wp:effectExtent l="0" t="0" r="0" b="0"/>
            <wp:wrapTopAndBottom/>
            <wp:docPr id="4996390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906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4954">
        <w:rPr>
          <w:rFonts w:ascii="Arial" w:hAnsi="Arial" w:cs="Arial"/>
          <w:sz w:val="18"/>
          <w:szCs w:val="18"/>
        </w:rPr>
        <w:t>Fluxo do evento:</w:t>
      </w:r>
    </w:p>
    <w:p w14:paraId="1160F37E" w14:textId="10AB877C" w:rsidR="00386BFA" w:rsidRDefault="00386BFA" w:rsidP="00386BFA">
      <w:pPr>
        <w:spacing w:line="276" w:lineRule="auto"/>
        <w:rPr>
          <w:sz w:val="18"/>
          <w:szCs w:val="18"/>
        </w:rPr>
      </w:pP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18FE513B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1F55D9">
        <w:rPr>
          <w:rFonts w:ascii="Arial" w:hAnsi="Arial" w:cs="Arial"/>
          <w:b/>
          <w:bCs/>
          <w:sz w:val="18"/>
          <w:szCs w:val="18"/>
        </w:rPr>
        <w:t>3.1.6 [RF006] Alterar Dados de Cliente</w:t>
      </w:r>
      <w:r w:rsidR="00FD7B90">
        <w:rPr>
          <w:rFonts w:ascii="Arial" w:hAnsi="Arial" w:cs="Arial"/>
          <w:b/>
          <w:bCs/>
          <w:sz w:val="18"/>
          <w:szCs w:val="18"/>
        </w:rPr>
        <w:t>s</w:t>
      </w:r>
      <w:r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40AE106E" w:rsidR="00D84954" w:rsidRDefault="00140404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2179ED52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D84954">
        <w:rPr>
          <w:rFonts w:ascii="Arial" w:hAnsi="Arial" w:cs="Arial"/>
          <w:sz w:val="18"/>
          <w:szCs w:val="18"/>
        </w:rPr>
        <w:t xml:space="preserve"> utilizador deverá contabilizar o número de pessoas, a data de entrada e saída prevista e os serviços que o cliente irá usufruir (alojamento e café da manhã, alojamento e pequeno almoço, alojamento e café da manhã e pequeno almoço e janta, alojamento e janta, só alojamento.) e dados de cartão de crédito(validado). O sistema deve atribuir automaticamente um número de reserva e não confirmar reservas não validadas.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6FEA18" w14:textId="3C238EB8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0EF3E735" w14:textId="4CFA5F31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010DF7DC" w14:textId="1104555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9E0B50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6E4BDA80" wp14:editId="6F0A5B28">
            <wp:extent cx="5253046" cy="2927350"/>
            <wp:effectExtent l="0" t="0" r="5080" b="6350"/>
            <wp:docPr id="7092707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0713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212" cy="29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F2E4F24" w14:textId="79CECD3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</w:p>
    <w:p w14:paraId="4C46B524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444982EB" w14:textId="73F09617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931B0">
        <w:rPr>
          <w:rFonts w:ascii="Arial" w:hAnsi="Arial" w:cs="Arial"/>
          <w:sz w:val="18"/>
          <w:szCs w:val="18"/>
        </w:rPr>
        <w:t xml:space="preserve">O utilizador deve indicar a quantidade de pessoas, quantidade de quartos, data prevista, serviço escolhido, dados do cartão de crédito e validação do mesmo. Após a validação, o sistema automaticamente irá gerar um número referente a estadia, além disso, os quartos já ocupados não devem ficar disponíveis para efetuação </w:t>
      </w:r>
      <w:r w:rsidR="006C6049">
        <w:rPr>
          <w:rFonts w:ascii="Arial" w:hAnsi="Arial" w:cs="Arial"/>
          <w:sz w:val="18"/>
          <w:szCs w:val="18"/>
        </w:rPr>
        <w:t>e utilização</w:t>
      </w:r>
      <w:r w:rsidR="006931B0">
        <w:rPr>
          <w:rFonts w:ascii="Arial" w:hAnsi="Arial" w:cs="Arial"/>
          <w:sz w:val="18"/>
          <w:szCs w:val="18"/>
        </w:rPr>
        <w:t xml:space="preserve"> do mesmo.</w:t>
      </w:r>
      <w:r>
        <w:rPr>
          <w:rFonts w:ascii="Arial" w:hAnsi="Arial" w:cs="Arial"/>
          <w:sz w:val="18"/>
          <w:szCs w:val="18"/>
        </w:rPr>
        <w:br/>
      </w:r>
    </w:p>
    <w:p w14:paraId="475AB55B" w14:textId="4A8D8604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834081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3E36755E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AC0D548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6EE59955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149327F" w14:textId="62C306B8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4529666A" wp14:editId="604ABC42">
            <wp:extent cx="5080000" cy="2675603"/>
            <wp:effectExtent l="0" t="0" r="6350" b="0"/>
            <wp:docPr id="8593047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4720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326" cy="26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77777777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58E8D52A" w14:textId="01ED6034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 realizando a mudança de quarto. O cálculo deverá ser realizado caso as características do quarto sejam diferentes.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2D116326" w14:textId="7D5F7B8B" w:rsidR="00E70B0C" w:rsidRDefault="00CB3DE2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6931B0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6E2E9E2" w14:textId="77777777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lastRenderedPageBreak/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45192824" w14:textId="7D53B74B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8436A4">
        <w:rPr>
          <w:rFonts w:ascii="Arial" w:hAnsi="Arial" w:cs="Arial"/>
          <w:sz w:val="18"/>
          <w:szCs w:val="18"/>
        </w:rPr>
        <w:t xml:space="preserve">egistra a saída do cliente do estabelecimento e </w:t>
      </w:r>
      <w:r>
        <w:rPr>
          <w:rFonts w:ascii="Arial" w:hAnsi="Arial" w:cs="Arial"/>
          <w:sz w:val="18"/>
          <w:szCs w:val="18"/>
        </w:rPr>
        <w:t xml:space="preserve">realiza a </w:t>
      </w:r>
      <w:r w:rsidRPr="008436A4">
        <w:rPr>
          <w:rFonts w:ascii="Arial" w:hAnsi="Arial" w:cs="Arial"/>
          <w:sz w:val="18"/>
          <w:szCs w:val="18"/>
        </w:rPr>
        <w:t>emi</w:t>
      </w:r>
      <w:r>
        <w:rPr>
          <w:rFonts w:ascii="Arial" w:hAnsi="Arial" w:cs="Arial"/>
          <w:sz w:val="18"/>
          <w:szCs w:val="18"/>
        </w:rPr>
        <w:t>ssão de</w:t>
      </w:r>
      <w:r w:rsidRPr="008436A4">
        <w:rPr>
          <w:rFonts w:ascii="Arial" w:hAnsi="Arial" w:cs="Arial"/>
          <w:sz w:val="18"/>
          <w:szCs w:val="18"/>
        </w:rPr>
        <w:t xml:space="preserve"> nota comprovando o </w:t>
      </w:r>
      <w:proofErr w:type="spellStart"/>
      <w:r w:rsidRPr="008436A4">
        <w:rPr>
          <w:rFonts w:ascii="Arial" w:hAnsi="Arial" w:cs="Arial"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sz w:val="18"/>
          <w:szCs w:val="18"/>
        </w:rPr>
        <w:t>-out.</w:t>
      </w:r>
      <w:r>
        <w:rPr>
          <w:rFonts w:ascii="Arial" w:hAnsi="Arial" w:cs="Arial"/>
          <w:sz w:val="18"/>
          <w:szCs w:val="18"/>
        </w:rPr>
        <w:br/>
      </w:r>
    </w:p>
    <w:p w14:paraId="2480BD73" w14:textId="49D52BEE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  <w:t xml:space="preserve">Fluxo de </w:t>
      </w:r>
      <w:proofErr w:type="gramStart"/>
      <w:r w:rsidR="009668FC">
        <w:rPr>
          <w:rFonts w:ascii="Arial" w:hAnsi="Arial" w:cs="Arial"/>
          <w:sz w:val="18"/>
          <w:szCs w:val="18"/>
        </w:rPr>
        <w:t>Evento:</w:t>
      </w:r>
      <w:r w:rsidR="009668FC">
        <w:rPr>
          <w:rFonts w:ascii="Arial" w:hAnsi="Arial" w:cs="Arial"/>
          <w:sz w:val="18"/>
          <w:szCs w:val="18"/>
        </w:rPr>
        <w:br/>
      </w:r>
      <w:r w:rsidR="009668FC"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54AB9952" wp14:editId="5625C3F1">
            <wp:extent cx="1171878" cy="1435100"/>
            <wp:effectExtent l="0" t="0" r="9525" b="0"/>
            <wp:docPr id="13660623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2380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7289" cy="14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FC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A01DE8" w:rsidRPr="00A01DE8">
        <w:rPr>
          <w:rFonts w:ascii="Arial" w:hAnsi="Arial" w:cs="Arial"/>
          <w:b/>
          <w:bCs/>
          <w:sz w:val="18"/>
          <w:szCs w:val="18"/>
        </w:rPr>
        <w:t>3.1.13</w:t>
      </w:r>
      <w:proofErr w:type="gramEnd"/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[RF013] Trocar 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79F09B2C" w14:textId="6C90DC64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  <w:r>
        <w:rPr>
          <w:rFonts w:ascii="Arial" w:hAnsi="Arial" w:cs="Arial"/>
          <w:sz w:val="18"/>
          <w:szCs w:val="18"/>
        </w:rPr>
        <w:br/>
      </w: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D1C5EDE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 Especí</w:t>
      </w:r>
      <w:r w:rsidRPr="00A01DE8">
        <w:rPr>
          <w:rFonts w:ascii="Arial" w:hAnsi="Arial" w:cs="Arial"/>
          <w:b/>
          <w:bCs/>
          <w:sz w:val="18"/>
          <w:szCs w:val="18"/>
        </w:rPr>
        <w:t>fico</w:t>
      </w:r>
      <w:r w:rsidRPr="00A01DE8">
        <w:rPr>
          <w:rFonts w:ascii="Arial" w:hAnsi="Arial" w:cs="Arial"/>
          <w:b/>
          <w:bCs/>
          <w:sz w:val="18"/>
          <w:szCs w:val="18"/>
        </w:rPr>
        <w:br/>
        <w:t xml:space="preserve"> </w:t>
      </w:r>
    </w:p>
    <w:p w14:paraId="17A8F981" w14:textId="587218E2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 xml:space="preserve">egistro </w:t>
      </w:r>
      <w:r w:rsidR="00454C6F">
        <w:rPr>
          <w:rFonts w:ascii="Arial" w:hAnsi="Arial" w:cs="Arial"/>
          <w:sz w:val="18"/>
          <w:szCs w:val="18"/>
        </w:rPr>
        <w:t xml:space="preserve">de </w:t>
      </w:r>
      <w:r w:rsidRPr="00A01DE8">
        <w:rPr>
          <w:rFonts w:ascii="Arial" w:hAnsi="Arial" w:cs="Arial"/>
          <w:sz w:val="18"/>
          <w:szCs w:val="18"/>
        </w:rPr>
        <w:t>maneiras</w:t>
      </w:r>
      <w:r>
        <w:rPr>
          <w:rFonts w:ascii="Arial" w:hAnsi="Arial" w:cs="Arial"/>
          <w:sz w:val="18"/>
          <w:szCs w:val="18"/>
        </w:rPr>
        <w:t xml:space="preserve"> </w:t>
      </w:r>
      <w:r w:rsidR="00454C6F">
        <w:rPr>
          <w:rFonts w:ascii="Arial" w:hAnsi="Arial" w:cs="Arial"/>
          <w:sz w:val="18"/>
          <w:szCs w:val="18"/>
        </w:rPr>
        <w:t>diferentes</w:t>
      </w:r>
      <w:r w:rsidRPr="00A01DE8">
        <w:rPr>
          <w:rFonts w:ascii="Arial" w:hAnsi="Arial" w:cs="Arial"/>
          <w:sz w:val="18"/>
          <w:szCs w:val="18"/>
        </w:rPr>
        <w:t xml:space="preserve"> de contatar o cliente</w:t>
      </w:r>
      <w:r w:rsidR="00454C6F">
        <w:rPr>
          <w:rFonts w:ascii="Arial" w:hAnsi="Arial" w:cs="Arial"/>
          <w:sz w:val="18"/>
          <w:szCs w:val="18"/>
        </w:rPr>
        <w:t>, necessário para clientes que precisam ser contatados de uma forma especifica não habitual. Exemplo:</w:t>
      </w:r>
      <w:r w:rsidRPr="00A01DE8">
        <w:rPr>
          <w:rFonts w:ascii="Arial" w:hAnsi="Arial" w:cs="Arial"/>
          <w:sz w:val="18"/>
          <w:szCs w:val="18"/>
        </w:rPr>
        <w:t xml:space="preserve"> (cartas, fax)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46A59F56" w14:textId="12325D1A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  <w:r>
        <w:rPr>
          <w:rFonts w:ascii="Arial" w:hAnsi="Arial" w:cs="Arial"/>
          <w:sz w:val="18"/>
          <w:szCs w:val="18"/>
        </w:rPr>
        <w:br/>
      </w:r>
    </w:p>
    <w:p w14:paraId="23ED2738" w14:textId="77777777" w:rsidR="0068114B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797A4A39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37E5DFF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E8F20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09AC492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2C740BC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7AF5A47D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69F92B7" w14:textId="5C0651BB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lastRenderedPageBreak/>
        <w:t>3.1.17 [RF017] Relatório de Estatísticas</w:t>
      </w:r>
      <w:r>
        <w:rPr>
          <w:rFonts w:ascii="Arial" w:hAnsi="Arial" w:cs="Arial"/>
          <w:sz w:val="18"/>
          <w:szCs w:val="18"/>
        </w:rPr>
        <w:br/>
      </w:r>
    </w:p>
    <w:p w14:paraId="12CC75C9" w14:textId="7D6042D8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E33D844" w14:textId="418D629A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0F3040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04ED833A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7341981" wp14:editId="479F2224">
            <wp:extent cx="3831274" cy="2902689"/>
            <wp:effectExtent l="0" t="0" r="0" b="0"/>
            <wp:docPr id="94547178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07" cy="290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3B3C6D89" w14:textId="58D1B402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disponibilidades de serviços e área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br/>
      </w:r>
    </w:p>
    <w:p w14:paraId="418FE556" w14:textId="797A427B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lastRenderedPageBreak/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485DF546" w14:textId="241EFEB5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  <w:r>
        <w:rPr>
          <w:rFonts w:ascii="Arial" w:hAnsi="Arial" w:cs="Arial"/>
          <w:sz w:val="18"/>
          <w:szCs w:val="18"/>
        </w:rPr>
        <w:br/>
      </w:r>
    </w:p>
    <w:p w14:paraId="2FA4C65F" w14:textId="7519F3A0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7B128EAA" wp14:editId="1C9401E8">
            <wp:extent cx="5295900" cy="4076700"/>
            <wp:effectExtent l="0" t="0" r="0" b="0"/>
            <wp:docPr id="14376204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48"/>
      <w:r>
        <w:t xml:space="preserve">Requisitos </w:t>
      </w:r>
      <w:bookmarkEnd w:id="10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53BA6C30" w14:textId="3B3E8F03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>utadores, tablets, smartphones) e c</w:t>
      </w:r>
      <w:r w:rsidRPr="00B256D4">
        <w:rPr>
          <w:rFonts w:ascii="Arial" w:hAnsi="Arial"/>
          <w:bCs/>
          <w:sz w:val="18"/>
          <w:szCs w:val="18"/>
        </w:rPr>
        <w:t>ompatibilidade com diferentes nave</w:t>
      </w:r>
      <w:r w:rsidR="00E958A8">
        <w:rPr>
          <w:rFonts w:ascii="Arial" w:hAnsi="Arial"/>
          <w:bCs/>
          <w:sz w:val="18"/>
          <w:szCs w:val="18"/>
        </w:rPr>
        <w:t>gadores e sistemas operacionais.</w:t>
      </w:r>
      <w:r>
        <w:rPr>
          <w:rFonts w:ascii="Arial" w:hAnsi="Arial"/>
          <w:b/>
        </w:rPr>
        <w:br/>
      </w: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5FD40CAD" w14:textId="01391BCA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 resp</w:t>
      </w:r>
      <w:r w:rsidR="00E958A8">
        <w:rPr>
          <w:rFonts w:ascii="Arial" w:hAnsi="Arial"/>
          <w:bCs/>
          <w:sz w:val="18"/>
          <w:szCs w:val="18"/>
        </w:rPr>
        <w:t>osta rápidos e eficiência geral.</w:t>
      </w:r>
      <w:r w:rsidR="00122FB6">
        <w:rPr>
          <w:rFonts w:ascii="Arial" w:hAnsi="Arial"/>
          <w:bCs/>
          <w:sz w:val="18"/>
          <w:szCs w:val="18"/>
        </w:rPr>
        <w:br/>
      </w:r>
      <w:r w:rsidR="00122FB6">
        <w:rPr>
          <w:rFonts w:ascii="Arial" w:hAnsi="Arial"/>
          <w:bCs/>
          <w:sz w:val="18"/>
          <w:szCs w:val="18"/>
        </w:rPr>
        <w:br/>
      </w:r>
      <w:r w:rsidRPr="00B256D4">
        <w:rPr>
          <w:rFonts w:ascii="Arial" w:hAnsi="Arial"/>
          <w:bCs/>
          <w:sz w:val="18"/>
          <w:szCs w:val="18"/>
        </w:rPr>
        <w:br/>
      </w: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lastRenderedPageBreak/>
        <w:t>3.2.3 [NF003] Requisito de Segurança</w:t>
      </w:r>
      <w:r>
        <w:rPr>
          <w:rFonts w:ascii="Arial" w:hAnsi="Arial"/>
          <w:b/>
        </w:rPr>
        <w:br/>
      </w:r>
    </w:p>
    <w:p w14:paraId="7B280702" w14:textId="1162094C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 criptografia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  <w:r w:rsidRPr="00B256D4">
        <w:rPr>
          <w:rFonts w:ascii="Arial" w:hAnsi="Arial"/>
          <w:bCs/>
        </w:rPr>
        <w:br/>
      </w: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5E87126B" w14:textId="23A7ED8A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  <w:r w:rsidRPr="00B256D4">
        <w:rPr>
          <w:rFonts w:ascii="Arial" w:hAnsi="Arial"/>
          <w:bCs/>
          <w:sz w:val="18"/>
          <w:szCs w:val="18"/>
        </w:rPr>
        <w:br/>
      </w: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54BE3974" w14:textId="77777777" w:rsidR="00DF33B0" w:rsidRPr="00DF33B0" w:rsidRDefault="00DF33B0" w:rsidP="00DF33B0"/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1" w:name="_Toc274957450"/>
      <w:r>
        <w:t>Atributos do Sistema de Software</w:t>
      </w:r>
      <w:bookmarkEnd w:id="11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218FBBEB" w14:textId="12902D75" w:rsidR="00227A69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  <w:r w:rsidR="00825B10">
        <w:rPr>
          <w:rFonts w:ascii="Arial" w:hAnsi="Arial" w:cs="Arial"/>
          <w:bCs/>
          <w:sz w:val="18"/>
          <w:szCs w:val="18"/>
        </w:rPr>
        <w:br/>
      </w:r>
      <w:r w:rsidR="00215FB0">
        <w:rPr>
          <w:rFonts w:ascii="Arial" w:hAnsi="Arial" w:cs="Arial"/>
          <w:bCs/>
          <w:sz w:val="18"/>
          <w:szCs w:val="18"/>
        </w:rPr>
        <w:br/>
      </w:r>
      <w:r w:rsidR="00B05A32">
        <w:rPr>
          <w:rFonts w:ascii="Arial" w:hAnsi="Arial" w:cs="Arial"/>
          <w:bCs/>
          <w:sz w:val="18"/>
          <w:szCs w:val="18"/>
        </w:rPr>
        <w:br/>
      </w: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lastRenderedPageBreak/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>Página de Login</w:t>
      </w:r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de login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3D5C4B96" w14:textId="661236CD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D124BB">
        <w:rPr>
          <w:rFonts w:ascii="Arial" w:hAnsi="Arial" w:cs="Arial"/>
          <w:sz w:val="18"/>
          <w:szCs w:val="18"/>
        </w:rPr>
        <w:t>.</w:t>
      </w:r>
    </w:p>
    <w:p w14:paraId="7CBB4459" w14:textId="77777777" w:rsidR="00D124BB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61A4184D" w14:textId="1147DECF" w:rsidR="00227A69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  <w:r w:rsidR="00D23188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B05A32">
        <w:rPr>
          <w:rFonts w:ascii="Arial" w:hAnsi="Arial" w:cs="Arial"/>
          <w:sz w:val="18"/>
          <w:szCs w:val="18"/>
        </w:rPr>
        <w:br/>
      </w:r>
      <w:r w:rsidR="00DB34F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</w:p>
    <w:p w14:paraId="7455AD69" w14:textId="748E657F" w:rsidR="00227A69" w:rsidRDefault="00227A69" w:rsidP="002C3368">
      <w:pPr>
        <w:pStyle w:val="Ttulo3"/>
        <w:numPr>
          <w:ilvl w:val="2"/>
          <w:numId w:val="37"/>
        </w:numPr>
        <w:tabs>
          <w:tab w:val="left" w:pos="1134"/>
        </w:tabs>
        <w:ind w:left="1134"/>
      </w:pPr>
      <w:r w:rsidRPr="00A65E19">
        <w:rPr>
          <w:b/>
          <w:i w:val="0"/>
        </w:rPr>
        <w:lastRenderedPageBreak/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77777777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7777777" w:rsidR="00AE346A" w:rsidRPr="00AE346A" w:rsidRDefault="00AE346A" w:rsidP="00AE346A"/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6B019D">
        <w:rPr>
          <w:rFonts w:ascii="Arial" w:hAnsi="Arial" w:cs="Arial"/>
          <w:b/>
          <w:bCs/>
          <w:sz w:val="18"/>
          <w:szCs w:val="18"/>
        </w:rPr>
        <w:t>APIs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APIs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APIs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441F2B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39E9F284" w14:textId="6A948F03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compatibilidade e integração adequada.</w:t>
      </w:r>
    </w:p>
    <w:p w14:paraId="3C9152A7" w14:textId="7702B965" w:rsidR="00546F43" w:rsidRDefault="00546F43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3E8F446A" w14:textId="77777777" w:rsidR="00AC15A0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9F117A4" w14:textId="2AA9EC87" w:rsidR="00381E61" w:rsidRPr="00381E61" w:rsidRDefault="00546F43" w:rsidP="002C3368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DC417E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381E61">
        <w:rPr>
          <w:rFonts w:ascii="Arial" w:hAnsi="Arial" w:cs="Arial"/>
          <w:sz w:val="18"/>
          <w:szCs w:val="18"/>
        </w:rPr>
        <w:br/>
      </w:r>
      <w:r w:rsidR="00381E61" w:rsidRPr="00381E61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="00381E61"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682A1C9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45EDE6B" w14:textId="33668E98" w:rsidR="00227A69" w:rsidRPr="00CF3D2E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funcionamento harmonioso do sistema como um todo.</w:t>
      </w:r>
      <w:r w:rsidR="00CF3D2E"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>: A rede local do hotel permite a comunicação entre os diferentes dispositivos, incluindo servidores, terminais, dispositivos IoT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6BDA52DE" w14:textId="77777777" w:rsidR="00E668BB" w:rsidRDefault="00E668BB" w:rsidP="00E668BB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DBBA41A" w14:textId="77777777" w:rsidR="00DD1BD0" w:rsidRDefault="00DD1BD0" w:rsidP="00067E92">
      <w:pPr>
        <w:ind w:left="1418"/>
        <w:rPr>
          <w:rFonts w:ascii="Arial" w:hAnsi="Arial" w:cs="Arial"/>
          <w:sz w:val="18"/>
          <w:szCs w:val="18"/>
        </w:rPr>
      </w:pPr>
    </w:p>
    <w:p w14:paraId="037C1FEA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1A470239" w14:textId="77777777" w:rsidR="008B0D8D" w:rsidRDefault="008B0D8D" w:rsidP="00067E92">
      <w:pPr>
        <w:ind w:left="1418"/>
        <w:rPr>
          <w:rFonts w:ascii="Arial" w:hAnsi="Arial" w:cs="Arial"/>
          <w:sz w:val="18"/>
          <w:szCs w:val="18"/>
        </w:rPr>
      </w:pPr>
    </w:p>
    <w:p w14:paraId="4BE10A2E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568788CC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067E92">
      <w:pPr>
        <w:pStyle w:val="Ttulo3"/>
        <w:numPr>
          <w:ilvl w:val="2"/>
          <w:numId w:val="41"/>
        </w:numPr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Pr="00B876CB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6A27D146" w14:textId="7A2EA1B7" w:rsidR="00476644" w:rsidRPr="00476644" w:rsidRDefault="00476644" w:rsidP="00386BFA">
      <w:pPr>
        <w:pStyle w:val="Corpodetexto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14944C84" w14:textId="7BB30E36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aéreas, etc.</w:t>
      </w:r>
    </w:p>
    <w:p w14:paraId="18480E84" w14:textId="62A9D1E0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autenticação ou taxas de uso.</w:t>
      </w:r>
    </w:p>
    <w:p w14:paraId="620517E9" w14:textId="167FE83F" w:rsidR="00725C85" w:rsidRDefault="00B876CB" w:rsidP="00725C85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725C85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66ED50FD" w14:textId="0C8EEC45" w:rsidR="001A474B" w:rsidRDefault="00145F77" w:rsidP="00D87CF9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73500C33" w14:textId="2DBB0D1B" w:rsidR="001A474B" w:rsidRDefault="00B05A32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3A92E35A" w14:textId="3E4B8C3E" w:rsidR="006B5293" w:rsidRPr="006B5293" w:rsidRDefault="006B5293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440375A2" w14:textId="6499E08C" w:rsidR="008E70AA" w:rsidRPr="00CF7BEC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  <w:r w:rsidR="0020254C" w:rsidRPr="00560DBF">
        <w:rPr>
          <w:b/>
        </w:rPr>
        <w:br/>
      </w: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2" w:name="_Toc274957456"/>
      <w:r>
        <w:t>Outros Requisitos</w:t>
      </w:r>
      <w:bookmarkEnd w:id="12"/>
      <w:r w:rsidR="007F11E8">
        <w:br/>
      </w:r>
    </w:p>
    <w:p w14:paraId="39E63030" w14:textId="77777777" w:rsidR="00A92C0D" w:rsidRPr="00DE262E" w:rsidRDefault="005B4D25" w:rsidP="00067E92">
      <w:pPr>
        <w:pStyle w:val="Ttulo3"/>
        <w:numPr>
          <w:ilvl w:val="2"/>
          <w:numId w:val="30"/>
        </w:numPr>
        <w:ind w:left="1134"/>
        <w:rPr>
          <w:b/>
          <w:i w:val="0"/>
        </w:rPr>
      </w:pPr>
      <w:bookmarkStart w:id="13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3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6C191B">
      <w:pPr>
        <w:pStyle w:val="Ttulo4"/>
        <w:numPr>
          <w:ilvl w:val="3"/>
          <w:numId w:val="31"/>
        </w:numPr>
        <w:ind w:left="1418"/>
      </w:pPr>
      <w:r w:rsidRPr="00FE66A7">
        <w:rPr>
          <w:b/>
        </w:rPr>
        <w:t>[RU001] Facilidade de Aprendizado</w:t>
      </w:r>
    </w:p>
    <w:p w14:paraId="4ED37BCD" w14:textId="30E8ADA5" w:rsidR="00A92C0D" w:rsidRDefault="000F6C29" w:rsidP="006C191B">
      <w:pPr>
        <w:pStyle w:val="Ttulo4"/>
        <w:numPr>
          <w:ilvl w:val="0"/>
          <w:numId w:val="0"/>
        </w:numPr>
        <w:ind w:left="1418"/>
        <w:jc w:val="both"/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  <w:r w:rsidR="00484996">
        <w:br/>
      </w:r>
    </w:p>
    <w:p w14:paraId="254C8093" w14:textId="77777777" w:rsidR="003332BC" w:rsidRPr="003332BC" w:rsidRDefault="006125BC" w:rsidP="003332BC">
      <w:pPr>
        <w:pStyle w:val="Ttulo4"/>
        <w:numPr>
          <w:ilvl w:val="3"/>
          <w:numId w:val="32"/>
        </w:numPr>
        <w:tabs>
          <w:tab w:val="left" w:pos="1418"/>
        </w:tabs>
        <w:ind w:left="1418"/>
      </w:pPr>
      <w:r w:rsidRPr="00FE66A7">
        <w:rPr>
          <w:b/>
        </w:rPr>
        <w:t>[RU002] Facilidade de Uso</w:t>
      </w:r>
    </w:p>
    <w:p w14:paraId="22414390" w14:textId="1C361F9C" w:rsidR="006125BC" w:rsidRDefault="006125BC" w:rsidP="003332BC">
      <w:pPr>
        <w:pStyle w:val="Ttulo4"/>
        <w:numPr>
          <w:ilvl w:val="0"/>
          <w:numId w:val="0"/>
        </w:numPr>
        <w:tabs>
          <w:tab w:val="left" w:pos="1418"/>
        </w:tabs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  <w:r w:rsidR="00484996">
        <w:br/>
      </w:r>
    </w:p>
    <w:p w14:paraId="5D948D29" w14:textId="5CC3B761" w:rsidR="003332BC" w:rsidRPr="003332BC" w:rsidRDefault="006125BC" w:rsidP="00386BFA">
      <w:pPr>
        <w:pStyle w:val="Ttulo4"/>
        <w:numPr>
          <w:ilvl w:val="3"/>
          <w:numId w:val="45"/>
        </w:numPr>
        <w:ind w:left="1418"/>
      </w:pPr>
      <w:r w:rsidRPr="00FE66A7">
        <w:rPr>
          <w:b/>
        </w:rPr>
        <w:t>[RU003] Produtividade</w:t>
      </w:r>
    </w:p>
    <w:p w14:paraId="3CC9A7DB" w14:textId="25D76262" w:rsidR="006125BC" w:rsidRDefault="006125BC" w:rsidP="003332BC">
      <w:pPr>
        <w:pStyle w:val="Ttulo4"/>
        <w:numPr>
          <w:ilvl w:val="0"/>
          <w:numId w:val="0"/>
        </w:numPr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3332BC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ab/>
        <w:t xml:space="preserve">usuários </w:t>
      </w:r>
      <w:r w:rsidRPr="0067556F">
        <w:rPr>
          <w:sz w:val="18"/>
          <w:szCs w:val="18"/>
        </w:rPr>
        <w:t>experientes, onde determinadas ações sejam realizadas com menos esforço.</w:t>
      </w:r>
      <w:r w:rsidR="00484996">
        <w:br/>
      </w:r>
    </w:p>
    <w:p w14:paraId="745B683E" w14:textId="35713D18" w:rsidR="006125BC" w:rsidRPr="006125BC" w:rsidRDefault="006125BC" w:rsidP="006C191B">
      <w:pPr>
        <w:pStyle w:val="Ttulo4"/>
        <w:numPr>
          <w:ilvl w:val="3"/>
          <w:numId w:val="33"/>
        </w:numPr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067E92">
      <w:pPr>
        <w:pStyle w:val="Ttulo3"/>
        <w:numPr>
          <w:ilvl w:val="2"/>
          <w:numId w:val="34"/>
        </w:numPr>
        <w:ind w:left="1134"/>
        <w:rPr>
          <w:b/>
          <w:i w:val="0"/>
        </w:rPr>
      </w:pPr>
      <w:bookmarkStart w:id="14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4"/>
    </w:p>
    <w:p w14:paraId="2444CDA4" w14:textId="77777777" w:rsidR="00DE4ECF" w:rsidRPr="00DE4ECF" w:rsidRDefault="00DE4ECF" w:rsidP="00927DE1">
      <w:pPr>
        <w:pStyle w:val="Corpodetexto"/>
        <w:ind w:left="0"/>
      </w:pPr>
    </w:p>
    <w:p w14:paraId="37310514" w14:textId="45138645" w:rsidR="00650720" w:rsidRPr="00650720" w:rsidRDefault="005C6B0B" w:rsidP="006C191B">
      <w:pPr>
        <w:pStyle w:val="Ttulo4"/>
        <w:numPr>
          <w:ilvl w:val="3"/>
          <w:numId w:val="42"/>
        </w:numPr>
        <w:ind w:left="1418"/>
      </w:pPr>
      <w:bookmarkStart w:id="15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23D7661F" w14:textId="77777777" w:rsidR="00125769" w:rsidRDefault="00125769" w:rsidP="00650720">
      <w:pPr>
        <w:pStyle w:val="Ttulo4"/>
        <w:numPr>
          <w:ilvl w:val="0"/>
          <w:numId w:val="0"/>
        </w:numPr>
        <w:ind w:left="1418"/>
      </w:pPr>
    </w:p>
    <w:p w14:paraId="7D079AE8" w14:textId="6E9C9113" w:rsidR="001E6708" w:rsidRPr="001E6708" w:rsidRDefault="00CF7BEC" w:rsidP="00650720">
      <w:pPr>
        <w:pStyle w:val="Ttulo4"/>
        <w:numPr>
          <w:ilvl w:val="0"/>
          <w:numId w:val="0"/>
        </w:numPr>
        <w:ind w:left="1418"/>
      </w:pPr>
      <w:r>
        <w:br/>
      </w: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1405A889" w14:textId="75DA69A9" w:rsidR="00F76EE4" w:rsidRPr="00F76EE4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  <w:r w:rsidR="00484996">
        <w:br/>
      </w:r>
    </w:p>
    <w:p w14:paraId="381F50F5" w14:textId="77777777" w:rsidR="00A92C0D" w:rsidRPr="00DE262E" w:rsidRDefault="00015EBE" w:rsidP="00067E92">
      <w:pPr>
        <w:pStyle w:val="Ttulo3"/>
        <w:numPr>
          <w:ilvl w:val="2"/>
          <w:numId w:val="29"/>
        </w:numPr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Suportabilidade</w:t>
      </w:r>
      <w:bookmarkEnd w:id="15"/>
      <w:r w:rsidR="00697010">
        <w:rPr>
          <w:b/>
          <w:i w:val="0"/>
        </w:rPr>
        <w:br/>
      </w:r>
    </w:p>
    <w:p w14:paraId="5BAA3B6D" w14:textId="7658EFCD" w:rsidR="006C191B" w:rsidRDefault="00697010" w:rsidP="00003F87">
      <w:pPr>
        <w:pStyle w:val="Ttulo4"/>
        <w:numPr>
          <w:ilvl w:val="3"/>
          <w:numId w:val="18"/>
        </w:numPr>
        <w:ind w:left="1418"/>
        <w:rPr>
          <w:b/>
        </w:rPr>
      </w:pPr>
      <w:r>
        <w:rPr>
          <w:b/>
        </w:rPr>
        <w:t>[RS001] Instalação</w:t>
      </w:r>
    </w:p>
    <w:p w14:paraId="2471A1E5" w14:textId="01F52E82" w:rsidR="00A92C0D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4CF494D1" w14:textId="7199473C" w:rsidR="006C191B" w:rsidRDefault="00697010" w:rsidP="00003F87">
      <w:pPr>
        <w:pStyle w:val="Ttulo4"/>
        <w:numPr>
          <w:ilvl w:val="3"/>
          <w:numId w:val="46"/>
        </w:numPr>
        <w:ind w:left="1418"/>
        <w:rPr>
          <w:b/>
        </w:rPr>
      </w:pPr>
      <w:r>
        <w:rPr>
          <w:b/>
        </w:rPr>
        <w:t>[RS002] Extensibilidade</w:t>
      </w:r>
    </w:p>
    <w:p w14:paraId="365C8E55" w14:textId="05914CC2" w:rsidR="00697010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204EC09C" w14:textId="47E3E3AE" w:rsidR="006C191B" w:rsidRDefault="00DB119A" w:rsidP="00650720">
      <w:pPr>
        <w:pStyle w:val="Ttulo4"/>
        <w:numPr>
          <w:ilvl w:val="0"/>
          <w:numId w:val="0"/>
        </w:numPr>
        <w:ind w:left="1418"/>
        <w:rPr>
          <w:b/>
        </w:rPr>
      </w:pPr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697010" w:rsidRPr="00650720">
        <w:rPr>
          <w:b/>
        </w:rPr>
        <w:t xml:space="preserve">[RS003] </w:t>
      </w:r>
      <w:r w:rsidR="006C191B">
        <w:rPr>
          <w:b/>
        </w:rPr>
        <w:t>Manutenibilidade</w:t>
      </w:r>
    </w:p>
    <w:p w14:paraId="58CCA5AC" w14:textId="083FE53C" w:rsidR="00650720" w:rsidRDefault="00697010" w:rsidP="006C191B">
      <w:pPr>
        <w:pStyle w:val="Ttulo4"/>
        <w:numPr>
          <w:ilvl w:val="0"/>
          <w:numId w:val="0"/>
        </w:numPr>
        <w:ind w:left="1418"/>
        <w:jc w:val="both"/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  <w:r w:rsidR="002D4A5F" w:rsidRPr="00650720">
        <w:rPr>
          <w:rFonts w:cs="Arial"/>
          <w:sz w:val="18"/>
          <w:szCs w:val="18"/>
        </w:rPr>
        <w:br/>
      </w:r>
    </w:p>
    <w:p w14:paraId="1FB468BD" w14:textId="77777777" w:rsidR="00650720" w:rsidRDefault="00650720" w:rsidP="00650720"/>
    <w:p w14:paraId="6722ECEE" w14:textId="77777777" w:rsidR="00650720" w:rsidRDefault="00650720" w:rsidP="00650720"/>
    <w:p w14:paraId="41E8513C" w14:textId="77777777" w:rsidR="00650720" w:rsidRDefault="00650720" w:rsidP="00650720"/>
    <w:p w14:paraId="08813E6C" w14:textId="77777777" w:rsidR="00650720" w:rsidRDefault="00650720" w:rsidP="00650720"/>
    <w:p w14:paraId="61445D9E" w14:textId="77777777" w:rsidR="00650720" w:rsidRDefault="00650720" w:rsidP="00650720"/>
    <w:p w14:paraId="16C872EF" w14:textId="77777777" w:rsidR="00650720" w:rsidRDefault="00650720" w:rsidP="00650720"/>
    <w:p w14:paraId="22EDE9F5" w14:textId="77777777" w:rsidR="00650720" w:rsidRDefault="00650720" w:rsidP="00650720"/>
    <w:p w14:paraId="1C351926" w14:textId="77777777" w:rsidR="00650720" w:rsidRDefault="00650720" w:rsidP="00650720"/>
    <w:p w14:paraId="3C1282AC" w14:textId="77777777" w:rsidR="00650720" w:rsidRDefault="00650720" w:rsidP="00650720"/>
    <w:p w14:paraId="2D2BDF58" w14:textId="77777777" w:rsidR="00650720" w:rsidRDefault="00650720" w:rsidP="00650720"/>
    <w:p w14:paraId="07240B2A" w14:textId="77777777" w:rsidR="00650720" w:rsidRDefault="00650720" w:rsidP="00650720"/>
    <w:p w14:paraId="0CCCF5B8" w14:textId="77777777" w:rsidR="00650720" w:rsidRDefault="00650720" w:rsidP="00650720"/>
    <w:p w14:paraId="2DFB54CF" w14:textId="77777777" w:rsidR="00650720" w:rsidRDefault="00650720" w:rsidP="00650720"/>
    <w:p w14:paraId="65CB6AAA" w14:textId="77777777" w:rsidR="00586865" w:rsidRDefault="00586865" w:rsidP="00650720"/>
    <w:p w14:paraId="47C7F1C5" w14:textId="77777777" w:rsidR="00586865" w:rsidRDefault="00586865" w:rsidP="00650720"/>
    <w:p w14:paraId="5C92EFA0" w14:textId="77777777" w:rsidR="00586865" w:rsidRDefault="00586865" w:rsidP="00650720"/>
    <w:p w14:paraId="0BFFBDE5" w14:textId="77777777" w:rsidR="00586865" w:rsidRDefault="00586865" w:rsidP="00650720"/>
    <w:p w14:paraId="6D24BBD3" w14:textId="77777777" w:rsidR="00586865" w:rsidRDefault="00586865" w:rsidP="00650720"/>
    <w:p w14:paraId="1DF14F2F" w14:textId="77777777" w:rsidR="00650720" w:rsidRDefault="00650720" w:rsidP="00650720"/>
    <w:p w14:paraId="4D778A93" w14:textId="77777777" w:rsidR="00650720" w:rsidRDefault="00650720" w:rsidP="00650720"/>
    <w:p w14:paraId="7E0C14B2" w14:textId="77777777" w:rsidR="00650720" w:rsidRDefault="00650720" w:rsidP="00650720"/>
    <w:p w14:paraId="3082F510" w14:textId="77777777" w:rsidR="00650720" w:rsidRDefault="00650720" w:rsidP="00650720"/>
    <w:p w14:paraId="2B003F28" w14:textId="77777777" w:rsidR="00650720" w:rsidRDefault="00650720" w:rsidP="00650720"/>
    <w:p w14:paraId="0C97397C" w14:textId="77777777" w:rsidR="00650720" w:rsidRDefault="00650720" w:rsidP="00650720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+ :Representa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650720">
      <w:pPr>
        <w:pStyle w:val="Corpodetexto"/>
        <w:numPr>
          <w:ilvl w:val="1"/>
          <w:numId w:val="50"/>
        </w:numPr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650720">
      <w:pPr>
        <w:pStyle w:val="Corpodetexto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49D60DE4" w14:textId="0E94B60C" w:rsidR="009E28ED" w:rsidRDefault="009E28ED" w:rsidP="006C191B">
      <w:pPr>
        <w:pStyle w:val="PargrafodaLista"/>
        <w:ind w:left="1134"/>
        <w:jc w:val="both"/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  <w:r w:rsidR="00993D3A"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lastRenderedPageBreak/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2199F8DA" w14:textId="6471A8A1" w:rsidR="009E28ED" w:rsidRDefault="00870C74" w:rsidP="006C191B">
      <w:pPr>
        <w:pStyle w:val="PargrafodaLista"/>
        <w:ind w:left="1134"/>
        <w:jc w:val="both"/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  <w:r w:rsidR="009E28ED">
        <w:br/>
      </w: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0A4587C9" w14:textId="6C037CEC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  <w:r w:rsidRPr="009E28ED">
        <w:rPr>
          <w:rFonts w:ascii="Arial" w:hAnsi="Arial" w:cs="Arial"/>
          <w:sz w:val="18"/>
          <w:szCs w:val="18"/>
        </w:rPr>
        <w:br/>
      </w:r>
    </w:p>
    <w:p w14:paraId="2876D45B" w14:textId="77777777" w:rsidR="009E28ED" w:rsidRPr="009E28ED" w:rsidRDefault="009E28ED" w:rsidP="009E28ED">
      <w:pPr>
        <w:pStyle w:val="PargrafodaLista"/>
        <w:ind w:left="2127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3922CB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68B5A2" w14:textId="77777777" w:rsidR="00DE0391" w:rsidRDefault="00DE0391">
      <w:pPr>
        <w:spacing w:line="240" w:lineRule="auto"/>
      </w:pPr>
      <w:r>
        <w:separator/>
      </w:r>
    </w:p>
  </w:endnote>
  <w:endnote w:type="continuationSeparator" w:id="0">
    <w:p w14:paraId="1AF66F19" w14:textId="77777777" w:rsidR="00DE0391" w:rsidRDefault="00DE03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EF354D" w:rsidRDefault="00EF354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EF354D" w:rsidRDefault="00EF354D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EF354D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EF354D" w:rsidRDefault="00EF354D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22C5B1F2" w:rsidR="00EF354D" w:rsidRDefault="00EF354D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2A08B8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EF354D" w:rsidRDefault="00EF354D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2A08B8">
            <w:rPr>
              <w:rStyle w:val="Nmerodepgina"/>
              <w:noProof/>
            </w:rPr>
            <w:t>2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EF354D" w:rsidRDefault="00EF354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EF354D" w:rsidRDefault="00EF354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3D34E5" w14:textId="77777777" w:rsidR="00DE0391" w:rsidRDefault="00DE0391">
      <w:pPr>
        <w:spacing w:line="240" w:lineRule="auto"/>
      </w:pPr>
      <w:r>
        <w:separator/>
      </w:r>
    </w:p>
  </w:footnote>
  <w:footnote w:type="continuationSeparator" w:id="0">
    <w:p w14:paraId="0CA39587" w14:textId="77777777" w:rsidR="00DE0391" w:rsidRDefault="00DE03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EF354D" w:rsidRDefault="00EF354D">
    <w:pPr>
      <w:rPr>
        <w:sz w:val="24"/>
      </w:rPr>
    </w:pPr>
  </w:p>
  <w:p w14:paraId="5AFE75F2" w14:textId="77777777" w:rsidR="00EF354D" w:rsidRDefault="00EF354D">
    <w:pPr>
      <w:pBdr>
        <w:top w:val="single" w:sz="6" w:space="1" w:color="auto"/>
      </w:pBdr>
      <w:rPr>
        <w:sz w:val="24"/>
      </w:rPr>
    </w:pPr>
  </w:p>
  <w:p w14:paraId="6EFFAB0A" w14:textId="24203332" w:rsidR="00EF354D" w:rsidRDefault="00EF354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EF354D" w:rsidRDefault="00EF354D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EF354D" w:rsidRDefault="00EF354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F354D" w14:paraId="122AC8BB" w14:textId="77777777" w:rsidTr="00841E3F">
      <w:tc>
        <w:tcPr>
          <w:tcW w:w="6379" w:type="dxa"/>
        </w:tcPr>
        <w:p w14:paraId="473D0F71" w14:textId="5254F57B" w:rsidR="00EF354D" w:rsidRPr="00841E3F" w:rsidRDefault="00EF354D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653FBAE7" w:rsidR="00EF354D" w:rsidRPr="00841E3F" w:rsidRDefault="002A08B8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Versão:           1.2</w:t>
          </w:r>
        </w:p>
      </w:tc>
    </w:tr>
    <w:tr w:rsidR="00EF354D" w14:paraId="5085CE72" w14:textId="77777777" w:rsidTr="00841E3F">
      <w:tc>
        <w:tcPr>
          <w:tcW w:w="6379" w:type="dxa"/>
        </w:tcPr>
        <w:p w14:paraId="0E636B9A" w14:textId="77777777" w:rsidR="00EF354D" w:rsidRPr="00841E3F" w:rsidRDefault="00EF354D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56C22BC4" w:rsidR="00EF354D" w:rsidRPr="00841E3F" w:rsidRDefault="002A08B8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27</w:t>
          </w:r>
          <w:r w:rsidR="00EF354D" w:rsidRPr="00841E3F">
            <w:rPr>
              <w:color w:val="A6A6A6" w:themeColor="background1" w:themeShade="A6"/>
            </w:rPr>
            <w:t>/abril/24</w:t>
          </w:r>
        </w:p>
      </w:tc>
    </w:tr>
    <w:tr w:rsidR="00EF354D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EF354D" w:rsidRPr="00841E3F" w:rsidRDefault="00EF354D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EF354D" w:rsidRPr="005B41CD" w:rsidRDefault="00EF354D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EF354D" w:rsidRDefault="00EF354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342E3"/>
    <w:rsid w:val="00040C1F"/>
    <w:rsid w:val="000454C9"/>
    <w:rsid w:val="00050A0C"/>
    <w:rsid w:val="00052470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F9D"/>
    <w:rsid w:val="000C13A5"/>
    <w:rsid w:val="000D1AD9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61E8A"/>
    <w:rsid w:val="00166C54"/>
    <w:rsid w:val="00173CC1"/>
    <w:rsid w:val="00184A8C"/>
    <w:rsid w:val="00193751"/>
    <w:rsid w:val="001A10FF"/>
    <w:rsid w:val="001A474B"/>
    <w:rsid w:val="001A7B4D"/>
    <w:rsid w:val="001B2905"/>
    <w:rsid w:val="001B7844"/>
    <w:rsid w:val="001C00EF"/>
    <w:rsid w:val="001D6A99"/>
    <w:rsid w:val="001E6708"/>
    <w:rsid w:val="001E703B"/>
    <w:rsid w:val="001F55D9"/>
    <w:rsid w:val="0020254C"/>
    <w:rsid w:val="00211455"/>
    <w:rsid w:val="002150FF"/>
    <w:rsid w:val="00215FB0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968B2"/>
    <w:rsid w:val="002A08B8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F4379"/>
    <w:rsid w:val="002F668C"/>
    <w:rsid w:val="00301C6B"/>
    <w:rsid w:val="003131AE"/>
    <w:rsid w:val="003332BC"/>
    <w:rsid w:val="00370C34"/>
    <w:rsid w:val="00376602"/>
    <w:rsid w:val="00381E61"/>
    <w:rsid w:val="00386BFA"/>
    <w:rsid w:val="00387C97"/>
    <w:rsid w:val="0039182C"/>
    <w:rsid w:val="003922CB"/>
    <w:rsid w:val="00394293"/>
    <w:rsid w:val="003B0E75"/>
    <w:rsid w:val="003C2DE3"/>
    <w:rsid w:val="003C7FDD"/>
    <w:rsid w:val="003D11BA"/>
    <w:rsid w:val="003E4D2F"/>
    <w:rsid w:val="003E5C7C"/>
    <w:rsid w:val="003F54CD"/>
    <w:rsid w:val="003F7F04"/>
    <w:rsid w:val="00401052"/>
    <w:rsid w:val="00410553"/>
    <w:rsid w:val="0041257F"/>
    <w:rsid w:val="0041385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7C34"/>
    <w:rsid w:val="004B419D"/>
    <w:rsid w:val="004B721F"/>
    <w:rsid w:val="004C3EE6"/>
    <w:rsid w:val="004D727F"/>
    <w:rsid w:val="004E7BED"/>
    <w:rsid w:val="004F5CF7"/>
    <w:rsid w:val="0050654E"/>
    <w:rsid w:val="005229D3"/>
    <w:rsid w:val="0053004D"/>
    <w:rsid w:val="00537C79"/>
    <w:rsid w:val="00546F43"/>
    <w:rsid w:val="00550D2B"/>
    <w:rsid w:val="00557249"/>
    <w:rsid w:val="005609A6"/>
    <w:rsid w:val="00560DBF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50720"/>
    <w:rsid w:val="006513CA"/>
    <w:rsid w:val="00662A1C"/>
    <w:rsid w:val="00664B17"/>
    <w:rsid w:val="00666BC2"/>
    <w:rsid w:val="00673508"/>
    <w:rsid w:val="00673EC7"/>
    <w:rsid w:val="0067556F"/>
    <w:rsid w:val="00680296"/>
    <w:rsid w:val="0068114B"/>
    <w:rsid w:val="006824FB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16DDF"/>
    <w:rsid w:val="00825B10"/>
    <w:rsid w:val="00841E3F"/>
    <w:rsid w:val="008436A4"/>
    <w:rsid w:val="00846E04"/>
    <w:rsid w:val="008652A6"/>
    <w:rsid w:val="00870C74"/>
    <w:rsid w:val="00872855"/>
    <w:rsid w:val="00874E06"/>
    <w:rsid w:val="008777C7"/>
    <w:rsid w:val="008827C7"/>
    <w:rsid w:val="008914CD"/>
    <w:rsid w:val="00894697"/>
    <w:rsid w:val="008B0D8D"/>
    <w:rsid w:val="008B5B74"/>
    <w:rsid w:val="008C2087"/>
    <w:rsid w:val="008D0826"/>
    <w:rsid w:val="008D4F87"/>
    <w:rsid w:val="008E56B9"/>
    <w:rsid w:val="008E5B92"/>
    <w:rsid w:val="008E70AA"/>
    <w:rsid w:val="008E7509"/>
    <w:rsid w:val="008E78D4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3D3A"/>
    <w:rsid w:val="009A632D"/>
    <w:rsid w:val="009A7229"/>
    <w:rsid w:val="009C3D11"/>
    <w:rsid w:val="009D4905"/>
    <w:rsid w:val="009D663E"/>
    <w:rsid w:val="009E19AA"/>
    <w:rsid w:val="009E28ED"/>
    <w:rsid w:val="009F28C4"/>
    <w:rsid w:val="00A01DE8"/>
    <w:rsid w:val="00A030D9"/>
    <w:rsid w:val="00A4789D"/>
    <w:rsid w:val="00A65E19"/>
    <w:rsid w:val="00A73531"/>
    <w:rsid w:val="00A92C0D"/>
    <w:rsid w:val="00AA40F7"/>
    <w:rsid w:val="00AA4DDB"/>
    <w:rsid w:val="00AB6E5B"/>
    <w:rsid w:val="00AC15A0"/>
    <w:rsid w:val="00AD4584"/>
    <w:rsid w:val="00AD6F1A"/>
    <w:rsid w:val="00AE346A"/>
    <w:rsid w:val="00AE4B89"/>
    <w:rsid w:val="00AE5C20"/>
    <w:rsid w:val="00AF0945"/>
    <w:rsid w:val="00B05A32"/>
    <w:rsid w:val="00B1046D"/>
    <w:rsid w:val="00B14A74"/>
    <w:rsid w:val="00B167C0"/>
    <w:rsid w:val="00B21F99"/>
    <w:rsid w:val="00B256D4"/>
    <w:rsid w:val="00B362C7"/>
    <w:rsid w:val="00B41E93"/>
    <w:rsid w:val="00B65285"/>
    <w:rsid w:val="00B85909"/>
    <w:rsid w:val="00B876CB"/>
    <w:rsid w:val="00B927C7"/>
    <w:rsid w:val="00BA42CA"/>
    <w:rsid w:val="00BA7443"/>
    <w:rsid w:val="00BA7E95"/>
    <w:rsid w:val="00BD2741"/>
    <w:rsid w:val="00BD6727"/>
    <w:rsid w:val="00BD6FDC"/>
    <w:rsid w:val="00BE2E34"/>
    <w:rsid w:val="00BF326E"/>
    <w:rsid w:val="00C05C57"/>
    <w:rsid w:val="00C13093"/>
    <w:rsid w:val="00C23CD5"/>
    <w:rsid w:val="00C26514"/>
    <w:rsid w:val="00C525DE"/>
    <w:rsid w:val="00C569D8"/>
    <w:rsid w:val="00C726D0"/>
    <w:rsid w:val="00C77236"/>
    <w:rsid w:val="00C77526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23188"/>
    <w:rsid w:val="00D26604"/>
    <w:rsid w:val="00D329AC"/>
    <w:rsid w:val="00D35C87"/>
    <w:rsid w:val="00D43019"/>
    <w:rsid w:val="00D44A10"/>
    <w:rsid w:val="00D77F77"/>
    <w:rsid w:val="00D833EB"/>
    <w:rsid w:val="00D84954"/>
    <w:rsid w:val="00D87CF9"/>
    <w:rsid w:val="00DA3EF8"/>
    <w:rsid w:val="00DB119A"/>
    <w:rsid w:val="00DB34F0"/>
    <w:rsid w:val="00DC417E"/>
    <w:rsid w:val="00DC5A09"/>
    <w:rsid w:val="00DD1BD0"/>
    <w:rsid w:val="00DD412D"/>
    <w:rsid w:val="00DD6A6F"/>
    <w:rsid w:val="00DD7D29"/>
    <w:rsid w:val="00DE0391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324EC"/>
    <w:rsid w:val="00E450F3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6589"/>
    <w:rsid w:val="00ED5A85"/>
    <w:rsid w:val="00EE08A6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D1B46"/>
    <w:rsid w:val="00FD3C06"/>
    <w:rsid w:val="00FD7B90"/>
    <w:rsid w:val="00FE3DDA"/>
    <w:rsid w:val="00FE66A7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EC6589"/>
    <w:pPr>
      <w:spacing w:before="120" w:after="120"/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8A525-9C8B-495A-95E0-5A475AFAC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5</TotalTime>
  <Pages>31</Pages>
  <Words>5349</Words>
  <Characters>28885</Characters>
  <Application>Microsoft Office Word</Application>
  <DocSecurity>0</DocSecurity>
  <Lines>240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34166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4</cp:revision>
  <cp:lastPrinted>2024-04-28T19:54:00Z</cp:lastPrinted>
  <dcterms:created xsi:type="dcterms:W3CDTF">2024-04-28T21:13:00Z</dcterms:created>
  <dcterms:modified xsi:type="dcterms:W3CDTF">2024-04-29T18:55:00Z</dcterms:modified>
  <cp:category/>
</cp:coreProperties>
</file>